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Default Extension="jpg" ContentType="image/jp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1875" w:right="108" w:firstLine="-98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OPTIMIZ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TION</w:t>
      </w:r>
      <w:r>
        <w:rPr>
          <w:rFonts w:ascii="Arial" w:hAnsi="Arial" w:cs="Arial" w:eastAsia="Arial"/>
          <w:sz w:val="24"/>
          <w:szCs w:val="24"/>
          <w:spacing w:val="9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VIG</w:t>
      </w:r>
      <w:r>
        <w:rPr>
          <w:rFonts w:ascii="Arial" w:hAnsi="Arial" w:cs="Arial" w:eastAsia="Arial"/>
          <w:sz w:val="24"/>
          <w:szCs w:val="24"/>
          <w:spacing w:val="-19"/>
          <w:w w:val="10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TOR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3846" w:right="3106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98pt;margin-top:-14.457127pt;width:252pt;height:.1pt;mso-position-horizontal-relative:page;mso-position-vertical-relative:paragraph;z-index:-7633" coordorigin="3960,-289" coordsize="5040,2">
            <v:shape style="position:absolute;left:3960;top:-289;width:5040;height:2" coordorigin="3960,-289" coordsize="5040,0" path="m3960,-289l9000,-289e" filled="f" stroked="t" strokeweight=".498pt" strokecolor="#000000">
              <v:path arrowok="t"/>
            </v:shape>
          </v:group>
          <w10:wrap type="none"/>
        </w:pict>
      </w:r>
      <w:r>
        <w:rPr/>
        <w:pict>
          <v:group style="position:absolute;margin-left:198pt;margin-top:29.081873pt;width:252pt;height:.1pt;mso-position-horizontal-relative:page;mso-position-vertical-relative:paragraph;z-index:-7632" coordorigin="3960,582" coordsize="5040,2">
            <v:shape style="position:absolute;left:3960;top:582;width:5040;height:2" coordorigin="3960,582" coordsize="5040,0" path="m3960,582l9000,582e" filled="f" stroked="t" strokeweight=".4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w w:val="95"/>
        </w:rPr>
        <w:t>DISSE</w:t>
      </w:r>
      <w:r>
        <w:rPr>
          <w:rFonts w:ascii="Arial" w:hAnsi="Arial" w:cs="Arial" w:eastAsia="Arial"/>
          <w:sz w:val="24"/>
          <w:szCs w:val="24"/>
          <w:spacing w:val="-19"/>
          <w:w w:val="95"/>
        </w:rPr>
        <w:t>R</w:t>
      </w:r>
      <w:r>
        <w:rPr>
          <w:rFonts w:ascii="Arial" w:hAnsi="Arial" w:cs="Arial" w:eastAsia="Arial"/>
          <w:sz w:val="24"/>
          <w:szCs w:val="24"/>
          <w:spacing w:val="-19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-20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1786" w:right="104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dissertation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submitted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partial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fulfillme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requireme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degre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Philosop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College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Engi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3193" w:right="2454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Ke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tu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77" w:right="383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3"/>
        </w:rPr>
        <w:t>By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30" w:right="289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5"/>
        </w:rPr>
        <w:t>Sean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hael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Hamlet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51" w:right="291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Lexington,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Ke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tu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016" w:right="27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Co-Directors: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Brandon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Professor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Electrical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Engineering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Kevin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Dono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ue,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Professor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Electrical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Engineering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51" w:right="291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Lexington,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Ke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tu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yrig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-172"/>
          <w:w w:val="13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4" w:after="0" w:line="240" w:lineRule="auto"/>
        <w:ind w:left="42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5"/>
        </w:rPr>
        <w:t>Sean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hael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Hamlet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720"/>
          <w:cols w:num="2" w:equalWidth="0">
            <w:col w:w="3961" w:space="145"/>
            <w:col w:w="4694"/>
          </w:cols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2941" w:right="258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ABSTR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DISSE</w:t>
      </w:r>
      <w:r>
        <w:rPr>
          <w:rFonts w:ascii="Arial" w:hAnsi="Arial" w:cs="Arial" w:eastAsia="Arial"/>
          <w:sz w:val="24"/>
          <w:szCs w:val="24"/>
          <w:spacing w:val="-18"/>
          <w:w w:val="95"/>
        </w:rPr>
        <w:t>R</w:t>
      </w:r>
      <w:r>
        <w:rPr>
          <w:rFonts w:ascii="Arial" w:hAnsi="Arial" w:cs="Arial" w:eastAsia="Arial"/>
          <w:sz w:val="24"/>
          <w:szCs w:val="24"/>
          <w:spacing w:val="-20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868" w:right="50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OPTIMIZ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TION</w:t>
      </w:r>
      <w:r>
        <w:rPr>
          <w:rFonts w:ascii="Arial" w:hAnsi="Arial" w:cs="Arial" w:eastAsia="Arial"/>
          <w:sz w:val="24"/>
          <w:szCs w:val="24"/>
          <w:spacing w:val="9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VIG</w:t>
      </w:r>
      <w:r>
        <w:rPr>
          <w:rFonts w:ascii="Arial" w:hAnsi="Arial" w:cs="Arial" w:eastAsia="Arial"/>
          <w:sz w:val="24"/>
          <w:szCs w:val="24"/>
          <w:spacing w:val="-19"/>
          <w:w w:val="10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TOR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etic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(CMR)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anced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(e.g.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risk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predictors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ize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Unfortunatel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duces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isition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cquired,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ecially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ited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7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often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measuring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diaph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agm</w:t>
      </w:r>
      <w:r>
        <w:rPr>
          <w:rFonts w:ascii="Arial" w:hAnsi="Arial" w:cs="Arial" w:eastAsia="Arial"/>
          <w:sz w:val="24"/>
          <w:szCs w:val="24"/>
          <w:spacing w:val="2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acquiring</w:t>
      </w:r>
      <w:r>
        <w:rPr>
          <w:rFonts w:ascii="Arial" w:hAnsi="Arial" w:cs="Arial" w:eastAsia="Arial"/>
          <w:sz w:val="24"/>
          <w:szCs w:val="24"/>
          <w:spacing w:val="1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re-defined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accepta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ce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Unfortunatel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directly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affects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1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</w:t>
      </w:r>
      <w:r>
        <w:rPr>
          <w:rFonts w:ascii="Arial" w:hAnsi="Arial" w:cs="Arial" w:eastAsia="Arial"/>
          <w:sz w:val="24"/>
          <w:szCs w:val="24"/>
          <w:spacing w:val="1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optimized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goal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optimize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those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parameters.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accomplish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goal,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understand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me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asures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ardiac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hanics,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etermine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onfiguration,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scan</w:t>
      </w:r>
      <w:r>
        <w:rPr>
          <w:rFonts w:ascii="Arial" w:hAnsi="Arial" w:cs="Arial" w:eastAsia="Arial"/>
          <w:sz w:val="24"/>
          <w:szCs w:val="24"/>
          <w:spacing w:val="4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uration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Aim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onstrated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6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Aim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34"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4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among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options,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gold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ndard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breath-holds,</w:t>
      </w:r>
      <w:r>
        <w:rPr>
          <w:rFonts w:ascii="Arial" w:hAnsi="Arial" w:cs="Arial" w:eastAsia="Arial"/>
          <w:sz w:val="24"/>
          <w:szCs w:val="24"/>
          <w:spacing w:val="2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also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resulted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longest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5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terac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1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trolled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scan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ee-breathing.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Sz w:w="12240" w:h="15840"/>
          <w:pgMar w:top="1480" w:bottom="280" w:left="1720" w:right="1340"/>
        </w:sectPr>
      </w:pPr>
      <w:rPr/>
    </w:p>
    <w:p>
      <w:pPr>
        <w:spacing w:before="54" w:after="0" w:line="251" w:lineRule="auto"/>
        <w:ind w:left="440" w:right="9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summar</w:t>
      </w:r>
      <w:r>
        <w:rPr>
          <w:rFonts w:ascii="Arial" w:hAnsi="Arial" w:cs="Arial" w:eastAsia="Arial"/>
          <w:sz w:val="24"/>
          <w:szCs w:val="24"/>
          <w:spacing w:val="-17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spacing w:val="1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reduces</w:t>
      </w:r>
      <w:r>
        <w:rPr>
          <w:rFonts w:ascii="Arial" w:hAnsi="Arial" w:cs="Arial" w:eastAsia="Arial"/>
          <w:sz w:val="24"/>
          <w:szCs w:val="24"/>
          <w:spacing w:val="2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results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configuration,</w:t>
      </w:r>
      <w:r>
        <w:rPr>
          <w:rFonts w:ascii="Arial" w:hAnsi="Arial" w:cs="Arial" w:eastAsia="Arial"/>
          <w:sz w:val="24"/>
          <w:szCs w:val="24"/>
          <w:spacing w:val="1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results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shorter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2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videogame.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Selecting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440" w:right="9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KEY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es,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hanics,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480" w:right="-20"/>
        <w:jc w:val="left"/>
        <w:tabs>
          <w:tab w:pos="6160" w:val="left"/>
          <w:tab w:pos="91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79"/>
        </w:rPr>
      </w:r>
      <w:r>
        <w:rPr>
          <w:rFonts w:ascii="Arial" w:hAnsi="Arial" w:cs="Arial" w:eastAsia="Arial"/>
          <w:sz w:val="24"/>
          <w:szCs w:val="24"/>
          <w:w w:val="179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w w:val="100"/>
          <w:u w:val="single" w:color="000000"/>
        </w:rPr>
        <w:tab/>
      </w:r>
      <w:r>
        <w:rPr>
          <w:rFonts w:ascii="Arial" w:hAnsi="Arial" w:cs="Arial" w:eastAsia="Arial"/>
          <w:sz w:val="24"/>
          <w:szCs w:val="24"/>
          <w:w w:val="100"/>
          <w:u w:val="single" w:color="000000"/>
        </w:rPr>
      </w:r>
      <w:r>
        <w:rPr>
          <w:rFonts w:ascii="Arial" w:hAnsi="Arial" w:cs="Arial" w:eastAsia="Arial"/>
          <w:sz w:val="24"/>
          <w:szCs w:val="24"/>
          <w:w w:val="85"/>
          <w:u w:val="single" w:color="000000"/>
        </w:rPr>
        <w:t>Sea</w:t>
      </w:r>
      <w:r>
        <w:rPr>
          <w:rFonts w:ascii="Arial" w:hAnsi="Arial" w:cs="Arial" w:eastAsia="Arial"/>
          <w:sz w:val="24"/>
          <w:szCs w:val="24"/>
          <w:spacing w:val="-1"/>
          <w:w w:val="85"/>
          <w:u w:val="single" w:color="000000"/>
        </w:rPr>
        <w:t>n</w:t>
      </w:r>
      <w:r>
        <w:rPr>
          <w:rFonts w:ascii="Arial" w:hAnsi="Arial" w:cs="Arial" w:eastAsia="Arial"/>
          <w:sz w:val="24"/>
          <w:szCs w:val="24"/>
          <w:spacing w:val="-1"/>
          <w:w w:val="85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-41"/>
          <w:w w:val="179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spacing w:val="-41"/>
          <w:w w:val="179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0"/>
          <w:w w:val="102"/>
          <w:u w:val="single" w:color="000000"/>
        </w:rPr>
        <w:t>Mi</w:t>
      </w:r>
      <w:r>
        <w:rPr>
          <w:rFonts w:ascii="Arial" w:hAnsi="Arial" w:cs="Arial" w:eastAsia="Arial"/>
          <w:sz w:val="24"/>
          <w:szCs w:val="24"/>
          <w:spacing w:val="-6"/>
          <w:w w:val="102"/>
          <w:u w:val="single" w:color="0000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2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0"/>
          <w:w w:val="91"/>
          <w:u w:val="single" w:color="000000"/>
        </w:rPr>
        <w:t>hae</w:t>
      </w:r>
      <w:r>
        <w:rPr>
          <w:rFonts w:ascii="Arial" w:hAnsi="Arial" w:cs="Arial" w:eastAsia="Arial"/>
          <w:sz w:val="24"/>
          <w:szCs w:val="24"/>
          <w:spacing w:val="-1"/>
          <w:w w:val="91"/>
          <w:u w:val="single" w:color="000000"/>
        </w:rPr>
        <w:t>l</w:t>
      </w:r>
      <w:r>
        <w:rPr>
          <w:rFonts w:ascii="Arial" w:hAnsi="Arial" w:cs="Arial" w:eastAsia="Arial"/>
          <w:sz w:val="24"/>
          <w:szCs w:val="24"/>
          <w:spacing w:val="-1"/>
          <w:w w:val="91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-41"/>
          <w:w w:val="179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spacing w:val="-41"/>
          <w:w w:val="179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0"/>
          <w:w w:val="98"/>
          <w:u w:val="single" w:color="000000"/>
        </w:rPr>
        <w:t>Hamle</w:t>
      </w:r>
      <w:r>
        <w:rPr>
          <w:rFonts w:ascii="Arial" w:hAnsi="Arial" w:cs="Arial" w:eastAsia="Arial"/>
          <w:sz w:val="24"/>
          <w:szCs w:val="24"/>
          <w:spacing w:val="-1"/>
          <w:w w:val="98"/>
          <w:u w:val="single" w:color="000000"/>
        </w:rPr>
        <w:t>t</w:t>
      </w:r>
      <w:r>
        <w:rPr>
          <w:rFonts w:ascii="Arial" w:hAnsi="Arial" w:cs="Arial" w:eastAsia="Arial"/>
          <w:sz w:val="24"/>
          <w:szCs w:val="24"/>
          <w:spacing w:val="-1"/>
          <w:w w:val="98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0"/>
          <w:w w:val="179"/>
          <w:u w:val="single" w:color="0000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u w:val="single" w:color="0000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4" w:after="0" w:line="240" w:lineRule="auto"/>
        <w:ind w:right="1337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y’s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4" w:after="0" w:line="240" w:lineRule="auto"/>
        <w:ind w:right="1773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56.097992pt;margin-top:.910852pt;width:180.0pt;height:.1pt;mso-position-horizontal-relative:page;mso-position-vertical-relative:paragraph;z-index:-7631" coordorigin="7122,18" coordsize="3600,2">
            <v:shape style="position:absolute;left:7122;top:18;width:3600;height:2" coordorigin="7122,18" coordsize="3600,0" path="m7122,18l10722,18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right"/>
        <w:spacing w:after="0"/>
        <w:sectPr>
          <w:pgSz w:w="12240" w:h="15840"/>
          <w:pgMar w:top="1400" w:bottom="280" w:left="1720" w:right="1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4" w:after="0" w:line="251" w:lineRule="auto"/>
        <w:ind w:left="868" w:right="36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OPTIMIZ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TION</w:t>
      </w:r>
      <w:r>
        <w:rPr>
          <w:rFonts w:ascii="Arial" w:hAnsi="Arial" w:cs="Arial" w:eastAsia="Arial"/>
          <w:sz w:val="24"/>
          <w:szCs w:val="24"/>
          <w:spacing w:val="9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VIG</w:t>
      </w:r>
      <w:r>
        <w:rPr>
          <w:rFonts w:ascii="Arial" w:hAnsi="Arial" w:cs="Arial" w:eastAsia="Arial"/>
          <w:sz w:val="24"/>
          <w:szCs w:val="24"/>
          <w:spacing w:val="-19"/>
          <w:w w:val="10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TOR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77" w:right="407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3"/>
        </w:rPr>
        <w:t>By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33" w:right="3134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5"/>
        </w:rPr>
        <w:t>Sean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hael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Hamlet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left="5458" w:right="75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56.097992pt;margin-top:14.702845pt;width:180.0pt;height:.1pt;mso-position-horizontal-relative:page;mso-position-vertical-relative:paragraph;z-index:-7630" coordorigin="7122,294" coordsize="3600,2">
            <v:shape style="position:absolute;left:7122;top:294;width:3600;height:2" coordorigin="7122,294" coordsize="3600,0" path="m7122,294l10722,294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Brandon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MD,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Co-Director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rtation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5788" w:right="406" w:firstLine="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56.097992pt;margin-top:14.702861pt;width:180.0pt;height:.1pt;mso-position-horizontal-relative:page;mso-position-vertical-relative:paragraph;z-index:-7629" coordorigin="7122,294" coordsize="3600,2">
            <v:shape style="position:absolute;left:7122;top:294;width:3600;height:2" coordorigin="7122,294" coordsize="3600,0" path="m7122,294l10722,294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Kevin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Dono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ue,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Co-Director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rtation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5695" w:right="313" w:firstLine="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56.097992pt;margin-top:14.702861pt;width:180.0pt;height:.1pt;mso-position-horizontal-relative:page;mso-position-vertical-relative:paragraph;z-index:-7628" coordorigin="7122,294" coordsize="3600,2">
            <v:shape style="position:absolute;left:7122;top:294;width:3600;height:2" coordorigin="7122,294" coordsize="3600,0" path="m7122,294l10722,294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heng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Gradu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5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6845" w:right="1462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56.097992pt;margin-top:14.702854pt;width:180.0pt;height:.1pt;mso-position-horizontal-relative:page;mso-position-vertical-relative:paragraph;z-index:-7627" coordorigin="7122,294" coordsize="3600,2">
            <v:shape style="position:absolute;left:7122;top:294;width:3600;height:2" coordorigin="7122,294" coordsize="3600,0" path="m7122,294l10722,294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(Date)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NumType w:start="3"/>
          <w:pgMar w:footer="821" w:header="0" w:top="1480" w:bottom="1020" w:left="1720" w:right="1480"/>
          <w:footerReference w:type="default" r:id="rId5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40" w:lineRule="auto"/>
        <w:ind w:left="4197" w:right="345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Regina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05" w:right="36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Once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again,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2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done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sup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ort.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564" w:right="824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Thank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ositivi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encourageme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54" w:after="0" w:line="240" w:lineRule="auto"/>
        <w:ind w:left="3408" w:right="304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CKN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WLEDGMENTS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15" w:lineRule="auto"/>
        <w:ind w:left="440" w:right="40" w:firstLine="351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Although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-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pleted</w:t>
      </w:r>
      <w:r>
        <w:rPr>
          <w:rFonts w:ascii="Arial" w:hAnsi="Arial" w:cs="Arial" w:eastAsia="Arial"/>
          <w:sz w:val="24"/>
          <w:szCs w:val="24"/>
          <w:spacing w:val="5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individual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effort,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gress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completed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efforts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eral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eople.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aragraph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3"/>
          <w:pgMar w:footer="821" w:header="0" w:top="1400" w:bottom="1020" w:left="1720" w:right="1340"/>
          <w:footerReference w:type="default" r:id="rId6"/>
          <w:pgSz w:w="12240" w:h="15840"/>
        </w:sectPr>
      </w:pPr>
      <w:rPr/>
    </w:p>
    <w:p>
      <w:pPr>
        <w:spacing w:before="44" w:after="0" w:line="478" w:lineRule="auto"/>
        <w:ind w:left="419" w:right="59"/>
        <w:jc w:val="center"/>
        <w:tabs>
          <w:tab w:pos="88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CONTENTS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kn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ledgme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ts</w:t>
      </w:r>
      <w:r>
        <w:rPr>
          <w:rFonts w:ascii="Arial" w:hAnsi="Arial" w:cs="Arial" w:eastAsia="Arial"/>
          <w:sz w:val="24"/>
          <w:szCs w:val="24"/>
          <w:spacing w:val="-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iii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List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ables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viii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List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Figures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12" w:lineRule="exact"/>
        <w:ind w:left="440" w:right="-20"/>
        <w:jc w:val="left"/>
        <w:tabs>
          <w:tab w:pos="176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Chapter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1: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  <w:position w:val="1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93"/>
          <w:position w:val="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1"/>
        </w:rPr>
        <w:t>kground</w:t>
      </w:r>
      <w:r>
        <w:rPr>
          <w:rFonts w:ascii="Arial" w:hAnsi="Arial" w:cs="Arial" w:eastAsia="Arial"/>
          <w:sz w:val="24"/>
          <w:szCs w:val="24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Disease</w:t>
      </w:r>
      <w:r>
        <w:rPr>
          <w:rFonts w:ascii="Arial" w:hAnsi="Arial" w:cs="Arial" w:eastAsia="Arial"/>
          <w:sz w:val="24"/>
          <w:szCs w:val="24"/>
          <w:spacing w:val="3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Cardiac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Resonance</w:t>
      </w:r>
      <w:r>
        <w:rPr>
          <w:rFonts w:ascii="Arial" w:hAnsi="Arial" w:cs="Arial" w:eastAsia="Arial"/>
          <w:sz w:val="24"/>
          <w:szCs w:val="24"/>
          <w:spacing w:val="-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(MRI)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raditional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Measures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unction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Measures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unction: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Cardiac</w:t>
      </w:r>
      <w:r>
        <w:rPr>
          <w:rFonts w:ascii="Arial" w:hAnsi="Arial" w:cs="Arial" w:eastAsia="Arial"/>
          <w:sz w:val="24"/>
          <w:szCs w:val="24"/>
          <w:spacing w:val="3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hanics</w:t>
      </w:r>
      <w:r>
        <w:rPr>
          <w:rFonts w:ascii="Arial" w:hAnsi="Arial" w:cs="Arial" w:eastAsia="Arial"/>
          <w:sz w:val="24"/>
          <w:szCs w:val="24"/>
          <w:spacing w:val="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ded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Cardiac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Blurring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Dissertation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Outline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/>
        <w:jc w:val="left"/>
        <w:tabs>
          <w:tab w:pos="1560" w:val="left"/>
          <w:tab w:pos="1980" w:val="left"/>
          <w:tab w:pos="2980" w:val="left"/>
          <w:tab w:pos="3460" w:val="left"/>
          <w:tab w:pos="5360" w:val="left"/>
          <w:tab w:pos="6740" w:val="left"/>
          <w:tab w:pos="724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ecific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Strains</w:t>
      </w:r>
      <w:r>
        <w:rPr>
          <w:rFonts w:ascii="Arial" w:hAnsi="Arial" w:cs="Arial" w:eastAsia="Arial"/>
          <w:sz w:val="24"/>
          <w:szCs w:val="24"/>
          <w:spacing w:val="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Synopsis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kgro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ost-Pr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cessing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Results</w:t>
      </w:r>
      <w:r>
        <w:rPr>
          <w:rFonts w:ascii="Arial" w:hAnsi="Arial" w:cs="Arial" w:eastAsia="Arial"/>
          <w:sz w:val="24"/>
          <w:szCs w:val="24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-Expiratory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-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Differences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eak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Strains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2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Discussion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460" w:val="left"/>
          <w:tab w:pos="1880" w:val="left"/>
          <w:tab w:pos="2680" w:val="left"/>
          <w:tab w:pos="3000" w:val="left"/>
          <w:tab w:pos="4400" w:val="left"/>
          <w:tab w:pos="5620" w:val="left"/>
          <w:tab w:pos="6660" w:val="left"/>
          <w:tab w:pos="79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tifying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Synopsis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kgro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tification</w:t>
      </w:r>
      <w:r>
        <w:rPr>
          <w:rFonts w:ascii="Arial" w:hAnsi="Arial" w:cs="Arial" w:eastAsia="Arial"/>
          <w:sz w:val="24"/>
          <w:szCs w:val="24"/>
          <w:spacing w:val="-23"/>
          <w:w w:val="9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Enforced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</w:t>
      </w:r>
      <w:r>
        <w:rPr>
          <w:rFonts w:ascii="Arial" w:hAnsi="Arial" w:cs="Arial" w:eastAsia="Arial"/>
          <w:sz w:val="24"/>
          <w:szCs w:val="24"/>
          <w:spacing w:val="1"/>
          <w:w w:val="105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y</w:t>
      </w:r>
      <w:r>
        <w:rPr>
          <w:rFonts w:ascii="Arial" w:hAnsi="Arial" w:cs="Arial" w:eastAsia="Arial"/>
          <w:sz w:val="24"/>
          <w:szCs w:val="24"/>
          <w:spacing w:val="-4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Theoretical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Sample</w:t>
      </w:r>
      <w:r>
        <w:rPr>
          <w:rFonts w:ascii="Arial" w:hAnsi="Arial" w:cs="Arial" w:eastAsia="Arial"/>
          <w:sz w:val="24"/>
          <w:szCs w:val="24"/>
          <w:spacing w:val="3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Size</w:t>
      </w:r>
      <w:r>
        <w:rPr>
          <w:rFonts w:ascii="Arial" w:hAnsi="Arial" w:cs="Arial" w:eastAsia="Arial"/>
          <w:sz w:val="24"/>
          <w:szCs w:val="24"/>
          <w:spacing w:val="1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Results</w:t>
      </w:r>
      <w:r>
        <w:rPr>
          <w:rFonts w:ascii="Arial" w:hAnsi="Arial" w:cs="Arial" w:eastAsia="Arial"/>
          <w:sz w:val="24"/>
          <w:szCs w:val="24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-Expiratory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-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Theoretical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Sizes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Discussion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3.5.1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uture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Directions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Conclusion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7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tory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Configuration</w:t>
      </w:r>
      <w:r>
        <w:rPr>
          <w:rFonts w:ascii="Arial" w:hAnsi="Arial" w:cs="Arial" w:eastAsia="Arial"/>
          <w:sz w:val="24"/>
          <w:szCs w:val="24"/>
          <w:spacing w:val="-18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Synopsis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duction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age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ost-Pr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cessing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Comparison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Configurations</w:t>
      </w:r>
      <w:r>
        <w:rPr>
          <w:rFonts w:ascii="Arial" w:hAnsi="Arial" w:cs="Arial" w:eastAsia="Arial"/>
          <w:sz w:val="24"/>
          <w:szCs w:val="24"/>
          <w:spacing w:val="-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Results</w:t>
      </w:r>
      <w:r>
        <w:rPr>
          <w:rFonts w:ascii="Arial" w:hAnsi="Arial" w:cs="Arial" w:eastAsia="Arial"/>
          <w:sz w:val="24"/>
          <w:szCs w:val="24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erage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Strains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Signal-to-Noise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Ratio</w:t>
      </w:r>
      <w:r>
        <w:rPr>
          <w:rFonts w:ascii="Arial" w:hAnsi="Arial" w:cs="Arial" w:eastAsia="Arial"/>
          <w:sz w:val="24"/>
          <w:szCs w:val="24"/>
          <w:spacing w:val="-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ciency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Discussion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5"/>
        </w:rPr>
        <w:t>Efficiency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Synopsis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kgro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videogame</w:t>
      </w:r>
      <w:r>
        <w:rPr>
          <w:rFonts w:ascii="Arial" w:hAnsi="Arial" w:cs="Arial" w:eastAsia="Arial"/>
          <w:sz w:val="24"/>
          <w:szCs w:val="24"/>
          <w:spacing w:val="-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aging</w:t>
      </w:r>
      <w:r>
        <w:rPr>
          <w:rFonts w:ascii="Arial" w:hAnsi="Arial" w:cs="Arial" w:eastAsia="Arial"/>
          <w:sz w:val="24"/>
          <w:szCs w:val="24"/>
          <w:spacing w:val="-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Results</w:t>
      </w:r>
      <w:r>
        <w:rPr>
          <w:rFonts w:ascii="Arial" w:hAnsi="Arial" w:cs="Arial" w:eastAsia="Arial"/>
          <w:sz w:val="24"/>
          <w:szCs w:val="24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ciency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Strain</w:t>
      </w:r>
      <w:r>
        <w:rPr>
          <w:rFonts w:ascii="Arial" w:hAnsi="Arial" w:cs="Arial" w:eastAsia="Arial"/>
          <w:sz w:val="24"/>
          <w:szCs w:val="24"/>
          <w:spacing w:val="-24"/>
          <w:w w:val="9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Discussion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ciency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Strains</w:t>
      </w:r>
      <w:r>
        <w:rPr>
          <w:rFonts w:ascii="Arial" w:hAnsi="Arial" w:cs="Arial" w:eastAsia="Arial"/>
          <w:sz w:val="24"/>
          <w:szCs w:val="24"/>
          <w:spacing w:val="-2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Implications</w:t>
      </w:r>
      <w:r>
        <w:rPr>
          <w:rFonts w:ascii="Arial" w:hAnsi="Arial" w:cs="Arial" w:eastAsia="Arial"/>
          <w:sz w:val="24"/>
          <w:szCs w:val="24"/>
          <w:spacing w:val="-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Comparison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Previous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tabs>
          <w:tab w:pos="2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5.5.8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Conclusion</w:t>
      </w:r>
      <w:r>
        <w:rPr>
          <w:rFonts w:ascii="Arial" w:hAnsi="Arial" w:cs="Arial" w:eastAsia="Arial"/>
          <w:sz w:val="24"/>
          <w:szCs w:val="24"/>
          <w:spacing w:val="3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01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endices</w:t>
      </w:r>
      <w:r>
        <w:rPr>
          <w:rFonts w:ascii="Arial" w:hAnsi="Arial" w:cs="Arial" w:eastAsia="Arial"/>
          <w:sz w:val="24"/>
          <w:szCs w:val="24"/>
          <w:spacing w:val="-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8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A:</w:t>
      </w:r>
      <w:r>
        <w:rPr>
          <w:rFonts w:ascii="Arial" w:hAnsi="Arial" w:cs="Arial" w:eastAsia="Arial"/>
          <w:sz w:val="24"/>
          <w:szCs w:val="24"/>
          <w:spacing w:val="-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endix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Acceptance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-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B:</w:t>
      </w:r>
      <w:r>
        <w:rPr>
          <w:rFonts w:ascii="Arial" w:hAnsi="Arial" w:cs="Arial" w:eastAsia="Arial"/>
          <w:sz w:val="24"/>
          <w:szCs w:val="24"/>
          <w:spacing w:val="-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dix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Breath-holds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een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</w:rPr>
        <w:t>holds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1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endix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Off-Scanner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Game</w:t>
      </w:r>
      <w:r>
        <w:rPr>
          <w:rFonts w:ascii="Arial" w:hAnsi="Arial" w:cs="Arial" w:eastAsia="Arial"/>
          <w:sz w:val="24"/>
          <w:szCs w:val="24"/>
          <w:spacing w:val="-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col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Sur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ey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onses</w:t>
      </w:r>
      <w:r>
        <w:rPr>
          <w:rFonts w:ascii="Arial" w:hAnsi="Arial" w:cs="Arial" w:eastAsia="Arial"/>
          <w:sz w:val="24"/>
          <w:szCs w:val="24"/>
          <w:spacing w:val="-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-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footer="821" w:header="0" w:top="1400" w:bottom="1020" w:left="1720" w:right="1340"/>
          <w:footerReference w:type="default" r:id="rId7"/>
          <w:pgSz w:w="12240" w:h="15840"/>
        </w:sectPr>
      </w:pPr>
      <w:rPr/>
    </w:p>
    <w:p>
      <w:pPr>
        <w:spacing w:before="44" w:after="0" w:line="240" w:lineRule="auto"/>
        <w:ind w:left="3748" w:right="338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LIST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636" w:firstLine="-538"/>
        <w:jc w:val="left"/>
        <w:tabs>
          <w:tab w:pos="960" w:val="left"/>
          <w:tab w:pos="5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deviation)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three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acceptance</w:t>
      </w:r>
      <w:r>
        <w:rPr>
          <w:rFonts w:ascii="Arial" w:hAnsi="Arial" w:cs="Arial" w:eastAsia="Arial"/>
          <w:sz w:val="24"/>
          <w:szCs w:val="24"/>
          <w:spacing w:val="-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bined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  <w:tab w:pos="2140" w:val="left"/>
          <w:tab w:pos="3320" w:val="left"/>
          <w:tab w:pos="3740" w:val="left"/>
          <w:tab w:pos="4580" w:val="left"/>
          <w:tab w:pos="5200" w:val="left"/>
          <w:tab w:pos="6240" w:val="left"/>
          <w:tab w:pos="6940" w:val="left"/>
          <w:tab w:pos="78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dle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eated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middle)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nce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osition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regional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diff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-expiratory</w:t>
      </w:r>
      <w:r>
        <w:rPr>
          <w:rFonts w:ascii="Arial" w:hAnsi="Arial" w:cs="Arial" w:eastAsia="Arial"/>
          <w:sz w:val="24"/>
          <w:szCs w:val="24"/>
          <w:spacing w:val="4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-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0" w:after="0" w:line="316" w:lineRule="auto"/>
        <w:ind w:left="978" w:right="33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1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448" w:lineRule="exact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3.2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Mean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2"/>
        </w:rPr>
        <w:t>±</w:t>
      </w:r>
      <w:r>
        <w:rPr>
          <w:rFonts w:ascii="Meiryo" w:hAnsi="Meiryo" w:cs="Meiryo" w:eastAsia="Meiryo"/>
          <w:sz w:val="24"/>
          <w:szCs w:val="24"/>
          <w:spacing w:val="-2"/>
          <w:w w:val="100"/>
          <w:i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standard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deviation)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torsion</w:t>
      </w:r>
      <w:r>
        <w:rPr>
          <w:rFonts w:ascii="Arial" w:hAnsi="Arial" w:cs="Arial" w:eastAsia="Arial"/>
          <w:sz w:val="24"/>
          <w:szCs w:val="24"/>
          <w:spacing w:val="-11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2"/>
        </w:rPr>
        <w:t>across</w:t>
      </w:r>
      <w:r>
        <w:rPr>
          <w:rFonts w:ascii="Arial" w:hAnsi="Arial" w:cs="Arial" w:eastAsia="Arial"/>
          <w:sz w:val="24"/>
          <w:szCs w:val="24"/>
          <w:spacing w:val="19"/>
          <w:w w:val="86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2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2"/>
        </w:rPr>
        <w:t>teers</w:t>
      </w:r>
      <w:r>
        <w:rPr>
          <w:rFonts w:ascii="Arial" w:hAnsi="Arial" w:cs="Arial" w:eastAsia="Arial"/>
          <w:sz w:val="24"/>
          <w:szCs w:val="24"/>
          <w:spacing w:val="15"/>
          <w:w w:val="94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2"/>
        </w:rPr>
        <w:t>within</w:t>
      </w:r>
      <w:r>
        <w:rPr>
          <w:rFonts w:ascii="Arial" w:hAnsi="Arial" w:cs="Arial" w:eastAsia="Arial"/>
          <w:sz w:val="24"/>
          <w:szCs w:val="24"/>
          <w:spacing w:val="42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  <w:position w:val="2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6"/>
          <w:position w:val="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erage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diffe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hni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ue</w:t>
      </w:r>
      <w:r>
        <w:rPr>
          <w:rFonts w:ascii="Arial" w:hAnsi="Arial" w:cs="Arial" w:eastAsia="Arial"/>
          <w:sz w:val="24"/>
          <w:szCs w:val="24"/>
          <w:spacing w:val="10"/>
          <w:w w:val="95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Breathhold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DENSE</w:t>
      </w:r>
      <w:r>
        <w:rPr>
          <w:rFonts w:ascii="Arial" w:hAnsi="Arial" w:cs="Arial" w:eastAsia="Arial"/>
          <w:sz w:val="24"/>
          <w:szCs w:val="24"/>
          <w:spacing w:val="-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Signal-to-noise</w:t>
      </w:r>
      <w:r>
        <w:rPr>
          <w:rFonts w:ascii="Arial" w:hAnsi="Arial" w:cs="Arial" w:eastAsia="Arial"/>
          <w:sz w:val="24"/>
          <w:szCs w:val="24"/>
          <w:spacing w:val="-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ratios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gating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rations</w:t>
      </w:r>
      <w:r>
        <w:rPr>
          <w:rFonts w:ascii="Arial" w:hAnsi="Arial" w:cs="Arial" w:eastAsia="Arial"/>
          <w:sz w:val="24"/>
          <w:szCs w:val="24"/>
          <w:spacing w:val="-1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hildren</w:t>
      </w:r>
      <w:r>
        <w:rPr>
          <w:rFonts w:ascii="Arial" w:hAnsi="Arial" w:cs="Arial" w:eastAsia="Arial"/>
          <w:sz w:val="24"/>
          <w:szCs w:val="24"/>
          <w:spacing w:val="-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efficiencies</w:t>
      </w:r>
      <w:r>
        <w:rPr>
          <w:rFonts w:ascii="Arial" w:hAnsi="Arial" w:cs="Arial" w:eastAsia="Arial"/>
          <w:sz w:val="24"/>
          <w:szCs w:val="24"/>
          <w:spacing w:val="-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configurations</w:t>
      </w:r>
      <w:r>
        <w:rPr>
          <w:rFonts w:ascii="Arial" w:hAnsi="Arial" w:cs="Arial" w:eastAsia="Arial"/>
          <w:sz w:val="24"/>
          <w:szCs w:val="24"/>
          <w:spacing w:val="-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hildren</w:t>
      </w:r>
      <w:r>
        <w:rPr>
          <w:rFonts w:ascii="Arial" w:hAnsi="Arial" w:cs="Arial" w:eastAsia="Arial"/>
          <w:sz w:val="24"/>
          <w:szCs w:val="24"/>
          <w:spacing w:val="-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erage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Off-scanner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-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16" w:lineRule="auto"/>
        <w:ind w:left="978" w:right="631" w:firstLine="-538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ial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(%,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3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-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deviation)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three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acceptance</w:t>
      </w:r>
      <w:r>
        <w:rPr>
          <w:rFonts w:ascii="Arial" w:hAnsi="Arial" w:cs="Arial" w:eastAsia="Arial"/>
          <w:sz w:val="24"/>
          <w:szCs w:val="24"/>
          <w:spacing w:val="-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bined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8"/>
          <w:pgMar w:footer="821" w:header="0" w:top="1420" w:bottom="1020" w:left="1720" w:right="1340"/>
          <w:footerReference w:type="default" r:id="rId8"/>
          <w:pgSz w:w="12240" w:h="15840"/>
        </w:sectPr>
      </w:pPr>
      <w:rPr/>
    </w:p>
    <w:p>
      <w:pPr>
        <w:spacing w:before="0" w:after="0" w:line="385" w:lineRule="exact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tal</w:t>
      </w:r>
      <w:r>
        <w:rPr>
          <w:rFonts w:ascii="Arial" w:hAnsi="Arial" w:cs="Arial" w:eastAsia="Arial"/>
          <w:sz w:val="24"/>
          <w:szCs w:val="24"/>
          <w:spacing w:val="38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radial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strain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(%,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3"/>
        </w:rPr>
        <w:t>mean</w:t>
      </w:r>
      <w:r>
        <w:rPr>
          <w:rFonts w:ascii="Arial" w:hAnsi="Arial" w:cs="Arial" w:eastAsia="Arial"/>
          <w:sz w:val="24"/>
          <w:szCs w:val="24"/>
          <w:spacing w:val="35"/>
          <w:w w:val="90"/>
          <w:position w:val="3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Meiryo" w:hAnsi="Meiryo" w:cs="Meiryo" w:eastAsia="Meiryo"/>
          <w:sz w:val="24"/>
          <w:szCs w:val="24"/>
          <w:spacing w:val="5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standard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deviation)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from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ree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978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bined</w:t>
      </w:r>
      <w:r>
        <w:rPr>
          <w:rFonts w:ascii="Arial" w:hAnsi="Arial" w:cs="Arial" w:eastAsia="Arial"/>
          <w:sz w:val="24"/>
          <w:szCs w:val="24"/>
          <w:spacing w:val="-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th-holds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cine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44" w:after="0" w:line="240" w:lineRule="auto"/>
        <w:ind w:left="3683" w:right="332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LIST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FIGURES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Measuring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dramatically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predict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978" w:right="39" w:firstLine="-538"/>
        <w:jc w:val="left"/>
        <w:tabs>
          <w:tab w:pos="960" w:val="left"/>
          <w:tab w:pos="8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5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shorten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lengt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traction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relaxation</w:t>
      </w:r>
      <w:r>
        <w:rPr>
          <w:rFonts w:ascii="Arial" w:hAnsi="Arial" w:cs="Arial" w:eastAsia="Arial"/>
          <w:sz w:val="24"/>
          <w:szCs w:val="24"/>
          <w:spacing w:val="-2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respiration,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causes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distance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imaging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plane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remains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fixe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gating</w:t>
      </w:r>
      <w:r>
        <w:rPr>
          <w:rFonts w:ascii="Arial" w:hAnsi="Arial" w:cs="Arial" w:eastAsia="Arial"/>
          <w:sz w:val="24"/>
          <w:szCs w:val="24"/>
          <w:spacing w:val="-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636" w:firstLine="-538"/>
        <w:jc w:val="left"/>
        <w:tabs>
          <w:tab w:pos="960" w:val="left"/>
          <w:tab w:pos="1860" w:val="left"/>
          <w:tab w:pos="2480" w:val="left"/>
          <w:tab w:pos="4300" w:val="left"/>
          <w:tab w:pos="5680" w:val="left"/>
          <w:tab w:pos="6780" w:val="left"/>
          <w:tab w:pos="74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ecific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3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ositions</w:t>
      </w:r>
      <w:r>
        <w:rPr>
          <w:rFonts w:ascii="Arial" w:hAnsi="Arial" w:cs="Arial" w:eastAsia="Arial"/>
          <w:sz w:val="24"/>
          <w:szCs w:val="24"/>
          <w:spacing w:val="-1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Computation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asal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-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tim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4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9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translates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1"/>
        </w:rPr>
        <w:t>cycle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gating</w:t>
      </w:r>
      <w:r>
        <w:rPr>
          <w:rFonts w:ascii="Arial" w:hAnsi="Arial" w:cs="Arial" w:eastAsia="Arial"/>
          <w:sz w:val="24"/>
          <w:szCs w:val="24"/>
          <w:spacing w:val="-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Measured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ositions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used</w:t>
      </w:r>
      <w:r>
        <w:rPr>
          <w:rFonts w:ascii="Arial" w:hAnsi="Arial" w:cs="Arial" w:eastAsia="Arial"/>
          <w:sz w:val="24"/>
          <w:szCs w:val="24"/>
          <w:spacing w:val="-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define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ecific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nine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ossible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utations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ere</w:t>
      </w:r>
      <w:r>
        <w:rPr>
          <w:rFonts w:ascii="Arial" w:hAnsi="Arial" w:cs="Arial" w:eastAsia="Arial"/>
          <w:sz w:val="24"/>
          <w:szCs w:val="24"/>
          <w:spacing w:val="-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constructed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across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trol</w:t>
      </w:r>
      <w:r>
        <w:rPr>
          <w:rFonts w:ascii="Arial" w:hAnsi="Arial" w:cs="Arial" w:eastAsia="Arial"/>
          <w:sz w:val="24"/>
          <w:szCs w:val="24"/>
          <w:spacing w:val="10"/>
          <w:w w:val="9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 </w:t>
      </w:r>
      <w:r>
        <w:rPr>
          <w:rFonts w:ascii="Arial" w:hAnsi="Arial" w:cs="Arial" w:eastAsia="Arial"/>
          <w:sz w:val="24"/>
          <w:szCs w:val="24"/>
          <w:spacing w:val="2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tati</w:t>
      </w:r>
      <w:r>
        <w:rPr>
          <w:rFonts w:ascii="Arial" w:hAnsi="Arial" w:cs="Arial" w:eastAsia="Arial"/>
          <w:sz w:val="24"/>
          <w:szCs w:val="24"/>
          <w:spacing w:val="-5"/>
          <w:w w:val="11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systole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due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enforced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ersus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ecific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osition</w:t>
      </w:r>
      <w:r>
        <w:rPr>
          <w:rFonts w:ascii="Arial" w:hAnsi="Arial" w:cs="Arial" w:eastAsia="Arial"/>
          <w:sz w:val="24"/>
          <w:szCs w:val="24"/>
          <w:spacing w:val="-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2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3.9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torsion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due</w:t>
      </w:r>
      <w:r>
        <w:rPr>
          <w:rFonts w:ascii="Arial" w:hAnsi="Arial" w:cs="Arial" w:eastAsia="Arial"/>
          <w:sz w:val="24"/>
          <w:szCs w:val="24"/>
          <w:spacing w:val="-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naturally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-9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ersus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tio</w:t>
      </w:r>
      <w:r>
        <w:rPr>
          <w:rFonts w:ascii="Arial" w:hAnsi="Arial" w:cs="Arial" w:eastAsia="Arial"/>
          <w:sz w:val="24"/>
          <w:szCs w:val="24"/>
          <w:spacing w:val="13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configurations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used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dat</w:t>
      </w:r>
      <w:r>
        <w:rPr>
          <w:rFonts w:ascii="Arial" w:hAnsi="Arial" w:cs="Arial" w:eastAsia="Arial"/>
          <w:sz w:val="24"/>
          <w:szCs w:val="24"/>
          <w:spacing w:val="14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Theoretical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example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onstrate</w:t>
      </w:r>
      <w:r>
        <w:rPr>
          <w:rFonts w:ascii="Arial" w:hAnsi="Arial" w:cs="Arial" w:eastAsia="Arial"/>
          <w:sz w:val="24"/>
          <w:szCs w:val="24"/>
          <w:spacing w:val="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tages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single-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configuration</w:t>
      </w:r>
      <w:r>
        <w:rPr>
          <w:rFonts w:ascii="Arial" w:hAnsi="Arial" w:cs="Arial" w:eastAsia="Arial"/>
          <w:sz w:val="24"/>
          <w:szCs w:val="24"/>
          <w:spacing w:val="6"/>
          <w:w w:val="9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978" w:right="39" w:firstLine="-538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Bland-Altman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plots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</w:t>
      </w:r>
      <w:r>
        <w:rPr>
          <w:rFonts w:ascii="Arial" w:hAnsi="Arial" w:cs="Arial" w:eastAsia="Arial"/>
          <w:sz w:val="24"/>
          <w:szCs w:val="24"/>
          <w:spacing w:val="4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(Ecc),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(Err),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(Ell)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-hold</w:t>
      </w:r>
      <w:r>
        <w:rPr>
          <w:rFonts w:ascii="Arial" w:hAnsi="Arial" w:cs="Arial" w:eastAsia="Arial"/>
          <w:sz w:val="24"/>
          <w:szCs w:val="24"/>
          <w:spacing w:val="-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-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Setup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Efficiency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Game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-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  <w:tab w:pos="8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erage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Off-scanner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Game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-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Mean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7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Game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-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3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4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6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C.6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7</w:t>
      </w:r>
      <w:r>
        <w:rPr>
          <w:rFonts w:ascii="Arial" w:hAnsi="Arial" w:cs="Arial" w:eastAsia="Arial"/>
          <w:sz w:val="24"/>
          <w:szCs w:val="24"/>
          <w:spacing w:val="-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48" w:after="0" w:line="240" w:lineRule="auto"/>
        <w:ind w:left="3932" w:right="357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CHAPTER</w:t>
      </w:r>
      <w:r>
        <w:rPr>
          <w:rFonts w:ascii="Arial" w:hAnsi="Arial" w:cs="Arial" w:eastAsia="Arial"/>
          <w:sz w:val="24"/>
          <w:szCs w:val="24"/>
          <w:spacing w:val="1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15" w:right="335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13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-7"/>
          <w:w w:val="113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-7"/>
          <w:w w:val="116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G</w:t>
      </w:r>
      <w:r>
        <w:rPr>
          <w:rFonts w:ascii="Arial" w:hAnsi="Arial" w:cs="Arial" w:eastAsia="Arial"/>
          <w:sz w:val="24"/>
          <w:szCs w:val="24"/>
          <w:spacing w:val="-7"/>
          <w:w w:val="114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OUND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  <w:b/>
          <w:bCs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9"/>
          <w:b/>
          <w:bCs/>
        </w:rPr>
        <w:t>ear</w:t>
      </w:r>
      <w:r>
        <w:rPr>
          <w:rFonts w:ascii="Arial" w:hAnsi="Arial" w:cs="Arial" w:eastAsia="Arial"/>
          <w:sz w:val="24"/>
          <w:szCs w:val="24"/>
          <w:spacing w:val="0"/>
          <w:w w:val="109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3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4"/>
          <w:b/>
          <w:bCs/>
        </w:rPr>
        <w:t>ea</w:t>
      </w:r>
      <w:r>
        <w:rPr>
          <w:rFonts w:ascii="Arial" w:hAnsi="Arial" w:cs="Arial" w:eastAsia="Arial"/>
          <w:sz w:val="24"/>
          <w:szCs w:val="24"/>
          <w:spacing w:val="0"/>
          <w:w w:val="79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leading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cause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death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omen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term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disease”</w:t>
      </w:r>
      <w:r>
        <w:rPr>
          <w:rFonts w:ascii="Arial" w:hAnsi="Arial" w:cs="Arial" w:eastAsia="Arial"/>
          <w:sz w:val="24"/>
          <w:szCs w:val="24"/>
          <w:spacing w:val="5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refe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conditions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narr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sels,</w:t>
      </w:r>
      <w:r>
        <w:rPr>
          <w:rFonts w:ascii="Arial" w:hAnsi="Arial" w:cs="Arial" w:eastAsia="Arial"/>
          <w:sz w:val="24"/>
          <w:szCs w:val="24"/>
          <w:spacing w:val="44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conditions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uscle,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es,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ythm,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can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lead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inefficie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pumping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failure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congenit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(CHD),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ects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prese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birth,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it’s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problem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affects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million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eople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[2].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surgical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treatme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iques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ed,</w:t>
      </w:r>
      <w:r>
        <w:rPr>
          <w:rFonts w:ascii="Arial" w:hAnsi="Arial" w:cs="Arial" w:eastAsia="Arial"/>
          <w:sz w:val="24"/>
          <w:szCs w:val="24"/>
          <w:spacing w:val="1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living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adulth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elop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4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iques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treatme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1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accura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tabs>
          <w:tab w:pos="2260" w:val="left"/>
          <w:tab w:pos="3460" w:val="left"/>
          <w:tab w:pos="4840" w:val="left"/>
          <w:tab w:pos="6360" w:val="left"/>
          <w:tab w:pos="7600" w:val="left"/>
          <w:tab w:pos="86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Standard</w:t>
      </w:r>
      <w:r>
        <w:rPr>
          <w:rFonts w:ascii="Arial" w:hAnsi="Arial" w:cs="Arial" w:eastAsia="Arial"/>
          <w:sz w:val="24"/>
          <w:szCs w:val="24"/>
          <w:spacing w:val="-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Cardiac</w:t>
      </w:r>
      <w:r>
        <w:rPr>
          <w:rFonts w:ascii="Arial" w:hAnsi="Arial" w:cs="Arial" w:eastAsia="Arial"/>
          <w:sz w:val="24"/>
          <w:szCs w:val="24"/>
          <w:spacing w:val="-4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Magnetic</w:t>
      </w:r>
      <w:r>
        <w:rPr>
          <w:rFonts w:ascii="Arial" w:hAnsi="Arial" w:cs="Arial" w:eastAsia="Arial"/>
          <w:sz w:val="24"/>
          <w:szCs w:val="24"/>
          <w:spacing w:val="-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Imaging</w:t>
      </w:r>
      <w:r>
        <w:rPr>
          <w:rFonts w:ascii="Arial" w:hAnsi="Arial" w:cs="Arial" w:eastAsia="Arial"/>
          <w:sz w:val="24"/>
          <w:szCs w:val="24"/>
          <w:spacing w:val="-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27"/>
          <w:b/>
          <w:bCs/>
        </w:rPr>
        <w:t>(MRI)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raditional</w:t>
      </w:r>
      <w:r>
        <w:rPr>
          <w:rFonts w:ascii="Arial" w:hAnsi="Arial" w:cs="Arial" w:eastAsia="Arial"/>
          <w:sz w:val="24"/>
          <w:szCs w:val="24"/>
          <w:spacing w:val="30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Measures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Cardiac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15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unction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resonance</w:t>
      </w:r>
      <w:r>
        <w:rPr>
          <w:rFonts w:ascii="Arial" w:hAnsi="Arial" w:cs="Arial" w:eastAsia="Arial"/>
          <w:sz w:val="24"/>
          <w:szCs w:val="24"/>
          <w:spacing w:val="-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imaging</w:t>
      </w:r>
      <w:r>
        <w:rPr>
          <w:rFonts w:ascii="Arial" w:hAnsi="Arial" w:cs="Arial" w:eastAsia="Arial"/>
          <w:sz w:val="24"/>
          <w:szCs w:val="24"/>
          <w:spacing w:val="5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)</w:t>
      </w:r>
      <w:r>
        <w:rPr>
          <w:rFonts w:ascii="Arial" w:hAnsi="Arial" w:cs="Arial" w:eastAsia="Arial"/>
          <w:sz w:val="24"/>
          <w:szCs w:val="24"/>
          <w:spacing w:val="-10"/>
          <w:w w:val="10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non-ioniz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ng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medical</w:t>
      </w:r>
      <w:r>
        <w:rPr>
          <w:rFonts w:ascii="Arial" w:hAnsi="Arial" w:cs="Arial" w:eastAsia="Arial"/>
          <w:sz w:val="24"/>
          <w:szCs w:val="24"/>
          <w:spacing w:val="-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29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structures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ol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strong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magnetic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fields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ydrogen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uclei,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abunda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tissue,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generate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4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48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8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imaging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has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ecome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stan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ard</w:t>
      </w:r>
      <w:r>
        <w:rPr>
          <w:rFonts w:ascii="Arial" w:hAnsi="Arial" w:cs="Arial" w:eastAsia="Arial"/>
          <w:sz w:val="24"/>
          <w:szCs w:val="24"/>
          <w:spacing w:val="6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diagnosis,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prognosis,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manageme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diseases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monitoring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raditional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olu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es,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mass,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ejection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fraction,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ta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ndard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Whole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1"/>
          <w:pgMar w:footer="821" w:header="0" w:top="1380" w:bottom="1020" w:left="1720" w:right="1340"/>
          <w:footerReference w:type="default" r:id="rId9"/>
          <w:pgSz w:w="12240" w:h="15840"/>
        </w:sectPr>
      </w:pPr>
      <w:rPr/>
    </w:p>
    <w:p>
      <w:pPr>
        <w:spacing w:before="76" w:after="0" w:line="240" w:lineRule="auto"/>
        <w:ind w:left="2505" w:right="-7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24.226593pt;margin-top:5.47291pt;width:130.583402pt;height:144.917202pt;mso-position-horizontal-relative:page;mso-position-vertical-relative:paragraph;z-index:-7626" coordorigin="4485,109" coordsize="2612,2898">
            <v:group style="position:absolute;left:7046;top:2988;width:30;height:2" coordorigin="7046,2988" coordsize="30,2">
              <v:shape style="position:absolute;left:7046;top:2988;width:30;height:2" coordorigin="7046,2988" coordsize="30,0" path="m7076,2988l7046,2988e" filled="f" stroked="t" strokeweight="2.0pt" strokecolor="#231F20">
                <v:path arrowok="t"/>
              </v:shape>
            </v:group>
            <v:group style="position:absolute;left:4505;top:2988;width:28;height:2" coordorigin="4505,2988" coordsize="28,2">
              <v:shape style="position:absolute;left:4505;top:2988;width:28;height:2" coordorigin="4505,2988" coordsize="28,0" path="m4505,2988l4533,2988e" filled="f" stroked="t" strokeweight="2.0pt" strokecolor="#231F20">
                <v:path arrowok="t"/>
              </v:shape>
            </v:group>
            <v:group style="position:absolute;left:4813;top:1573;width:412;height:1415" coordorigin="4813,1573" coordsize="412,1415">
              <v:shape style="position:absolute;left:4813;top:1573;width:412;height:1415" coordorigin="4813,1573" coordsize="412,1415" path="m4813,2988l5225,2988,5225,1573,4813,1573,4813,2988e" filled="t" fillcolor="#231F20" stroked="f">
                <v:path arrowok="t"/>
                <v:fill/>
              </v:shape>
            </v:group>
            <v:group style="position:absolute;left:4813;top:1573;width:412;height:1415" coordorigin="4813,1573" coordsize="412,1415">
              <v:shape style="position:absolute;left:4813;top:1573;width:412;height:1415" coordorigin="4813,1573" coordsize="412,1415" path="m4813,2988l4813,1573,5225,1573,5225,2988,4813,2988e" filled="f" stroked="t" strokeweight="2.0pt" strokecolor="#231F20">
                <v:path arrowok="t"/>
              </v:shape>
            </v:group>
            <v:group style="position:absolute;left:5585;top:1214;width:410;height:1773" coordorigin="5585,1214" coordsize="410,1773">
              <v:shape style="position:absolute;left:5585;top:1214;width:410;height:1773" coordorigin="5585,1214" coordsize="410,1773" path="m5585,2988l5995,2988,5995,1214,5585,1214,5585,2988e" filled="t" fillcolor="#939598" stroked="f">
                <v:path arrowok="t"/>
                <v:fill/>
              </v:shape>
            </v:group>
            <v:group style="position:absolute;left:5405;top:1004;width:2;height:105" coordorigin="5405,1004" coordsize="2,105">
              <v:shape style="position:absolute;left:5405;top:1004;width:2;height:105" coordorigin="5405,1004" coordsize="0,105" path="m5405,1004l5405,1109e" filled="f" stroked="t" strokeweight="2.0pt" strokecolor="#231F20">
                <v:path arrowok="t"/>
              </v:shape>
            </v:group>
            <v:group style="position:absolute;left:5018;top:1109;width:725;height:420" coordorigin="5018,1109" coordsize="725,420">
              <v:shape style="position:absolute;left:5018;top:1109;width:725;height:420" coordorigin="5018,1109" coordsize="725,420" path="m5018,1529l5018,1109,5743,1109,5743,1173e" filled="f" stroked="t" strokeweight="2.0pt" strokecolor="#231F20">
                <v:path arrowok="t"/>
              </v:shape>
            </v:group>
            <v:group style="position:absolute;left:5585;top:1214;width:410;height:1773" coordorigin="5585,1214" coordsize="410,1773">
              <v:shape style="position:absolute;left:5585;top:1214;width:410;height:1773" coordorigin="5585,1214" coordsize="410,1773" path="m5585,2988l5585,1214,5995,1214,5995,2988,5585,2988e" filled="f" stroked="t" strokeweight="2.0pt" strokecolor="#231F20">
                <v:path arrowok="t"/>
              </v:shape>
            </v:group>
            <v:group style="position:absolute;left:5790;top:298;width:2;height:122" coordorigin="5790,298" coordsize="2,122">
              <v:shape style="position:absolute;left:5790;top:298;width:2;height:122" coordorigin="5790,298" coordsize="0,122" path="m5790,298l5790,419e" filled="f" stroked="t" strokeweight="2.0pt" strokecolor="#231F20">
                <v:path arrowok="t"/>
              </v:shape>
            </v:group>
            <v:group style="position:absolute;left:5018;top:419;width:1545;height:312" coordorigin="5018,419" coordsize="1545,312">
              <v:shape style="position:absolute;left:5018;top:419;width:1545;height:312" coordorigin="5018,419" coordsize="1545,312" path="m5018,731l5018,419,6563,419,6563,450e" filled="f" stroked="t" strokeweight="2.0pt" strokecolor="#231F20">
                <v:path arrowok="t"/>
              </v:shape>
            </v:group>
            <v:group style="position:absolute;left:6358;top:543;width:408;height:2445" coordorigin="6358,543" coordsize="408,2445">
              <v:shape style="position:absolute;left:6358;top:543;width:408;height:2445" coordorigin="6358,543" coordsize="408,2445" path="m6358,2988l6358,543,6766,543,6766,2988,6358,2988e" filled="f" stroked="t" strokeweight="2.0pt" strokecolor="#231F20">
                <v:path arrowok="t"/>
              </v:shape>
            </v:group>
            <v:group style="position:absolute;left:4533;top:2988;width:2543;height:2" coordorigin="4533,2988" coordsize="2543,2">
              <v:shape style="position:absolute;left:4533;top:2988;width:2543;height:2" coordorigin="4533,2988" coordsize="2543,0" path="m7076,2988l4533,2988e" filled="f" stroked="t" strokeweight="2.0pt" strokecolor="#231F20">
                <v:path arrowok="t"/>
              </v:shape>
            </v:group>
            <v:group style="position:absolute;left:4505;top:2286;width:28;height:2" coordorigin="4505,2286" coordsize="28,2">
              <v:shape style="position:absolute;left:4505;top:2286;width:28;height:2" coordorigin="4505,2286" coordsize="28,0" path="m4505,2286l4533,2286e" filled="f" stroked="t" strokeweight="2.0pt" strokecolor="#231F20">
                <v:path arrowok="t"/>
              </v:shape>
            </v:group>
            <v:group style="position:absolute;left:4505;top:1586;width:28;height:2" coordorigin="4505,1586" coordsize="28,2">
              <v:shape style="position:absolute;left:4505;top:1586;width:28;height:2" coordorigin="4505,1586" coordsize="28,0" path="m4505,1586l4533,1586e" filled="f" stroked="t" strokeweight="2.0pt" strokecolor="#231F20">
                <v:path arrowok="t"/>
              </v:shape>
            </v:group>
            <v:group style="position:absolute;left:4505;top:886;width:28;height:2" coordorigin="4505,886" coordsize="28,2">
              <v:shape style="position:absolute;left:4505;top:886;width:28;height:2" coordorigin="4505,886" coordsize="28,0" path="m4505,886l4533,886e" filled="f" stroked="t" strokeweight="2.0pt" strokecolor="#231F20">
                <v:path arrowok="t"/>
              </v:shape>
            </v:group>
            <v:group style="position:absolute;left:4505;top:186;width:28;height:2" coordorigin="4505,186" coordsize="28,2">
              <v:shape style="position:absolute;left:4505;top:186;width:28;height:2" coordorigin="4505,186" coordsize="28,0" path="m4505,186l4533,186e" filled="f" stroked="t" strokeweight="2.0pt" strokecolor="#231F20">
                <v:path arrowok="t"/>
              </v:shape>
            </v:group>
            <v:group style="position:absolute;left:4533;top:129;width:2;height:2858" coordorigin="4533,129" coordsize="2,2858">
              <v:shape style="position:absolute;left:4533;top:129;width:2;height:2858" coordorigin="4533,129" coordsize="0,2858" path="m4533,2988l4533,129e" filled="f" stroked="t" strokeweight="2.0pt" strokecolor="#231F2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630478pt;margin-top:20.189632pt;width:14.507867pt;height:120.284499pt;mso-position-horizontal-relative:page;mso-position-vertical-relative:paragraph;z-index:-762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9" w:lineRule="exact"/>
                    <w:ind w:left="20" w:right="-58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31F20"/>
                      <w:spacing w:val="0"/>
                      <w:w w:val="100"/>
                    </w:rPr>
                    <w:t>χ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31F20"/>
                      <w:spacing w:val="0"/>
                      <w:w w:val="100"/>
                      <w:position w:val="8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31F20"/>
                      <w:spacing w:val="34"/>
                      <w:w w:val="100"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0"/>
                      <w:position w:val="0"/>
                    </w:rPr>
                    <w:t>(f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0"/>
                      <w:position w:val="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0"/>
                      <w:position w:val="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5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11"/>
                      <w:position w:val="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14"/>
                      <w:position w:val="0"/>
                    </w:rPr>
                    <w:t>re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11"/>
                      <w:position w:val="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79"/>
                      <w:position w:val="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7"/>
                      <w:position w:val="0"/>
                    </w:rPr>
                    <w:t>ct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79"/>
                      <w:position w:val="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11"/>
                      <w:position w:val="0"/>
                    </w:rPr>
                    <w:t>ng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6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8"/>
                      <w:position w:val="0"/>
                    </w:rPr>
                    <w:t>mo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0"/>
                      <w:position w:val="0"/>
                    </w:rPr>
                    <w:t>rt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25"/>
                      <w:position w:val="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79"/>
                      <w:position w:val="0"/>
                    </w:rPr>
                    <w:t>li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31F20"/>
                      <w:spacing w:val="0"/>
                      <w:w w:val="100"/>
                      <w:position w:val="0"/>
                    </w:rPr>
                    <w:t>ty)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9"/>
        </w:rPr>
        <w:t>p&lt;0.001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05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  <w:position w:val="1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9"/>
          <w:position w:val="0"/>
        </w:rPr>
        <w:t>p=0.040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60.726013pt;margin-top:-1.998638pt;width:22.668pt;height:16.0pt;mso-position-horizontal-relative:page;mso-position-vertical-relative:paragraph;z-index:-7625" coordorigin="7215,-40" coordsize="453,320">
            <v:group style="position:absolute;left:7235;top:-20;width:413;height:280" coordorigin="7235,-20" coordsize="413,280">
              <v:shape style="position:absolute;left:7235;top:-20;width:413;height:280" coordorigin="7235,-20" coordsize="413,280" path="m7235,260l7648,260,7648,-20,7235,-20,7235,260e" filled="t" fillcolor="#231F20" stroked="f">
                <v:path arrowok="t"/>
                <v:fill/>
              </v:shape>
            </v:group>
            <v:group style="position:absolute;left:7235;top:-20;width:413;height:280" coordorigin="7235,-20" coordsize="413,280">
              <v:shape style="position:absolute;left:7235;top:-20;width:413;height:280" coordorigin="7235,-20" coordsize="413,280" path="m7235,260l7648,260,7648,-20,7235,-20,7235,260xe" filled="f" stroked="t" strokeweight="2.0pt" strokecolor="#231F2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1"/>
        </w:rPr>
        <w:t>Clinical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right="181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60.726013pt;margin-top:3.401329pt;width:22.668pt;height:16.0pt;mso-position-horizontal-relative:page;mso-position-vertical-relative:paragraph;z-index:-7624" coordorigin="7215,68" coordsize="453,320">
            <v:group style="position:absolute;left:7235;top:88;width:413;height:280" coordorigin="7235,88" coordsize="413,280">
              <v:shape style="position:absolute;left:7235;top:88;width:413;height:280" coordorigin="7235,88" coordsize="413,280" path="m7235,368l7648,368,7648,88,7235,88,7235,368e" filled="t" fillcolor="#939598" stroked="f">
                <v:path arrowok="t"/>
                <v:fill/>
              </v:shape>
            </v:group>
            <v:group style="position:absolute;left:7235;top:88;width:413;height:280" coordorigin="7235,88" coordsize="413,280">
              <v:shape style="position:absolute;left:7235;top:88;width:413;height:280" coordorigin="7235,88" coordsize="413,280" path="m7235,368l7648,368,7648,88,7235,88,7235,368xe" filled="f" stroked="t" strokeweight="2.0pt" strokecolor="#231F2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31F20"/>
          <w:w w:val="99"/>
        </w:rPr>
        <w:t>Clinic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w w:val="12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3"/>
        </w:rPr>
        <w:t>+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8"/>
        </w:rPr>
        <w:t>Eject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4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7"/>
        </w:rPr>
        <w:t>ct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on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  <w:cols w:num="2" w:equalWidth="0">
            <w:col w:w="4362" w:space="1615"/>
            <w:col w:w="3203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1" w:after="0" w:line="244" w:lineRule="auto"/>
        <w:ind w:left="5977" w:right="1661" w:firstLine="-3473"/>
        <w:jc w:val="left"/>
        <w:tabs>
          <w:tab w:pos="5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61.726013pt;margin-top:6.886322pt;width:20.668pt;height:13.9996pt;mso-position-horizontal-relative:page;mso-position-vertical-relative:paragraph;z-index:-7623" coordorigin="7235,138" coordsize="413,280">
            <v:shape style="position:absolute;left:7235;top:138;width:413;height:280" coordorigin="7235,138" coordsize="413,280" path="m7235,418l7648,418,7648,138,7235,138,7235,418xe" filled="f" stroked="t" strokeweight="2.0pt" strokecolor="#231F2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8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3"/>
        </w:rPr>
        <w:t>+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ong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ud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2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3"/>
        </w:rPr>
        <w:t>St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4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1F20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8" w:after="0" w:line="240" w:lineRule="auto"/>
        <w:ind w:left="25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11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7" w:after="0" w:line="240" w:lineRule="auto"/>
        <w:ind w:left="261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  <w:position w:val="13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1F20"/>
          <w:spacing w:val="1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*Data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from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12"/>
          <w:position w:val="0"/>
        </w:rPr>
        <w:t>Stanton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0"/>
        </w:rPr>
        <w:t>et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0"/>
        </w:rPr>
        <w:t>al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Circ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Imaging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0"/>
          <w:position w:val="0"/>
        </w:rPr>
        <w:t>2009;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1F20"/>
          <w:spacing w:val="0"/>
          <w:w w:val="109"/>
          <w:position w:val="0"/>
        </w:rPr>
        <w:t>2:356-64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1.1: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Measuring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cardiac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dramatically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impr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abili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6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predict</w:t>
      </w:r>
      <w:r>
        <w:rPr>
          <w:rFonts w:ascii="Arial" w:hAnsi="Arial" w:cs="Arial" w:eastAsia="Arial"/>
          <w:sz w:val="24"/>
          <w:szCs w:val="24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  <w:b/>
          <w:bCs/>
        </w:rPr>
        <w:t>mortali</w:t>
      </w:r>
      <w:r>
        <w:rPr>
          <w:rFonts w:ascii="Arial" w:hAnsi="Arial" w:cs="Arial" w:eastAsia="Arial"/>
          <w:sz w:val="24"/>
          <w:szCs w:val="24"/>
          <w:spacing w:val="-6"/>
          <w:w w:val="108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22"/>
          <w:w w:val="106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assessed</w:t>
      </w:r>
      <w:r>
        <w:rPr>
          <w:rFonts w:ascii="Arial" w:hAnsi="Arial" w:cs="Arial" w:eastAsia="Arial"/>
          <w:sz w:val="24"/>
          <w:szCs w:val="24"/>
          <w:spacing w:val="30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metrics,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unfortunatel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enough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information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explain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complex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som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diseases.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evidence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suggests</w:t>
      </w:r>
      <w:r>
        <w:rPr>
          <w:rFonts w:ascii="Arial" w:hAnsi="Arial" w:cs="Arial" w:eastAsia="Arial"/>
          <w:sz w:val="24"/>
          <w:szCs w:val="24"/>
          <w:spacing w:val="4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risk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(e.g.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ertension),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anced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tor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on)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predictors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ditional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[3]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202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4"/>
          <w:szCs w:val="24"/>
          <w:spacing w:val="-15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anced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Measures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unction: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Cardiac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hanics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hanics,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4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orsion,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deformation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27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tracts</w:t>
      </w:r>
      <w:r>
        <w:rPr>
          <w:rFonts w:ascii="Arial" w:hAnsi="Arial" w:cs="Arial" w:eastAsia="Arial"/>
          <w:sz w:val="24"/>
          <w:szCs w:val="24"/>
          <w:spacing w:val="2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relaxes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rdiac</w:t>
      </w:r>
      <w:r>
        <w:rPr>
          <w:rFonts w:ascii="Arial" w:hAnsi="Arial" w:cs="Arial" w:eastAsia="Arial"/>
          <w:sz w:val="24"/>
          <w:szCs w:val="24"/>
          <w:spacing w:val="2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Commonly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directions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incl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de</w:t>
      </w:r>
      <w:r>
        <w:rPr>
          <w:rFonts w:ascii="Arial" w:hAnsi="Arial" w:cs="Arial" w:eastAsia="Arial"/>
          <w:sz w:val="24"/>
          <w:szCs w:val="24"/>
          <w:spacing w:val="-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tiall</w:t>
      </w:r>
      <w:r>
        <w:rPr>
          <w:rFonts w:ascii="Arial" w:hAnsi="Arial" w:cs="Arial" w:eastAsia="Arial"/>
          <w:sz w:val="24"/>
          <w:szCs w:val="24"/>
          <w:spacing w:val="-17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,</w:t>
      </w:r>
      <w:r>
        <w:rPr>
          <w:rFonts w:ascii="Arial" w:hAnsi="Arial" w:cs="Arial" w:eastAsia="Arial"/>
          <w:sz w:val="24"/>
          <w:szCs w:val="24"/>
          <w:spacing w:val="4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longitudinally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1.2).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wisting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rdiac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nalyzing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</w:t>
      </w:r>
      <w:r>
        <w:rPr>
          <w:rFonts w:ascii="Arial" w:hAnsi="Arial" w:cs="Arial" w:eastAsia="Arial"/>
          <w:sz w:val="24"/>
          <w:szCs w:val="24"/>
          <w:spacing w:val="-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heart,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whi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can</w:t>
      </w:r>
      <w:r>
        <w:rPr>
          <w:rFonts w:ascii="Arial" w:hAnsi="Arial" w:cs="Arial" w:eastAsia="Arial"/>
          <w:sz w:val="24"/>
          <w:szCs w:val="24"/>
          <w:spacing w:val="-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completed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using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anced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imaging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called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cine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ding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47" w:lineRule="exact"/>
        <w:ind w:left="3669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A:</w: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Cardiac</w: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Strain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7" w:lineRule="exact"/>
        <w:ind w:right="-160"/>
        <w:jc w:val="right"/>
        <w:rPr>
          <w:rFonts w:ascii="Arial" w:hAnsi="Arial" w:cs="Arial" w:eastAsia="Arial"/>
          <w:sz w:val="49"/>
          <w:szCs w:val="49"/>
        </w:rPr>
      </w:pPr>
      <w:rPr/>
      <w:r>
        <w:rPr/>
        <w:pict>
          <v:group style="position:absolute;margin-left:107.949997pt;margin-top:-169.652725pt;width:370.984006pt;height:318.117005pt;mso-position-horizontal-relative:page;mso-position-vertical-relative:paragraph;z-index:-7621" coordorigin="2159,-3393" coordsize="7420,6362">
            <v:group style="position:absolute;left:2614;top:-3120;width:1111;height:1352" coordorigin="2614,-3120" coordsize="1111,1352">
              <v:shape style="position:absolute;left:2614;top:-3120;width:1111;height:1352" coordorigin="2614,-3120" coordsize="1111,1352" path="m3709,-3120l3627,-3109,3514,-3084,3449,-3067,3380,-3046,3308,-3022,3234,-2995,3160,-2965,3085,-2932,3012,-2896,2942,-2856,2876,-2814,2814,-2769,2759,-2722,2711,-2671,2671,-2618,2641,-2563,2622,-2504,2614,-2444,2620,-2376,2639,-2312,2670,-2252,2712,-2195,2763,-2142,2822,-2093,2888,-2047,2959,-2004,3033,-1965,3110,-1930,3188,-1898,3266,-1869,3342,-1844,3415,-1823,3483,-1805,3545,-1791,3647,-1772,3709,-1768,3718,-1770,3717,-1776,3705,-1786,3684,-1799,3579,-1858,3534,-1884,3435,-1948,3383,-1985,3332,-2026,3283,-2070,3236,-2118,3192,-2169,3154,-2224,3122,-2282,3097,-2344,3080,-2409,3073,-2479,3078,-2544,3093,-2605,3117,-2663,3149,-2717,3188,-2768,3233,-2815,3282,-2859,3334,-2899,3387,-2936,3441,-2969,3493,-2999,3590,-3049,3696,-3099,3716,-3109,3725,-3116,3723,-3119,3709,-3120e" filled="t" fillcolor="#D99090" stroked="f">
                <v:path arrowok="t"/>
                <v:fill/>
              </v:shape>
            </v:group>
            <v:group style="position:absolute;left:3764;top:-3069;width:2434;height:1211" coordorigin="3764,-3069" coordsize="2434,1211">
              <v:shape style="position:absolute;left:3764;top:-3069;width:2434;height:1211" coordorigin="3764,-3069" coordsize="2434,1211" path="m4907,-3069l4813,-3067,4722,-3061,4632,-3051,4546,-3038,4462,-3021,4382,-3001,4305,-2978,4232,-2952,4163,-2923,4099,-2891,4039,-2857,3985,-2821,3935,-2782,3854,-2699,3797,-2609,3768,-2513,3764,-2463,3768,-2414,3797,-2318,3854,-2228,3935,-2144,3985,-2106,4039,-2069,4099,-2035,4163,-2004,4232,-1975,4305,-1949,4382,-1926,4462,-1906,4546,-1889,4632,-1876,4722,-1866,4813,-1860,4907,-1858,5002,-1860,5096,-1866,5190,-1876,5283,-1889,5375,-1906,5464,-1926,5550,-1949,5634,-1975,5713,-2004,5789,-2035,5860,-2069,5925,-2106,5985,-2144,6038,-2185,6085,-2228,6155,-2318,6193,-2414,6198,-2463,6193,-2513,6155,-2609,6085,-2699,6038,-2742,5985,-2782,5925,-2821,5860,-2857,5789,-2891,5713,-2923,5634,-2952,5550,-2978,5464,-3001,5375,-3021,5283,-3038,5190,-3051,5096,-3061,5002,-3067,4907,-3069e" filled="t" fillcolor="#D99090" stroked="f">
                <v:path arrowok="t"/>
                <v:fill/>
              </v:shape>
              <v:shape style="position:absolute;left:2170;top:-2430;width:4697;height:4379" type="#_x0000_t75">
                <v:imagedata r:id="rId10" o:title=""/>
              </v:shape>
              <v:shape style="position:absolute;left:4537;top:-2437;width:2367;height:945" type="#_x0000_t75">
                <v:imagedata r:id="rId11" o:title=""/>
              </v:shape>
            </v:group>
            <v:group style="position:absolute;left:6427;top:-937;width:2915;height:2789" coordorigin="6427,-937" coordsize="2915,2789">
              <v:shape style="position:absolute;left:6427;top:-937;width:2915;height:2789" coordorigin="6427,-937" coordsize="2915,2789" path="m6441,-937l6427,-923,6471,-881,6484,-896,6441,-937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528,-854l6514,-840,6557,-798,6571,-813,6528,-854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615,-771l6601,-757,6644,-715,6658,-730,6615,-771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701,-688l6687,-674,6731,-633,6745,-647,6701,-688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788,-606l6774,-591,6817,-550,6831,-564,6788,-606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875,-523l6861,-508,6904,-467,6918,-481,6875,-523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6961,-440l6948,-425,6991,-384,7005,-398,6961,-440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048,-357l7034,-342,7078,-301,7091,-315,7048,-357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135,-274l7121,-259,7164,-218,7178,-232,7135,-274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222,-191l7208,-176,7251,-135,7265,-149,7222,-191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308,-108l7294,-93,7338,-52,7352,-66,7308,-108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395,-25l7381,-10,7425,31,7438,17,7395,-25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482,58l7468,72,7511,114,7525,99,7482,58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568,141l7555,155,7598,197,7612,182,7568,141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655,224l7641,238,7685,280,7699,265,7655,224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742,307l7728,321,7771,363,7785,348,7742,307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829,390l7815,404,7858,446,7872,431,7829,390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7915,473l7901,487,7945,529,7959,514,7915,473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002,556l7988,570,8032,612,8045,597,8002,556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089,639l8075,653,8118,695,8132,680,8089,639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175,722l8162,736,8205,777,8219,763,8175,722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262,804l8248,819,8292,860,8306,846,8262,804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349,887l8335,902,8378,943,8392,929,8349,887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436,970l8422,985,8465,1026,8479,1012,8436,970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522,1053l8509,1068,8552,1109,8566,1095,8522,1053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609,1136l8595,1151,8639,1192,8652,1178,8609,1136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696,1219l8682,1234,8725,1275,8739,1261,8696,1219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783,1302l8769,1317,8812,1358,8826,1344,8783,1302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869,1385l8855,1400,8899,1441,8913,1427,8869,1385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8956,1468l8942,1482,8986,1524,8999,1509,8956,1468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9043,1551l9029,1565,9072,1607,9086,1592,9043,1551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9129,1634l9116,1648,9159,1690,9173,1675,9129,1634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9216,1717l9202,1731,9246,1773,9259,1758,9216,1717e" filled="t" fillcolor="#020303" stroked="f">
                <v:path arrowok="t"/>
                <v:fill/>
              </v:shape>
              <v:shape style="position:absolute;left:6427;top:-937;width:2915;height:2789" coordorigin="6427,-937" coordsize="2915,2789" path="m9303,1800l9289,1814,9328,1852,9342,1837,9303,1800e" filled="t" fillcolor="#020303" stroked="f">
                <v:path arrowok="t"/>
                <v:fill/>
              </v:shape>
              <v:shape style="position:absolute;left:2159;top:-3393;width:4756;height:1912" type="#_x0000_t75">
                <v:imagedata r:id="rId12" o:title=""/>
              </v:shape>
            </v:group>
            <v:group style="position:absolute;left:2160;top:-2437;width:4755;height:4396" coordorigin="2160,-2437" coordsize="4755,4396">
              <v:shape style="position:absolute;left:2160;top:-2437;width:4755;height:4396" coordorigin="2160,-2437" coordsize="4755,4396" path="m2180,-2437l2160,-2437,2164,-2218,2172,-2004,2185,-1796,2201,-1594,2221,-1397,2245,-1206,2273,-1021,2304,-842,2338,-668,2376,-500,2418,-338,2462,-181,2509,-30,2559,116,2612,256,2668,390,2726,519,2787,642,2850,760,2915,872,2983,978,3052,1079,3124,1174,3197,1264,3272,1349,3349,1428,3428,1501,3507,1569,3588,1631,3671,1688,3754,1740,3838,1786,3923,1826,4009,1861,4096,1891,4183,1915,4271,1934,4359,1948,4447,1956,4535,1959,4625,1956,4714,1948,4773,1939,4535,1939,4448,1936,4361,1928,4275,1915,4188,1896,4102,1872,4016,1843,3931,1808,3847,1768,3764,1722,3681,1671,3600,1615,3520,1553,3441,1486,3363,1413,3287,1335,3213,1251,3140,1162,3069,1067,2999,967,2932,861,2867,750,2805,633,2744,510,2686,382,2631,248,2578,109,2528,-36,2481,-187,2437,-343,2396,-505,2358,-672,2324,-846,2293,-1024,2265,-1209,2241,-1399,2221,-1595,2205,-1797,2192,-2005,2184,-2218,2180,-2437e" filled="t" fillcolor="#020303" stroked="f">
                <v:path arrowok="t"/>
                <v:fill/>
              </v:shape>
              <v:shape style="position:absolute;left:2160;top:-2437;width:4755;height:4396" coordorigin="2160,-2437" coordsize="4755,4396" path="m6894,-2437l6895,-2377,6895,-2317,6893,-2109,6886,-1906,6875,-1708,6861,-1515,6842,-1328,6819,-1145,6792,-968,6762,-796,6729,-629,6691,-467,6651,-311,6607,-159,6561,-13,6511,128,6458,263,6403,394,6345,519,6284,639,6221,754,6156,864,6088,968,6019,1067,5947,1161,5874,1249,5798,1332,5722,1410,5643,1483,5563,1550,5482,1612,5400,1668,5317,1720,5232,1766,5147,1806,5061,1841,4974,1871,4887,1895,4800,1914,4712,1928,4624,1936,4535,1939,4773,1939,4892,1915,4980,1890,5068,1860,5155,1824,5241,1783,5327,1737,5411,1685,5494,1628,5576,1566,5656,1498,5735,1425,5813,1346,5889,1262,5963,1173,6035,1079,6105,979,6173,874,6238,764,6302,648,6363,528,6421,402,6477,271,6530,135,6580,-7,6626,-153,6670,-305,6711,-462,6748,-624,6782,-791,6812,-963,6839,-1141,6862,-1323,6880,-1511,6895,-1704,6906,-1901,6913,-2104,6915,-2312,6915,-2332,6914,-2412,6914,-2432,6894,-2437e" filled="t" fillcolor="#020303" stroked="f">
                <v:path arrowok="t"/>
                <v:fill/>
              </v:shape>
            </v:group>
            <v:group style="position:absolute;left:7183;top:-534;width:659;height:564" coordorigin="7183,-534" coordsize="659,564">
              <v:shape style="position:absolute;left:7183;top:-534;width:659;height:564" coordorigin="7183,-534" coordsize="659,564" path="m7196,-534l7183,-519,7829,30,7842,15,7196,-534e" filled="t" fillcolor="#020303" stroked="f">
                <v:path arrowok="t"/>
                <v:fill/>
              </v:shape>
            </v:group>
            <v:group style="position:absolute;left:7189;top:-1249;width:2378;height:1272" coordorigin="7189,-1249" coordsize="2378,1272">
              <v:shape style="position:absolute;left:7189;top:-1249;width:2378;height:1272" coordorigin="7189,-1249" coordsize="2378,1272" path="m8415,-1249l8351,-1158,8272,-1071,8226,-1028,8177,-986,8125,-946,8069,-906,8010,-868,7948,-831,7883,-794,7815,-759,7744,-726,7672,-693,7596,-662,7519,-632,7439,-604,7358,-577,7274,-551,7189,-527,7835,23,7952,-9,8066,-43,8177,-78,8285,-114,8390,-152,8493,-191,8592,-231,8688,-272,8781,-315,8871,-359,8957,-403,9039,-449,9119,-496,9194,-544,9266,-593,9334,-643,9398,-694,9459,-746,9515,-799,9567,-852,8415,-1249e" filled="t" fillcolor="#F7A8AA" stroked="f">
                <v:path arrowok="t"/>
                <v:fill/>
              </v:shape>
            </v:group>
            <v:group style="position:absolute;left:7179;top:-1260;width:2399;height:1294" coordorigin="7179,-1260" coordsize="2399,1294">
              <v:shape style="position:absolute;left:7179;top:-1260;width:2399;height:1294" coordorigin="7179,-1260" coordsize="2399,1294" path="m8406,-1254l8361,-1187,8306,-1121,8243,-1056,8196,-1015,8145,-974,8091,-934,8034,-895,7974,-858,7911,-821,7845,-786,7776,-751,7704,-718,7630,-686,7554,-656,7476,-627,7395,-599,7313,-573,7229,-548,7183,-536,7180,-533,7180,-529,7179,-526,7180,-522,7831,33,7834,33,7838,33,7873,23,7835,23,7832,13,7838,12,7216,-517,7192,-517,7189,-527,7196,-535,7254,-535,7277,-541,7361,-567,7442,-594,7522,-623,7600,-653,7675,-684,7749,-716,7819,-750,7887,-786,7953,-822,8015,-859,8075,-898,8131,-938,8184,-979,8233,-1021,8279,-1063,8321,-1107,8377,-1175,8419,-1237,8412,-1240,8415,-1249,8406,-1254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7838,12l7832,13,7835,23,7842,15,7838,12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9549,-848l9452,-753,9392,-702,9328,-651,9260,-601,9189,-553,9113,-505,9034,-458,8952,-412,8866,-367,8777,-324,8684,-281,8588,-240,8489,-200,8387,-161,8282,-124,8174,-87,8063,-52,7949,-19,7838,12,7842,15,7835,23,7873,23,7954,0,8069,-33,8180,-68,8288,-105,8394,-142,8496,-181,8596,-222,8692,-263,8785,-306,8875,-350,8961,-395,9044,-441,9124,-488,9200,-536,9272,-585,9340,-635,9405,-686,9465,-739,9522,-791,9572,-843,9564,-843,9549,-848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7196,-535l7189,-527,7192,-517,7210,-522,7196,-535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7210,-522l7192,-517,7216,-517,7210,-522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7254,-535l7196,-535,7210,-522,7235,-529,7254,-535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9560,-859l9549,-848,9564,-843,9567,-852,9560,-859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9575,-859l9560,-859,9567,-852,9564,-843,9572,-843,9574,-845,9577,-848,9578,-851,9577,-855,9576,-858,9575,-859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8414,-1260l8409,-1258,8406,-1254,8424,-1244,8419,-1237,9549,-848,9560,-859,9575,-859,9574,-861,8414,-1260e" filled="t" fillcolor="#020303" stroked="f">
                <v:path arrowok="t"/>
                <v:fill/>
              </v:shape>
              <v:shape style="position:absolute;left:7179;top:-1260;width:2399;height:1294" coordorigin="7179,-1260" coordsize="2399,1294" path="m8415,-1249l8412,-1240,8419,-1237,8424,-1244,8415,-1249e" filled="t" fillcolor="#020303" stroked="f">
                <v:path arrowok="t"/>
                <v:fill/>
              </v:shape>
            </v:group>
            <v:group style="position:absolute;left:5761;top:-1653;width:105;height:975" coordorigin="5761,-1653" coordsize="105,975">
              <v:shape style="position:absolute;left:5761;top:-1653;width:105;height:975" coordorigin="5761,-1653" coordsize="105,975" path="m5861,-1653l5850,-1653,5846,-1649,5846,-1643,5846,-1623,5846,-1603,5846,-1583,5846,-1533,5844,-1434,5841,-1338,5835,-1245,5828,-1153,5820,-1064,5810,-978,5798,-893,5785,-811,5770,-730,5761,-688,5762,-684,5767,-679,5771,-678,5774,-679,5809,-687,5782,-687,5772,-689,5770,-699,5785,-702,5790,-726,5804,-807,5818,-890,5829,-975,5840,-1062,5848,-1151,5855,-1242,5861,-1335,5864,-1430,5866,-1527,5866,-1576,5866,-1596,5866,-1616,5866,-1636,5866,-1649,5861,-1653e" filled="t" fillcolor="#020303" stroked="f">
                <v:path arrowok="t"/>
                <v:fill/>
              </v:shape>
            </v:group>
            <v:group style="position:absolute;left:5770;top:-702;width:15;height:15" coordorigin="5770,-702" coordsize="15,15">
              <v:shape style="position:absolute;left:5770;top:-702;width:15;height:15" coordorigin="5770,-702" coordsize="15,15" path="m5785,-702l5770,-699,5772,-689,5782,-687,5785,-702e" filled="t" fillcolor="#020303" stroked="f">
                <v:path arrowok="t"/>
                <v:fill/>
              </v:shape>
            </v:group>
            <v:group style="position:absolute;left:5782;top:-936;width:663;height:249" coordorigin="5782,-936" coordsize="663,249">
              <v:shape style="position:absolute;left:5782;top:-936;width:663;height:249" coordorigin="5782,-936" coordsize="663,249" path="m6425,-936l6371,-904,6296,-867,6238,-842,6173,-816,6102,-791,6026,-766,5945,-742,5860,-720,5785,-702,5782,-687,5809,-687,5820,-689,5908,-711,5992,-735,6071,-759,6145,-785,6214,-811,6276,-836,6331,-862,6402,-899,6444,-930,6434,-930,6424,-932,6425,-936e" filled="t" fillcolor="#020303" stroked="f">
                <v:path arrowok="t"/>
                <v:fill/>
              </v:shape>
            </v:group>
            <v:group style="position:absolute;left:6424;top:-938;width:10;height:8" coordorigin="6424,-938" coordsize="10,8">
              <v:shape style="position:absolute;left:6424;top:-938;width:10;height:8" coordorigin="6424,-938" coordsize="10,8" path="m6429,-938l6425,-936,6424,-932,6434,-930,6429,-938e" filled="t" fillcolor="#020303" stroked="f">
                <v:path arrowok="t"/>
                <v:fill/>
              </v:shape>
            </v:group>
            <v:group style="position:absolute;left:6429;top:-938;width:17;height:8" coordorigin="6429,-938" coordsize="17,8">
              <v:shape style="position:absolute;left:6429;top:-938;width:17;height:8" coordorigin="6429,-938" coordsize="17,8" path="m6446,-938l6429,-938,6434,-930,6444,-930,6446,-938e" filled="t" fillcolor="#020303" stroked="f">
                <v:path arrowok="t"/>
                <v:fill/>
              </v:shape>
            </v:group>
            <v:group style="position:absolute;left:6425;top:-1904;width:88;height:967" coordorigin="6425,-1904" coordsize="88,967">
              <v:shape style="position:absolute;left:6425;top:-1904;width:88;height:967" coordorigin="6425,-1904" coordsize="88,967" path="m6498,-1904l6493,-1899,6493,-1893,6492,-1843,6490,-1744,6487,-1643,6483,-1543,6478,-1444,6471,-1346,6464,-1250,6454,-1156,6444,-1064,6431,-975,6425,-936,6429,-938,6446,-938,6451,-972,6463,-1061,6474,-1154,6484,-1248,6491,-1345,6498,-1443,6503,-1542,6507,-1643,6510,-1743,6512,-1844,6513,-1899,6509,-1903,6498,-1904e" filled="t" fillcolor="#020303" stroked="f">
                <v:path arrowok="t"/>
                <v:fill/>
              </v:shape>
            </v:group>
            <v:group style="position:absolute;left:5763;top:-694;width:1261;height:2124" coordorigin="5763,-694" coordsize="1261,2124">
              <v:shape style="position:absolute;left:5763;top:-694;width:1261;height:2124" coordorigin="5763,-694" coordsize="1261,2124" path="m5780,-694l5763,-684,5794,-632,5811,-642,5780,-694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5841,-591l5824,-580,5855,-529,5872,-539,5841,-591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5902,-487l5885,-477,5915,-425,5933,-435,5902,-487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5963,-384l5946,-374,5976,-322,5994,-332,5963,-384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024,-280l6007,-270,6037,-218,6054,-229,6024,-280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085,-177l6068,-167,6098,-115,6115,-125,6085,-177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146,-73l6128,-63,6159,-12,6176,-22,6146,-73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207,30l6189,40,6220,92,6237,82,6207,30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267,133l6250,144,6281,195,6298,185,6267,133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328,237l6311,247,6341,299,6359,289,6328,237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389,340l6372,350,6402,402,6420,392,6389,340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450,444l6433,454,6463,506,6480,495,6450,444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511,547l6494,557,6524,609,6541,599,6511,547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572,651l6554,661,6585,712,6602,702,6572,651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633,754l6615,764,6646,816,6663,806,6633,754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693,857l6676,868,6707,919,6724,909,6693,857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754,961l6737,971,6767,1023,6785,1013,6754,961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815,1064l6798,1074,6828,1126,6846,1116,6815,1064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876,1168l6859,1178,6889,1229,6906,1219,6876,1168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937,1271l6920,1281,6950,1333,6967,1323,6937,1271e" filled="t" fillcolor="#020303" stroked="f">
                <v:path arrowok="t"/>
                <v:fill/>
              </v:shape>
              <v:shape style="position:absolute;left:5763;top:-694;width:1261;height:2124" coordorigin="5763,-694" coordsize="1261,2124" path="m6998,1374l6981,1385,7007,1430,7024,1420,6998,1374e" filled="t" fillcolor="#020303" stroked="f">
                <v:path arrowok="t"/>
                <v:fill/>
              </v:shape>
            </v:group>
            <v:group style="position:absolute;left:7618;top:-852;width:1949;height:3313" coordorigin="7618,-852" coordsize="1949,3313">
              <v:shape style="position:absolute;left:7618;top:-852;width:1949;height:3313" coordorigin="7618,-852" coordsize="1949,3313" path="m9567,-852l9515,-799,9459,-746,9398,-694,9334,-643,9266,-593,9194,-544,9119,-496,9039,-449,8957,-403,8871,-359,8781,-315,8688,-272,8592,-231,8493,-191,8390,-152,8285,-114,8177,-78,8066,-43,7952,-9,7835,23,7836,159,7836,294,7834,427,7831,559,7827,689,7821,818,7815,945,7806,1070,7797,1194,7787,1317,7775,1438,7762,1558,7748,1676,7733,1792,7716,1907,7699,2021,7680,2133,7660,2244,7640,2353,7618,2461,7736,2434,7852,2407,7964,2379,8074,2349,8182,2319,8285,2288,8386,2256,8483,2224,8577,2192,8667,2159,8753,2126,8836,2093,8914,2060,8988,2028,9057,1996,9122,1964,9183,1933,9239,1903,9335,1845,9353,1707,9371,1568,9388,1429,9406,1290,9423,1151,9439,1013,9455,874,9470,736,9485,598,9499,461,9511,325,9523,189,9533,55,9543,-79,9551,-211,9557,-342,9562,-472,9566,-601,9567,-727,9567,-852e" filled="t" fillcolor="#F7A8AA" stroked="f">
                <v:path arrowok="t"/>
                <v:fill/>
              </v:shape>
              <v:shape style="position:absolute;left:5501;top:-2118;width:4077;height:5088" type="#_x0000_t75">
                <v:imagedata r:id="rId13" o:title=""/>
              </v:shape>
            </v:group>
            <v:group style="position:absolute;left:8355;top:-1278;width:63;height:38" coordorigin="8355,-1278" coordsize="63,38">
              <v:shape style="position:absolute;left:8355;top:-1278;width:63;height:38" coordorigin="8355,-1278" coordsize="63,38" path="m8361,-1278l8355,-1259,8412,-1240,8418,-1259,8361,-1278e" filled="t" fillcolor="#020303" stroked="f">
                <v:path arrowok="t"/>
                <v:fill/>
              </v:shape>
            </v:group>
            <v:group style="position:absolute;left:8241;top:-1317;width:63;height:38" coordorigin="8241,-1317" coordsize="63,38">
              <v:shape style="position:absolute;left:8241;top:-1317;width:63;height:38" coordorigin="8241,-1317" coordsize="63,38" path="m8248,-1317l8241,-1298,8298,-1279,8305,-1298,8248,-1317e" filled="t" fillcolor="#020303" stroked="f">
                <v:path arrowok="t"/>
                <v:fill/>
              </v:shape>
            </v:group>
            <v:group style="position:absolute;left:8128;top:-1356;width:63;height:38" coordorigin="8128,-1356" coordsize="63,38">
              <v:shape style="position:absolute;left:8128;top:-1356;width:63;height:38" coordorigin="8128,-1356" coordsize="63,38" path="m8135,-1356l8128,-1337,8185,-1318,8191,-1337,8135,-1356e" filled="t" fillcolor="#020303" stroked="f">
                <v:path arrowok="t"/>
                <v:fill/>
              </v:shape>
            </v:group>
            <v:group style="position:absolute;left:8015;top:-1395;width:63;height:38" coordorigin="8015,-1395" coordsize="63,38">
              <v:shape style="position:absolute;left:8015;top:-1395;width:63;height:38" coordorigin="8015,-1395" coordsize="63,38" path="m8021,-1395l8015,-1376,8071,-1357,8078,-1376,8021,-1395e" filled="t" fillcolor="#020303" stroked="f">
                <v:path arrowok="t"/>
                <v:fill/>
              </v:shape>
            </v:group>
            <v:group style="position:absolute;left:7901;top:-1434;width:63;height:38" coordorigin="7901,-1434" coordsize="63,38">
              <v:shape style="position:absolute;left:7901;top:-1434;width:63;height:38" coordorigin="7901,-1434" coordsize="63,38" path="m7908,-1434l7901,-1416,7958,-1396,7964,-1415,7908,-1434e" filled="t" fillcolor="#020303" stroked="f">
                <v:path arrowok="t"/>
                <v:fill/>
              </v:shape>
            </v:group>
            <v:group style="position:absolute;left:7788;top:-1474;width:63;height:38" coordorigin="7788,-1474" coordsize="63,38">
              <v:shape style="position:absolute;left:7788;top:-1474;width:63;height:38" coordorigin="7788,-1474" coordsize="63,38" path="m7794,-1474l7788,-1455,7844,-1435,7851,-1454,7794,-1474e" filled="t" fillcolor="#020303" stroked="f">
                <v:path arrowok="t"/>
                <v:fill/>
              </v:shape>
            </v:group>
            <v:group style="position:absolute;left:7674;top:-1513;width:63;height:38" coordorigin="7674,-1513" coordsize="63,38">
              <v:shape style="position:absolute;left:7674;top:-1513;width:63;height:38" coordorigin="7674,-1513" coordsize="63,38" path="m7681,-1513l7674,-1494,7731,-1474,7737,-1493,7681,-1513e" filled="t" fillcolor="#020303" stroked="f">
                <v:path arrowok="t"/>
                <v:fill/>
              </v:shape>
            </v:group>
            <v:group style="position:absolute;left:7561;top:-1552;width:63;height:38" coordorigin="7561,-1552" coordsize="63,38">
              <v:shape style="position:absolute;left:7561;top:-1552;width:63;height:38" coordorigin="7561,-1552" coordsize="63,38" path="m7567,-1552l7561,-1533,7617,-1513,7624,-1532,7567,-1552e" filled="t" fillcolor="#020303" stroked="f">
                <v:path arrowok="t"/>
                <v:fill/>
              </v:shape>
            </v:group>
            <v:group style="position:absolute;left:7447;top:-1591;width:63;height:38" coordorigin="7447,-1591" coordsize="63,38">
              <v:shape style="position:absolute;left:7447;top:-1591;width:63;height:38" coordorigin="7447,-1591" coordsize="63,38" path="m7454,-1591l7447,-1572,7504,-1552,7510,-1571,7454,-1591e" filled="t" fillcolor="#020303" stroked="f">
                <v:path arrowok="t"/>
                <v:fill/>
              </v:shape>
            </v:group>
            <v:group style="position:absolute;left:7334;top:-1630;width:63;height:38" coordorigin="7334,-1630" coordsize="63,38">
              <v:shape style="position:absolute;left:7334;top:-1630;width:63;height:38" coordorigin="7334,-1630" coordsize="63,38" path="m7340,-1630l7334,-1611,7391,-1591,7397,-1610,7340,-1630e" filled="t" fillcolor="#020303" stroked="f">
                <v:path arrowok="t"/>
                <v:fill/>
              </v:shape>
            </v:group>
            <v:group style="position:absolute;left:6766;top:-1825;width:63;height:38" coordorigin="6766,-1825" coordsize="63,38">
              <v:shape style="position:absolute;left:6766;top:-1825;width:63;height:38" coordorigin="6766,-1825" coordsize="63,38" path="m6773,-1825l6766,-1806,6823,-1787,6830,-1806,6773,-1825e" filled="t" fillcolor="#020303" stroked="f">
                <v:path arrowok="t"/>
                <v:fill/>
              </v:shape>
            </v:group>
            <v:group style="position:absolute;left:6653;top:-1864;width:63;height:38" coordorigin="6653,-1864" coordsize="63,38">
              <v:shape style="position:absolute;left:6653;top:-1864;width:63;height:38" coordorigin="6653,-1864" coordsize="63,38" path="m6660,-1864l6653,-1845,6710,-1826,6716,-1845,6660,-1864e" filled="t" fillcolor="#020303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4.503998pt;margin-top:34.306274pt;width:20.11pt;height:39.756001pt;mso-position-horizontal-relative:page;mso-position-vertical-relative:paragraph;z-index:-7620" coordorigin="9690,686" coordsize="402,795">
            <v:group style="position:absolute;left:9720;top:707;width:348;height:763" coordorigin="9720,707" coordsize="348,763">
              <v:shape style="position:absolute;left:9720;top:707;width:348;height:763" coordorigin="9720,707" coordsize="348,763" path="m10037,947l9842,947,9797,1469,9913,1470,9957,948,10037,948,10037,947e" filled="t" fillcolor="#020303" stroked="f">
                <v:path arrowok="t"/>
                <v:fill/>
              </v:shape>
              <v:shape style="position:absolute;left:9720;top:707;width:348;height:763" coordorigin="9720,707" coordsize="348,763" path="m10037,948l9957,948,10068,1011,10037,948e" filled="t" fillcolor="#020303" stroked="f">
                <v:path arrowok="t"/>
                <v:fill/>
              </v:shape>
              <v:shape style="position:absolute;left:9720;top:707;width:348;height:763" coordorigin="9720,707" coordsize="348,763" path="m9920,707l9720,1009,9842,947,10037,947,9920,707e" filled="t" fillcolor="#020303" stroked="f">
                <v:path arrowok="t"/>
                <v:fill/>
              </v:shape>
            </v:group>
            <v:group style="position:absolute;left:9691;top:687;width:400;height:793" coordorigin="9691,687" coordsize="400,793">
              <v:shape style="position:absolute;left:9691;top:687;width:400;height:793" coordorigin="9691,687" coordsize="400,793" path="m9850,964l9830,964,9786,1479,9922,1480,9924,1460,9904,1460,9808,1459,9850,964e" filled="t" fillcolor="#020303" stroked="f">
                <v:path arrowok="t"/>
                <v:fill/>
              </v:shape>
              <v:shape style="position:absolute;left:9691;top:687;width:400;height:793" coordorigin="9691,687" coordsize="400,793" path="m9949,931l9904,1460,9924,1460,9966,964,10006,964,9949,931e" filled="t" fillcolor="#020303" stroked="f">
                <v:path arrowok="t"/>
                <v:fill/>
              </v:shape>
              <v:shape style="position:absolute;left:9691;top:687;width:400;height:793" coordorigin="9691,687" coordsize="400,793" path="m10006,964l9966,964,10091,1036,10067,986,10045,986,10006,964e" filled="t" fillcolor="#020303" stroked="f">
                <v:path arrowok="t"/>
                <v:fill/>
              </v:shape>
              <v:shape style="position:absolute;left:9691;top:687;width:400;height:793" coordorigin="9691,687" coordsize="400,793" path="m9921,687l9691,1035,9725,1018,9720,1009,9716,1000,9750,983,9919,727,9941,727,9921,687e" filled="t" fillcolor="#020303" stroked="f">
                <v:path arrowok="t"/>
                <v:fill/>
              </v:shape>
              <v:shape style="position:absolute;left:9691;top:687;width:400;height:793" coordorigin="9691,687" coordsize="400,793" path="m9720,1009l9725,1018,9732,1014,9729,1014,9720,1009e" filled="t" fillcolor="#020303" stroked="f">
                <v:path arrowok="t"/>
                <v:fill/>
              </v:shape>
              <v:shape style="position:absolute;left:9691;top:687;width:400;height:793" coordorigin="9691,687" coordsize="400,793" path="m9750,983l9716,1000,9720,1009,9729,1014,9750,983e" filled="t" fillcolor="#020303" stroked="f">
                <v:path arrowok="t"/>
                <v:fill/>
              </v:shape>
              <v:shape style="position:absolute;left:9691;top:687;width:400;height:793" coordorigin="9691,687" coordsize="400,793" path="m9853,930l9750,983,9729,1014,9732,1014,9830,964,9850,964,9853,930e" filled="t" fillcolor="#020303" stroked="f">
                <v:path arrowok="t"/>
                <v:fill/>
              </v:shape>
              <v:shape style="position:absolute;left:9691;top:687;width:400;height:793" coordorigin="9691,687" coordsize="400,793" path="m9941,727l9919,727,10045,986,10067,986,9941,727e" filled="t" fillcolor="#020303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8.338013pt;margin-top:-13.381726pt;width:20.111pt;height:39.756001pt;mso-position-horizontal-relative:page;mso-position-vertical-relative:paragraph;z-index:-7619" coordorigin="9767,-268" coordsize="402,795">
            <v:group style="position:absolute;left:9791;top:-257;width:348;height:763" coordorigin="9791,-257" coordsize="348,763">
              <v:shape style="position:absolute;left:9791;top:-257;width:348;height:763" coordorigin="9791,-257" coordsize="348,763" path="m9791,202l9939,506,10098,267,10018,267,10018,266,9902,266,9791,202e" filled="t" fillcolor="#020303" stroked="f">
                <v:path arrowok="t"/>
                <v:fill/>
              </v:shape>
              <v:shape style="position:absolute;left:9791;top:-257;width:348;height:763" coordorigin="9791,-257" coordsize="348,763" path="m10139,205l10018,267,10098,267,10139,205e" filled="t" fillcolor="#020303" stroked="f">
                <v:path arrowok="t"/>
                <v:fill/>
              </v:shape>
              <v:shape style="position:absolute;left:9791;top:-257;width:348;height:763" coordorigin="9791,-257" coordsize="348,763" path="m9946,-257l9902,266,10018,266,10062,-256,9946,-257e" filled="t" fillcolor="#020303" stroked="f">
                <v:path arrowok="t"/>
                <v:fill/>
              </v:shape>
            </v:group>
            <v:group style="position:absolute;left:9768;top:-267;width:400;height:793" coordorigin="9768,-267" coordsize="400,793">
              <v:shape style="position:absolute;left:9768;top:-267;width:400;height:793" coordorigin="9768,-267" coordsize="400,793" path="m9768,178l9938,526,9964,486,9940,486,9814,227,9854,227,9768,178e" filled="t" fillcolor="#020303" stroked="f">
                <v:path arrowok="t"/>
                <v:fill/>
              </v:shape>
              <v:shape style="position:absolute;left:9768;top:-267;width:400;height:793" coordorigin="9768,-267" coordsize="400,793" path="m10168,179l10134,196,10143,214,10109,231,9940,486,9964,486,10168,179e" filled="t" fillcolor="#020303" stroked="f">
                <v:path arrowok="t"/>
                <v:fill/>
              </v:shape>
              <v:shape style="position:absolute;left:9768;top:-267;width:400;height:793" coordorigin="9768,-267" coordsize="400,793" path="m10071,-246l9955,-246,10051,-246,10006,284,10073,250,10029,250,10071,-246e" filled="t" fillcolor="#020303" stroked="f">
                <v:path arrowok="t"/>
                <v:fill/>
              </v:shape>
              <v:shape style="position:absolute;left:9768;top:-267;width:400;height:793" coordorigin="9768,-267" coordsize="400,793" path="m9854,227l9814,227,9910,282,9913,249,9893,249,9854,227e" filled="t" fillcolor="#020303" stroked="f">
                <v:path arrowok="t"/>
                <v:fill/>
              </v:shape>
              <v:shape style="position:absolute;left:9768;top:-267;width:400;height:793" coordorigin="9768,-267" coordsize="400,793" path="m10134,196l10029,250,10073,250,10109,231,10130,199,10136,199,10134,196e" filled="t" fillcolor="#020303" stroked="f">
                <v:path arrowok="t"/>
                <v:fill/>
              </v:shape>
              <v:shape style="position:absolute;left:9768;top:-267;width:400;height:793" coordorigin="9768,-267" coordsize="400,793" path="m9937,-267l9893,249,9913,249,9955,-246,10071,-246,10073,-266,9937,-267e" filled="t" fillcolor="#020303" stroked="f">
                <v:path arrowok="t"/>
                <v:fill/>
              </v:shape>
              <v:shape style="position:absolute;left:9768;top:-267;width:400;height:793" coordorigin="9768,-267" coordsize="400,793" path="m10130,199l10109,231,10143,214,10139,205,10130,199e" filled="t" fillcolor="#020303" stroked="f">
                <v:path arrowok="t"/>
                <v:fill/>
              </v:shape>
              <v:shape style="position:absolute;left:9768;top:-267;width:400;height:793" coordorigin="9768,-267" coordsize="400,793" path="m10136,199l10130,199,10139,205,10136,199e" filled="t" fillcolor="#020303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7.664734pt;margin-top:-163.901398pt;width:26.6628pt;height:284.320671pt;mso-position-horizontal-relative:page;mso-position-vertical-relative:paragraph;z-index:-761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507" w:lineRule="exact"/>
                    <w:ind w:left="20" w:right="-9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231F20"/>
                      <w:spacing w:val="0"/>
                      <w:w w:val="100"/>
                    </w:rPr>
                    <w:t>Circumferential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31F20"/>
                      <w:spacing w:val="0"/>
                      <w:w w:val="100"/>
                    </w:rPr>
                    <w:t>Strain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 style="position:absolute;margin-left:475.820298pt;margin-top:49.787211pt;width:81.223321pt;height:25.715358pt;mso-position-horizontal-relative:page;mso-position-vertical-relative:paragraph;z-index:-7616;rotation:277" type="#_x0000_t136" fillcolor="#231F20" stroked="f">
            <o:extrusion v:ext="view" autorotationcenter="t"/>
            <v:textpath style="font-family:&amp;quot;Arial&amp;quot;;font-size:24pt;v-text-kern:t;mso-text-shadow:auto" string="Longitu"/>
          </v:shape>
        </w:pict>
      </w:r>
      <w:r>
        <w:rPr/>
        <w:pict>
          <w10:wrap type="none"/>
          <v:shape style="position:absolute;margin-left:505.070694pt;margin-top:-22.866918pt;width:38.704948pt;height:25.161033pt;mso-position-horizontal-relative:page;mso-position-vertical-relative:paragraph;z-index:-7615;rotation:277" type="#_x0000_t136" fillcolor="#231F20" stroked="f">
            <o:extrusion v:ext="view" autorotationcenter="t"/>
            <v:textpath style="font-family:&amp;quot;Arial&amp;quot;;font-size:24pt;v-text-kern:t;mso-text-shadow:auto" string="inal"/>
          </v:shape>
        </w:pic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−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7" w:lineRule="exact"/>
        <w:ind w:right="-160"/>
        <w:jc w:val="right"/>
        <w:rPr>
          <w:rFonts w:ascii="Arial" w:hAnsi="Arial" w:cs="Arial" w:eastAsia="Arial"/>
          <w:sz w:val="49"/>
          <w:szCs w:val="49"/>
        </w:rPr>
      </w:pPr>
      <w:rPr/>
      <w:r>
        <w:rPr/>
        <w:pict>
          <w10:wrap type="none"/>
          <v:shape style="position:absolute;margin-left:297.326953pt;margin-top:20.911293pt;width:64.846656pt;height:25.758801pt;mso-position-horizontal-relative:page;mso-position-vertical-relative:paragraph;z-index:-7618;rotation:55" type="#_x0000_t136" fillcolor="#231F20" stroked="f">
            <o:extrusion v:ext="view" autorotationcenter="t"/>
            <v:textpath style="font-family:&amp;quot;Arial&amp;quot;;font-size:24pt;v-text-kern:t;mso-text-shadow:auto" string="Radia"/>
          </v:shape>
        </w:pict>
      </w:r>
      <w:r>
        <w:rPr/>
        <w:pict>
          <w10:wrap type="none"/>
          <v:shape style="position:absolute;margin-left:362.166748pt;margin-top:75.790543pt;width:134.499962pt;height:25.750522pt;mso-position-horizontal-relative:page;mso-position-vertical-relative:paragraph;z-index:-7614;rotation:337" type="#_x0000_t136" fillcolor="#231F20" stroked="f">
            <o:extrusion v:ext="view" autorotationcenter="t"/>
            <v:textpath style="font-family:&amp;quot;Arial&amp;quot;;font-size:24pt;v-text-kern:t;mso-text-shadow:auto" string="Circumferen"/>
          </v:shape>
        </w:pict>
      </w:r>
      <w:r>
        <w:rPr/>
        <w:pict>
          <w10:wrap type="none"/>
          <v:shape style="position:absolute;margin-left:496.185303pt;margin-top:41.854645pt;width:24.870052pt;height:24.861952pt;mso-position-horizontal-relative:page;mso-position-vertical-relative:paragraph;z-index:-7613;rotation:337" type="#_x0000_t136" fillcolor="#231F20" stroked="f">
            <o:extrusion v:ext="view" autorotationcenter="t"/>
            <v:textpath style="font-family:&amp;quot;Arial&amp;quot;;font-size:24pt;v-text-kern:t;mso-text-shadow:auto" string="ial"/>
          </v:shape>
        </w:pict>
      </w:r>
      <w:r>
        <w:rPr>
          <w:rFonts w:ascii="Arial" w:hAnsi="Arial" w:cs="Arial" w:eastAsia="Arial"/>
          <w:sz w:val="49"/>
          <w:szCs w:val="49"/>
          <w:color w:val="231F20"/>
          <w:spacing w:val="0"/>
          <w:w w:val="100"/>
          <w:position w:val="-1"/>
        </w:rPr>
        <w:t>−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1379"/>
        <w:jc w:val="left"/>
        <w:tabs>
          <w:tab w:pos="19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1.2:</w:t>
      </w:r>
      <w:r>
        <w:rPr>
          <w:rFonts w:ascii="Arial" w:hAnsi="Arial" w:cs="Arial" w:eastAsia="Arial"/>
          <w:sz w:val="24"/>
          <w:szCs w:val="24"/>
          <w:spacing w:val="-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is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6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ure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5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small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ts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cardium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shorten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</w:t>
      </w:r>
      <w:r>
        <w:rPr>
          <w:rFonts w:ascii="Arial" w:hAnsi="Arial" w:cs="Arial" w:eastAsia="Arial"/>
          <w:sz w:val="24"/>
          <w:szCs w:val="24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lengthen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during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tracti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relaxation.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0"/>
          <w:pgSz w:w="12240" w:h="15840"/>
        </w:sectPr>
      </w:pPr>
      <w:rPr/>
    </w:p>
    <w:p>
      <w:pPr>
        <w:spacing w:before="69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3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pla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ceme</w:t>
      </w:r>
      <w:r>
        <w:rPr>
          <w:rFonts w:ascii="Arial" w:hAnsi="Arial" w:cs="Arial" w:eastAsia="Arial"/>
          <w:sz w:val="24"/>
          <w:szCs w:val="24"/>
          <w:spacing w:val="-7"/>
          <w:w w:val="97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Enc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ded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rdiac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49"/>
          <w:b/>
          <w:bCs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ced</w:t>
      </w:r>
      <w:r>
        <w:rPr>
          <w:rFonts w:ascii="Arial" w:hAnsi="Arial" w:cs="Arial" w:eastAsia="Arial"/>
          <w:sz w:val="24"/>
          <w:szCs w:val="24"/>
          <w:spacing w:val="4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directly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des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tissue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signal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[4].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Because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titati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nature,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54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op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osed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qualitati</w:t>
      </w:r>
      <w:r>
        <w:rPr>
          <w:rFonts w:ascii="Arial" w:hAnsi="Arial" w:cs="Arial" w:eastAsia="Arial"/>
          <w:sz w:val="24"/>
          <w:szCs w:val="24"/>
          <w:spacing w:val="-5"/>
          <w:w w:val="10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4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accurate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hanics.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has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resolution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1.5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espiratory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Motion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Blurring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hniques,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images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acquired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Breath-hol</w:t>
      </w:r>
      <w:r>
        <w:rPr>
          <w:rFonts w:ascii="Arial" w:hAnsi="Arial" w:cs="Arial" w:eastAsia="Arial"/>
          <w:sz w:val="24"/>
          <w:szCs w:val="24"/>
          <w:spacing w:val="2"/>
          <w:w w:val="98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end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4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bulk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ensation</w:t>
      </w:r>
      <w:r>
        <w:rPr>
          <w:rFonts w:ascii="Arial" w:hAnsi="Arial" w:cs="Arial" w:eastAsia="Arial"/>
          <w:sz w:val="24"/>
          <w:szCs w:val="24"/>
          <w:spacing w:val="5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blurring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5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XX).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generally</w:t>
      </w:r>
      <w:r>
        <w:rPr>
          <w:rFonts w:ascii="Arial" w:hAnsi="Arial" w:cs="Arial" w:eastAsia="Arial"/>
          <w:sz w:val="24"/>
          <w:szCs w:val="24"/>
          <w:spacing w:val="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erformed</w:t>
      </w:r>
      <w:r>
        <w:rPr>
          <w:rFonts w:ascii="Arial" w:hAnsi="Arial" w:cs="Arial" w:eastAsia="Arial"/>
          <w:sz w:val="24"/>
          <w:szCs w:val="24"/>
          <w:spacing w:val="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using</w:t>
      </w:r>
      <w:r>
        <w:rPr>
          <w:rFonts w:ascii="Arial" w:hAnsi="Arial" w:cs="Arial" w:eastAsia="Arial"/>
          <w:sz w:val="24"/>
          <w:szCs w:val="24"/>
          <w:spacing w:val="-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end-e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x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piratory</w:t>
      </w:r>
      <w:r>
        <w:rPr>
          <w:rFonts w:ascii="Arial" w:hAnsi="Arial" w:cs="Arial" w:eastAsia="Arial"/>
          <w:sz w:val="24"/>
          <w:szCs w:val="24"/>
          <w:spacing w:val="5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hholds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1520</w:t>
      </w:r>
      <w:r>
        <w:rPr>
          <w:rFonts w:ascii="Arial" w:hAnsi="Arial" w:cs="Arial" w:eastAsia="Arial"/>
          <w:sz w:val="24"/>
          <w:szCs w:val="24"/>
          <w:spacing w:val="45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duration)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[cite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410];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er,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appro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constrained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stages</w:t>
      </w:r>
      <w:r>
        <w:rPr>
          <w:rFonts w:ascii="Arial" w:hAnsi="Arial" w:cs="Arial" w:eastAsia="Arial"/>
          <w:sz w:val="24"/>
          <w:szCs w:val="24"/>
          <w:spacing w:val="2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disease.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hermore,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acquisitions</w:t>
      </w:r>
      <w:r>
        <w:rPr>
          <w:rFonts w:ascii="Arial" w:hAnsi="Arial" w:cs="Arial" w:eastAsia="Arial"/>
          <w:sz w:val="24"/>
          <w:szCs w:val="24"/>
          <w:spacing w:val="5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preclude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capture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robust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dimensional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(3D)DENSE,7,11,12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resolution</w:t>
      </w:r>
      <w:r>
        <w:rPr>
          <w:rFonts w:ascii="Arial" w:hAnsi="Arial" w:cs="Arial" w:eastAsia="Arial"/>
          <w:sz w:val="24"/>
          <w:szCs w:val="24"/>
          <w:spacing w:val="1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imaging.13.</w:t>
      </w:r>
      <w:r>
        <w:rPr>
          <w:rFonts w:ascii="Arial" w:hAnsi="Arial" w:cs="Arial" w:eastAsia="Arial"/>
          <w:sz w:val="24"/>
          <w:szCs w:val="24"/>
          <w:spacing w:val="2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ercome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tion,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has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breathe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image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acquisition</w:t>
      </w:r>
      <w:r>
        <w:rPr>
          <w:rFonts w:ascii="Arial" w:hAnsi="Arial" w:cs="Arial" w:eastAsia="Arial"/>
          <w:sz w:val="24"/>
          <w:szCs w:val="24"/>
          <w:spacing w:val="5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[cite].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1.6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espiratory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measuring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normal</w:t>
      </w:r>
      <w:r>
        <w:rPr>
          <w:rFonts w:ascii="Arial" w:hAnsi="Arial" w:cs="Arial" w:eastAsia="Arial"/>
          <w:sz w:val="24"/>
          <w:szCs w:val="24"/>
          <w:spacing w:val="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breathing</w:t>
      </w:r>
      <w:r>
        <w:rPr>
          <w:rFonts w:ascii="Arial" w:hAnsi="Arial" w:cs="Arial" w:eastAsia="Arial"/>
          <w:sz w:val="24"/>
          <w:szCs w:val="24"/>
          <w:spacing w:val="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acquiring</w:t>
      </w:r>
      <w:r>
        <w:rPr>
          <w:rFonts w:ascii="Arial" w:hAnsi="Arial" w:cs="Arial" w:eastAsia="Arial"/>
          <w:sz w:val="24"/>
          <w:szCs w:val="24"/>
          <w:spacing w:val="-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-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pr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e-defined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4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XX).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trade-off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increased</w:t>
      </w:r>
      <w:r>
        <w:rPr>
          <w:rFonts w:ascii="Arial" w:hAnsi="Arial" w:cs="Arial" w:eastAsia="Arial"/>
          <w:sz w:val="24"/>
          <w:szCs w:val="24"/>
          <w:spacing w:val="5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scan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3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previo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studies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iratory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ciencies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45%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6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[47].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Thi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lengthens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emerging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anced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imaging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talk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fixed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4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tterns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[810]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gener-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desired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iding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dia-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phragm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k)has</w:t>
      </w:r>
      <w:r>
        <w:rPr>
          <w:rFonts w:ascii="Arial" w:hAnsi="Arial" w:cs="Arial" w:eastAsia="Arial"/>
          <w:sz w:val="24"/>
          <w:szCs w:val="24"/>
          <w:spacing w:val="5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een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wn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consistency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configurations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ossible,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qual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tages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disad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studies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vigator-gated</w:t>
      </w:r>
      <w:r>
        <w:rPr>
          <w:rFonts w:ascii="Arial" w:hAnsi="Arial" w:cs="Arial" w:eastAsia="Arial"/>
          <w:sz w:val="24"/>
          <w:szCs w:val="24"/>
          <w:spacing w:val="5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orted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using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configura-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tion.7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has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comparison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ailable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er,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accuracy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hanics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erall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configurations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-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breathhold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reference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largely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wn.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0"/>
        </w:rPr>
        <w:t>ose</w:t>
      </w:r>
      <w:r>
        <w:rPr>
          <w:rFonts w:ascii="Arial" w:hAnsi="Arial" w:cs="Arial" w:eastAsia="Arial"/>
          <w:sz w:val="24"/>
          <w:szCs w:val="24"/>
          <w:spacing w:val="0"/>
          <w:w w:val="8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his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3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confi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gura-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cine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583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1.7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sertation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Outline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goal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optimize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accomplish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oal,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understand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hanics,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figuration,</w:t>
      </w:r>
      <w:r>
        <w:rPr>
          <w:rFonts w:ascii="Arial" w:hAnsi="Arial" w:cs="Arial" w:eastAsia="Arial"/>
          <w:sz w:val="24"/>
          <w:szCs w:val="24"/>
          <w:spacing w:val="2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reduces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ration,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ter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acti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breathing-co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trolled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MRI.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Chapters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address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ffects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breath-hol</w:t>
      </w:r>
      <w:r>
        <w:rPr>
          <w:rFonts w:ascii="Arial" w:hAnsi="Arial" w:cs="Arial" w:eastAsia="Arial"/>
          <w:sz w:val="24"/>
          <w:szCs w:val="24"/>
          <w:spacing w:val="2"/>
          <w:w w:val="97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DENSE-deri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ed</w:t>
      </w:r>
      <w:r>
        <w:rPr>
          <w:rFonts w:ascii="Arial" w:hAnsi="Arial" w:cs="Arial" w:eastAsia="Arial"/>
          <w:sz w:val="24"/>
          <w:szCs w:val="24"/>
          <w:spacing w:val="5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hanics,</w:t>
      </w:r>
      <w:r>
        <w:rPr>
          <w:rFonts w:ascii="Arial" w:hAnsi="Arial" w:cs="Arial" w:eastAsia="Arial"/>
          <w:sz w:val="24"/>
          <w:szCs w:val="24"/>
          <w:spacing w:val="6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52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learn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insensiti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9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quisitions.</w:t>
      </w:r>
      <w:r>
        <w:rPr>
          <w:rFonts w:ascii="Arial" w:hAnsi="Arial" w:cs="Arial" w:eastAsia="Arial"/>
          <w:sz w:val="24"/>
          <w:szCs w:val="24"/>
          <w:spacing w:val="5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disc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4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size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4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detec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4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conclusions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studies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erformed</w:t>
      </w:r>
      <w:r>
        <w:rPr>
          <w:rFonts w:ascii="Arial" w:hAnsi="Arial" w:cs="Arial" w:eastAsia="Arial"/>
          <w:sz w:val="24"/>
          <w:szCs w:val="24"/>
          <w:spacing w:val="4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Chapters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</w:t>
      </w:r>
      <w:r>
        <w:rPr>
          <w:rFonts w:ascii="Arial" w:hAnsi="Arial" w:cs="Arial" w:eastAsia="Arial"/>
          <w:sz w:val="24"/>
          <w:szCs w:val="24"/>
          <w:spacing w:val="3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ortance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some</w:t>
      </w:r>
      <w:r>
        <w:rPr>
          <w:rFonts w:ascii="Arial" w:hAnsi="Arial" w:cs="Arial" w:eastAsia="Arial"/>
          <w:sz w:val="24"/>
          <w:szCs w:val="24"/>
          <w:spacing w:val="4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ensation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future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Chapter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address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48" w:after="0" w:line="240" w:lineRule="auto"/>
        <w:ind w:left="3932" w:right="357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CHAPTER</w:t>
      </w:r>
      <w:r>
        <w:rPr>
          <w:rFonts w:ascii="Arial" w:hAnsi="Arial" w:cs="Arial" w:eastAsia="Arial"/>
          <w:sz w:val="24"/>
          <w:szCs w:val="24"/>
          <w:spacing w:val="1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515" w:right="15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EFFECTS</w:t>
      </w:r>
      <w:r>
        <w:rPr>
          <w:rFonts w:ascii="Arial" w:hAnsi="Arial" w:cs="Arial" w:eastAsia="Arial"/>
          <w:sz w:val="24"/>
          <w:szCs w:val="24"/>
          <w:spacing w:val="16"/>
          <w:w w:val="11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19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-26"/>
          <w:w w:val="119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TIENT-SPECIFIC</w:t>
      </w:r>
      <w:r>
        <w:rPr>
          <w:rFonts w:ascii="Arial" w:hAnsi="Arial" w:cs="Arial" w:eastAsia="Arial"/>
          <w:sz w:val="24"/>
          <w:szCs w:val="24"/>
          <w:spacing w:val="-28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36"/>
          <w:w w:val="119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ARIABILITY</w:t>
      </w:r>
      <w:r>
        <w:rPr>
          <w:rFonts w:ascii="Arial" w:hAnsi="Arial" w:cs="Arial" w:eastAsia="Arial"/>
          <w:sz w:val="24"/>
          <w:szCs w:val="24"/>
          <w:spacing w:val="70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2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INCONSISTENT</w:t>
      </w:r>
      <w:r>
        <w:rPr>
          <w:rFonts w:ascii="Arial" w:hAnsi="Arial" w:cs="Arial" w:eastAsia="Arial"/>
          <w:sz w:val="24"/>
          <w:szCs w:val="24"/>
          <w:spacing w:val="-5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END-EXPI</w:t>
      </w:r>
      <w:r>
        <w:rPr>
          <w:rFonts w:ascii="Arial" w:hAnsi="Arial" w:cs="Arial" w:eastAsia="Arial"/>
          <w:sz w:val="24"/>
          <w:szCs w:val="24"/>
          <w:spacing w:val="1"/>
          <w:w w:val="117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-26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-26"/>
          <w:w w:val="117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4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DIAPHR</w:t>
      </w:r>
      <w:r>
        <w:rPr>
          <w:rFonts w:ascii="Arial" w:hAnsi="Arial" w:cs="Arial" w:eastAsia="Arial"/>
          <w:sz w:val="24"/>
          <w:szCs w:val="24"/>
          <w:spacing w:val="-8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GM</w:t>
      </w:r>
      <w:r>
        <w:rPr>
          <w:rFonts w:ascii="Arial" w:hAnsi="Arial" w:cs="Arial" w:eastAsia="Arial"/>
          <w:sz w:val="24"/>
          <w:szCs w:val="24"/>
          <w:spacing w:val="46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POSITION</w:t>
      </w:r>
      <w:r>
        <w:rPr>
          <w:rFonts w:ascii="Arial" w:hAnsi="Arial" w:cs="Arial" w:eastAsia="Arial"/>
          <w:sz w:val="24"/>
          <w:szCs w:val="24"/>
          <w:spacing w:val="38"/>
          <w:w w:val="11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QUANTIFI</w:t>
      </w:r>
      <w:r>
        <w:rPr>
          <w:rFonts w:ascii="Arial" w:hAnsi="Arial" w:cs="Arial" w:eastAsia="Arial"/>
          <w:sz w:val="24"/>
          <w:szCs w:val="24"/>
          <w:spacing w:val="1"/>
          <w:w w:val="119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-26"/>
          <w:w w:val="119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TION</w:t>
      </w:r>
      <w:r>
        <w:rPr>
          <w:rFonts w:ascii="Arial" w:hAnsi="Arial" w:cs="Arial" w:eastAsia="Arial"/>
          <w:sz w:val="24"/>
          <w:szCs w:val="24"/>
          <w:spacing w:val="36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VENTRICULAR</w:t>
      </w:r>
      <w:r>
        <w:rPr>
          <w:rFonts w:ascii="Arial" w:hAnsi="Arial" w:cs="Arial" w:eastAsia="Arial"/>
          <w:sz w:val="24"/>
          <w:szCs w:val="24"/>
          <w:spacing w:val="3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CA</w:t>
      </w:r>
      <w:r>
        <w:rPr>
          <w:rFonts w:ascii="Arial" w:hAnsi="Arial" w:cs="Arial" w:eastAsia="Arial"/>
          <w:sz w:val="24"/>
          <w:szCs w:val="24"/>
          <w:spacing w:val="1"/>
          <w:w w:val="117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I</w:t>
      </w:r>
      <w:r>
        <w:rPr>
          <w:rFonts w:ascii="Arial" w:hAnsi="Arial" w:cs="Arial" w:eastAsia="Arial"/>
          <w:sz w:val="24"/>
          <w:szCs w:val="24"/>
          <w:spacing w:val="-8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dapt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116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8"/>
          <w:i/>
        </w:rPr>
        <w:t>om...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19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Sy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nopsis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Pur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ose: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normal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inconsistency</w:t>
      </w:r>
      <w:r>
        <w:rPr>
          <w:rFonts w:ascii="Arial" w:hAnsi="Arial" w:cs="Arial" w:eastAsia="Arial"/>
          <w:sz w:val="24"/>
          <w:szCs w:val="24"/>
          <w:spacing w:val="-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-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separate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affects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estimates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ardiac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Materials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enrolled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cts,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en</w:t>
      </w:r>
      <w:r>
        <w:rPr>
          <w:rFonts w:ascii="Arial" w:hAnsi="Arial" w:cs="Arial" w:eastAsia="Arial"/>
          <w:sz w:val="24"/>
          <w:szCs w:val="24"/>
          <w:spacing w:val="3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disease.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3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measured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rang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separate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comprised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long-axis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short-axis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slic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E)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nance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(MR).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</w:t>
      </w:r>
      <w:r>
        <w:rPr>
          <w:rFonts w:ascii="Arial" w:hAnsi="Arial" w:cs="Arial" w:eastAsia="Arial"/>
          <w:sz w:val="24"/>
          <w:szCs w:val="24"/>
          <w:spacing w:val="-16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,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4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ecific</w:t>
      </w:r>
      <w:r>
        <w:rPr>
          <w:rFonts w:ascii="Arial" w:hAnsi="Arial" w:cs="Arial" w:eastAsia="Arial"/>
          <w:sz w:val="24"/>
          <w:szCs w:val="24"/>
          <w:spacing w:val="3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tory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ositions;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eated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inde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differen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es.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   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ariance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t-test.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4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Results: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ons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across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5" w:after="0" w:line="478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mm.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regional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0.17–0.98).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general,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also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3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osition)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0.10–0.95).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least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80%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4.7%,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1.0%,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1.7%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(absolute)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tial,</w:t>
      </w:r>
      <w:r>
        <w:rPr>
          <w:rFonts w:ascii="Arial" w:hAnsi="Arial" w:cs="Arial" w:eastAsia="Arial"/>
          <w:sz w:val="24"/>
          <w:szCs w:val="24"/>
          <w:spacing w:val="3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Conclusion: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insensiti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4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separate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image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Key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ords: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Strains,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Breath-holds,</w:t>
      </w:r>
      <w:r>
        <w:rPr>
          <w:rFonts w:ascii="Arial" w:hAnsi="Arial" w:cs="Arial" w:eastAsia="Arial"/>
          <w:sz w:val="24"/>
          <w:szCs w:val="24"/>
          <w:spacing w:val="3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680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kground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deformation</w:t>
      </w:r>
      <w:r>
        <w:rPr>
          <w:rFonts w:ascii="Arial" w:hAnsi="Arial" w:cs="Arial" w:eastAsia="Arial"/>
          <w:sz w:val="24"/>
          <w:szCs w:val="24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tissue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relaxation.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predictors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outcomes,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risk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alone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cardiographic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kle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[7]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magnetic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resonance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(MR)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h</w:t>
      </w:r>
      <w:r>
        <w:rPr>
          <w:rFonts w:ascii="Arial" w:hAnsi="Arial" w:cs="Arial" w:eastAsia="Arial"/>
          <w:sz w:val="24"/>
          <w:szCs w:val="24"/>
          <w:spacing w:val="47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feature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[8],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[9,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10],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mapping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[11],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[12],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displa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29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[14,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14%,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5%,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(absolute),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7"/>
          <w:w w:val="8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[14,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often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3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-holds</w:t>
      </w:r>
      <w:r>
        <w:rPr>
          <w:rFonts w:ascii="Arial" w:hAnsi="Arial" w:cs="Arial" w:eastAsia="Arial"/>
          <w:sz w:val="24"/>
          <w:szCs w:val="24"/>
          <w:spacing w:val="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artifacts.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often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difficult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consistency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successi</w:t>
      </w:r>
      <w:r>
        <w:rPr>
          <w:rFonts w:ascii="Arial" w:hAnsi="Arial" w:cs="Arial" w:eastAsia="Arial"/>
          <w:sz w:val="24"/>
          <w:szCs w:val="24"/>
          <w:spacing w:val="-4"/>
          <w:w w:val="8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holds,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ariations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[21,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22,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23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24,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ositio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impact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short-axis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long-axis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through-plane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ath-holds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[26,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27],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/inferior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displace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55-92%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laceme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[28,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29].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Because</w:t>
      </w:r>
      <w:r>
        <w:rPr>
          <w:rFonts w:ascii="Arial" w:hAnsi="Arial" w:cs="Arial" w:eastAsia="Arial"/>
          <w:sz w:val="24"/>
          <w:szCs w:val="24"/>
          <w:spacing w:val="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eak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tricle,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othesize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3" w:after="0" w:line="240" w:lineRule="auto"/>
        <w:ind w:left="1125" w:right="-20"/>
        <w:jc w:val="left"/>
        <w:tabs>
          <w:tab w:pos="4020" w:val="left"/>
          <w:tab w:pos="7180" w:val="left"/>
        </w:tabs>
        <w:rPr>
          <w:rFonts w:ascii="Myriad Pro" w:hAnsi="Myriad Pro" w:cs="Myriad Pro" w:eastAsia="Myriad Pro"/>
          <w:sz w:val="24"/>
          <w:szCs w:val="24"/>
        </w:rPr>
      </w:pPr>
      <w:rPr/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1"/>
        </w:rPr>
        <w:t>End-Expi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1"/>
        </w:rPr>
        <w:t>r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1"/>
        </w:rPr>
        <w:t>a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1"/>
        </w:rPr>
        <w:t>tion</w:t>
        <w:tab/>
      </w:r>
      <w:r>
        <w:rPr>
          <w:rFonts w:ascii="Myriad Pro" w:hAnsi="Myriad Pro" w:cs="Myriad Pro" w:eastAsia="Myriad Pro"/>
          <w:sz w:val="24"/>
          <w:szCs w:val="24"/>
          <w:spacing w:val="3"/>
          <w:w w:val="100"/>
          <w:position w:val="0"/>
        </w:rPr>
        <w:t>M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0"/>
        </w:rPr>
        <w:t>id-</w:t>
      </w:r>
      <w:r>
        <w:rPr>
          <w:rFonts w:ascii="Myriad Pro" w:hAnsi="Myriad Pro" w:cs="Myriad Pro" w:eastAsia="Myriad Pro"/>
          <w:sz w:val="24"/>
          <w:szCs w:val="24"/>
          <w:spacing w:val="2"/>
          <w:w w:val="100"/>
          <w:position w:val="0"/>
        </w:rPr>
        <w:t>I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0"/>
        </w:rPr>
        <w:t>nspi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0"/>
        </w:rPr>
        <w:t>r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0"/>
        </w:rPr>
        <w:t>a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0"/>
        </w:rPr>
        <w:t>tion</w:t>
        <w:tab/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-2"/>
        </w:rPr>
        <w:t>End-</w:t>
      </w:r>
      <w:r>
        <w:rPr>
          <w:rFonts w:ascii="Myriad Pro" w:hAnsi="Myriad Pro" w:cs="Myriad Pro" w:eastAsia="Myriad Pro"/>
          <w:sz w:val="24"/>
          <w:szCs w:val="24"/>
          <w:spacing w:val="2"/>
          <w:w w:val="100"/>
          <w:position w:val="-2"/>
        </w:rPr>
        <w:t>I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-2"/>
        </w:rPr>
        <w:t>nspi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-2"/>
        </w:rPr>
        <w:t>r</w:t>
      </w:r>
      <w:r>
        <w:rPr>
          <w:rFonts w:ascii="Myriad Pro" w:hAnsi="Myriad Pro" w:cs="Myriad Pro" w:eastAsia="Myriad Pro"/>
          <w:sz w:val="24"/>
          <w:szCs w:val="24"/>
          <w:spacing w:val="-1"/>
          <w:w w:val="100"/>
          <w:position w:val="-2"/>
        </w:rPr>
        <w:t>a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-2"/>
        </w:rPr>
        <w:t>tion</w:t>
      </w:r>
      <w:r>
        <w:rPr>
          <w:rFonts w:ascii="Myriad Pro" w:hAnsi="Myriad Pro" w:cs="Myriad Pro" w:eastAsia="Myriad Pro"/>
          <w:sz w:val="24"/>
          <w:szCs w:val="24"/>
          <w:spacing w:val="0"/>
          <w:w w:val="100"/>
          <w:position w:val="0"/>
        </w:rPr>
      </w:r>
    </w:p>
    <w:p>
      <w:pPr>
        <w:spacing w:before="93" w:after="0" w:line="240" w:lineRule="auto"/>
        <w:ind w:left="4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8.289429pt;margin-top:4.651393pt;width:137.724789pt;height:143.25pt;mso-position-horizontal-relative:page;mso-position-vertical-relative:paragraph;z-index:-7612" type="#_x0000_t75">
            <v:imagedata r:id="rId14" o:title=""/>
          </v:shape>
        </w:pict>
      </w:r>
      <w:r>
        <w:rPr/>
        <w:pict>
          <v:shape style="position:absolute;margin-left:408.622437pt;margin-top:4.650193pt;width:137.724787pt;height:143.25pt;mso-position-horizontal-relative:page;mso-position-vertical-relative:paragraph;z-index:-7611" type="#_x0000_t75">
            <v:imagedata r:id="rId15" o:title=""/>
          </v:shape>
        </w:pict>
      </w:r>
      <w:r>
        <w:rPr/>
        <w:pict>
          <v:shape style="width:137.724337pt;height:143.25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5" w:after="0" w:line="204" w:lineRule="exact"/>
        <w:ind w:left="1099" w:right="6047"/>
        <w:jc w:val="left"/>
        <w:rPr>
          <w:rFonts w:ascii="Myriad Pro" w:hAnsi="Myriad Pro" w:cs="Myriad Pro" w:eastAsia="Myriad Pro"/>
          <w:sz w:val="18"/>
          <w:szCs w:val="18"/>
        </w:rPr>
      </w:pPr>
      <w:rPr/>
      <w:r>
        <w:rPr/>
        <w:pict>
          <v:group style="position:absolute;margin-left:118.6035pt;margin-top:16.908802pt;width:19.334pt;height:.1pt;mso-position-horizontal-relative:page;mso-position-vertical-relative:paragraph;z-index:-7610" coordorigin="2372,338" coordsize="387,2">
            <v:shape style="position:absolute;left:2372;top:338;width:387;height:2" coordorigin="2372,338" coordsize="387,0" path="m2372,338l2759,338e" filled="f" stroked="t" strokeweight="3.1pt" strokecolor="#64BB45">
              <v:path arrowok="t"/>
            </v:shape>
          </v:group>
          <w10:wrap type="none"/>
        </w:pict>
      </w:r>
      <w:r>
        <w:rPr/>
        <w:pict>
          <v:group style="position:absolute;margin-left:118.6035pt;margin-top:27.408821pt;width:19.334pt;height:.1pt;mso-position-horizontal-relative:page;mso-position-vertical-relative:paragraph;z-index:-7609" coordorigin="2372,548" coordsize="387,2">
            <v:shape style="position:absolute;left:2372;top:548;width:387;height:2" coordorigin="2372,548" coordsize="387,0" path="m2372,548l2759,548e" filled="f" stroked="t" strokeweight="3.1pt" strokecolor="#00ADEF">
              <v:path arrowok="t"/>
            </v:shape>
          </v:group>
          <w10:wrap type="none"/>
        </w:pict>
      </w:r>
      <w:r>
        <w:rPr/>
        <w:pict>
          <v:group style="position:absolute;margin-left:118.6035pt;margin-top:6.407601pt;width:19.334pt;height:.1pt;mso-position-horizontal-relative:page;mso-position-vertical-relative:paragraph;z-index:-7608" coordorigin="2372,128" coordsize="387,2">
            <v:shape style="position:absolute;left:2372;top:128;width:387;height:2" coordorigin="2372,128" coordsize="387,0" path="m2372,128l2759,128e" filled="f" stroked="t" strokeweight="3.1pt" strokecolor="#F26066">
              <v:path arrowok="t"/>
            </v:shape>
          </v:group>
          <w10:wrap type="none"/>
        </w:pic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C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a</w:t>
      </w:r>
      <w:r>
        <w:rPr>
          <w:rFonts w:ascii="Myriad Pro" w:hAnsi="Myriad Pro" w:cs="Myriad Pro" w:eastAsia="Myriad Pro"/>
          <w:sz w:val="18"/>
          <w:szCs w:val="18"/>
          <w:spacing w:val="-2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diac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2"/>
          <w:w w:val="100"/>
        </w:rPr>
        <w:t>I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ma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g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ing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P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lane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O</w:t>
      </w:r>
      <w:r>
        <w:rPr>
          <w:rFonts w:ascii="Myriad Pro" w:hAnsi="Myriad Pro" w:cs="Myriad Pro" w:eastAsia="Myriad Pro"/>
          <w:sz w:val="18"/>
          <w:szCs w:val="18"/>
          <w:spacing w:val="1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i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g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inal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Diaph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a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g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m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-5"/>
          <w:w w:val="100"/>
        </w:rPr>
        <w:t>P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osition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-2"/>
          <w:w w:val="100"/>
        </w:rPr>
        <w:t>C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u</w:t>
      </w:r>
      <w:r>
        <w:rPr>
          <w:rFonts w:ascii="Myriad Pro" w:hAnsi="Myriad Pro" w:cs="Myriad Pro" w:eastAsia="Myriad Pro"/>
          <w:sz w:val="18"/>
          <w:szCs w:val="18"/>
          <w:spacing w:val="1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-2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e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n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t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Diaph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r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a</w:t>
      </w:r>
      <w:r>
        <w:rPr>
          <w:rFonts w:ascii="Myriad Pro" w:hAnsi="Myriad Pro" w:cs="Myriad Pro" w:eastAsia="Myriad Pro"/>
          <w:sz w:val="18"/>
          <w:szCs w:val="18"/>
          <w:spacing w:val="-1"/>
          <w:w w:val="100"/>
        </w:rPr>
        <w:t>g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m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 </w:t>
      </w:r>
      <w:r>
        <w:rPr>
          <w:rFonts w:ascii="Myriad Pro" w:hAnsi="Myriad Pro" w:cs="Myriad Pro" w:eastAsia="Myriad Pro"/>
          <w:sz w:val="18"/>
          <w:szCs w:val="18"/>
          <w:spacing w:val="-5"/>
          <w:w w:val="100"/>
        </w:rPr>
        <w:t>P</w:t>
      </w:r>
      <w:r>
        <w:rPr>
          <w:rFonts w:ascii="Myriad Pro" w:hAnsi="Myriad Pro" w:cs="Myriad Pro" w:eastAsia="Myriad Pro"/>
          <w:sz w:val="18"/>
          <w:szCs w:val="18"/>
          <w:spacing w:val="0"/>
          <w:w w:val="100"/>
        </w:rPr>
        <w:t>osition</w:t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440" w:right="179"/>
        <w:jc w:val="left"/>
        <w:tabs>
          <w:tab w:pos="19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2.1:</w:t>
      </w:r>
      <w:r>
        <w:rPr>
          <w:rFonts w:ascii="Arial" w:hAnsi="Arial" w:cs="Arial" w:eastAsia="Arial"/>
          <w:sz w:val="24"/>
          <w:szCs w:val="24"/>
          <w:spacing w:val="-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respiration,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motion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causes</w:t>
      </w:r>
      <w:r>
        <w:rPr>
          <w:rFonts w:ascii="Arial" w:hAnsi="Arial" w:cs="Arial" w:eastAsia="Arial"/>
          <w:sz w:val="24"/>
          <w:szCs w:val="24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translate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significa</w:t>
      </w:r>
      <w:r>
        <w:rPr>
          <w:rFonts w:ascii="Arial" w:hAnsi="Arial" w:cs="Arial" w:eastAsia="Arial"/>
          <w:sz w:val="24"/>
          <w:szCs w:val="24"/>
          <w:spacing w:val="-7"/>
          <w:w w:val="97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distance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while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imaging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plane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remains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fixed.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17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wledge,</w:t>
      </w:r>
      <w:r>
        <w:rPr>
          <w:rFonts w:ascii="Arial" w:hAnsi="Arial" w:cs="Arial" w:eastAsia="Arial"/>
          <w:sz w:val="24"/>
          <w:szCs w:val="24"/>
          <w:spacing w:val="5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aluated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sensitivi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wledge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gap,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es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ecially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since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inc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reasing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dramatically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resear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practice.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pur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there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fore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results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measured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7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2.3.1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Subj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17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app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Institutional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Review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Board.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cardi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disease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hronic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illnesses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disease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(kn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diagnosis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failure,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infarction)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itten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informed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acquisitions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erformed</w:t>
      </w:r>
      <w:r>
        <w:rPr>
          <w:rFonts w:ascii="Arial" w:hAnsi="Arial" w:cs="Arial" w:eastAsia="Arial"/>
          <w:sz w:val="24"/>
          <w:szCs w:val="24"/>
          <w:spacing w:val="5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ens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(Siemens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Healthcare,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Erlangen,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Germa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y)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nner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6-eleme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hest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24-elem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spine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200"/>
          <w:pgSz w:w="12240" w:h="15840"/>
        </w:sectPr>
      </w:pPr>
      <w:rPr/>
    </w:p>
    <w:p>
      <w:pPr>
        <w:spacing w:before="49" w:after="0" w:line="240" w:lineRule="auto"/>
        <w:ind w:left="992"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108pt;margin-top:24.237997pt;width:427.979006pt;height:217.737003pt;mso-position-horizontal-relative:page;mso-position-vertical-relative:paragraph;z-index:-7607" coordorigin="2160,485" coordsize="8560,4355">
            <v:shape style="position:absolute;left:2160;top:485;width:4355;height:4355" type="#_x0000_t75">
              <v:imagedata r:id="rId17" o:title=""/>
            </v:shape>
            <v:group style="position:absolute;left:3352;top:2855;width:247;height:2" coordorigin="3352,2855" coordsize="247,2">
              <v:shape style="position:absolute;left:3352;top:2855;width:247;height:2" coordorigin="3352,2855" coordsize="247,0" path="m3352,2855l3599,2855e" filled="f" stroked="t" strokeweight="2.0pt" strokecolor="#FFFFFF">
                <v:path arrowok="t"/>
              </v:shape>
            </v:group>
            <v:group style="position:absolute;left:3352;top:1656;width:247;height:2097" coordorigin="3352,1656" coordsize="247,2097">
              <v:shape style="position:absolute;left:3352;top:1656;width:247;height:2097" coordorigin="3352,1656" coordsize="247,2097" path="m3352,3753l3599,3753,3599,1656,3352,1656,3352,3753xe" filled="f" stroked="t" strokeweight="2.0pt" strokecolor="#2199D5">
                <v:path arrowok="t"/>
              </v:shape>
            </v:group>
            <v:group style="position:absolute;left:3161;top:2348;width:2;height:1140" coordorigin="3161,2348" coordsize="2,1140">
              <v:shape style="position:absolute;left:3161;top:2348;width:2;height:1140" coordorigin="3161,2348" coordsize="0,1140" path="m2160,4840l2160,4840e" filled="f" stroked="t" strokeweight=".1pt" strokecolor="#FFF200">
                <v:path arrowok="t"/>
              </v:shape>
            </v:group>
            <v:group style="position:absolute;left:3161;top:2509;width:2;height:817" coordorigin="3161,2509" coordsize="2,817">
              <v:shape style="position:absolute;left:3161;top:2509;width:2;height:817" coordorigin="3161,2509" coordsize="0,817" path="m3161,2509l3161,3326e" filled="f" stroked="t" strokeweight="1.5pt" strokecolor="#FFF200">
                <v:path arrowok="t"/>
              </v:shape>
            </v:group>
            <v:group style="position:absolute;left:3049;top:2348;width:224;height:194" coordorigin="3049,2348" coordsize="224,194">
              <v:shape style="position:absolute;left:3049;top:2348;width:224;height:194" coordorigin="3049,2348" coordsize="224,194" path="m3161,2348l3049,2542,3273,2542,3161,2348e" filled="t" fillcolor="#FFF200" stroked="f">
                <v:path arrowok="t"/>
                <v:fill/>
              </v:shape>
            </v:group>
            <v:group style="position:absolute;left:3049;top:3293;width:224;height:194" coordorigin="3049,3293" coordsize="224,194">
              <v:shape style="position:absolute;left:3049;top:3293;width:224;height:194" coordorigin="3049,3293" coordsize="224,194" path="m3273,3293l3049,3293,3161,3488,3273,3293e" filled="t" fillcolor="#FFF200" stroked="f">
                <v:path arrowok="t"/>
                <v:fill/>
              </v:shape>
            </v:group>
            <v:group style="position:absolute;left:3618;top:1568;width:2965;height:77" coordorigin="3618,1568" coordsize="2965,77">
              <v:shape style="position:absolute;left:3618;top:1568;width:2965;height:77" coordorigin="3618,1568" coordsize="2965,77" path="m3618,1645l6583,1568e" filled="f" stroked="t" strokeweight="2.0pt" strokecolor="#FFFFFF">
                <v:path arrowok="t"/>
                <v:stroke dashstyle="longDash"/>
              </v:shape>
            </v:group>
            <v:group style="position:absolute;left:3616;top:3748;width:2962;height:13" coordorigin="3616,3748" coordsize="2962,13">
              <v:shape style="position:absolute;left:3616;top:3748;width:2962;height:13" coordorigin="3616,3748" coordsize="2962,13" path="m3616,3748l6578,3761e" filled="f" stroked="t" strokeweight="2.0pt" strokecolor="#FFFFFF">
                <v:path arrowok="t"/>
                <v:stroke dashstyle="longDash"/>
              </v:shape>
            </v:group>
            <v:group style="position:absolute;left:6576;top:1467;width:4142;height:2301" coordorigin="6576,1467" coordsize="4142,2301">
              <v:shape style="position:absolute;left:6576;top:1467;width:4142;height:2301" coordorigin="6576,1467" coordsize="4142,2301" path="m10719,3768l10719,1467,6576,1467,6576,3768,10719,3768e" filled="t" fillcolor="#231F20" stroked="f">
                <v:path arrowok="t"/>
                <v:fill/>
              </v:shape>
              <v:shape style="position:absolute;left:6576;top:1465;width:2064;height:2304" type="#_x0000_t75">
                <v:imagedata r:id="rId18" o:title=""/>
              </v:shape>
            </v:group>
            <v:group style="position:absolute;left:6581;top:1551;width:203;height:2198" coordorigin="6581,1551" coordsize="203,2198">
              <v:shape style="position:absolute;left:6581;top:1551;width:203;height:2198" coordorigin="6581,1551" coordsize="203,2198" path="m6581,3750l6784,3750,6784,1551,6581,1551,6581,3750xe" filled="f" stroked="t" strokeweight="1.5pt" strokecolor="#2398D5">
                <v:path arrowok="t"/>
              </v:shape>
              <v:shape style="position:absolute;left:8644;top:1465;width:2064;height:2304" type="#_x0000_t75">
                <v:imagedata r:id="rId19" o:title=""/>
              </v:shape>
            </v:group>
            <v:group style="position:absolute;left:6762;top:2321;width:528;height:366" coordorigin="6762,2321" coordsize="528,366">
              <v:shape style="position:absolute;left:6762;top:2321;width:528;height:366" coordorigin="6762,2321" coordsize="528,366" path="m6762,2687l7289,2321e" filled="f" stroked="t" strokeweight="1.0pt" strokecolor="#FFFFFF">
                <v:path arrowok="t"/>
              </v:shape>
            </v:group>
            <v:group style="position:absolute;left:6702;top:2637;width:99;height:90" coordorigin="6702,2637" coordsize="99,90">
              <v:shape style="position:absolute;left:6702;top:2637;width:99;height:90" coordorigin="6702,2637" coordsize="99,90" path="m6745,2637l6702,2727,6802,2719,6745,2637e" filled="t" fillcolor="#FFFFFF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Coronal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Localizer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Image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46" w:right="146"/>
        <w:jc w:val="center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Image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of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Respiratory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Navigator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5" w:after="0" w:line="240" w:lineRule="auto"/>
        <w:ind w:left="716" w:right="908"/>
        <w:jc w:val="center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(during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231F20"/>
          <w:spacing w:val="0"/>
          <w:w w:val="100"/>
        </w:rPr>
        <w:t>breath-hold)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72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200"/>
          <w:spacing w:val="0"/>
          <w:w w:val="100"/>
        </w:rPr>
        <w:t>Lung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380" w:bottom="1020" w:left="1720" w:right="1340"/>
          <w:pgSz w:w="12240" w:h="15840"/>
          <w:cols w:num="2" w:equalWidth="0">
            <w:col w:w="4244" w:space="573"/>
            <w:col w:w="4363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49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200"/>
          <w:spacing w:val="0"/>
          <w:w w:val="100"/>
        </w:rPr>
        <w:t>Exhale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200"/>
          <w:spacing w:val="0"/>
          <w:w w:val="100"/>
        </w:rPr>
        <w:t>Inhale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7" w:after="0" w:line="250" w:lineRule="auto"/>
        <w:ind w:left="380" w:right="2571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</w:rPr>
        <w:t>Detected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</w:rPr>
        <w:t>Diaphragm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FFFFF"/>
          <w:spacing w:val="0"/>
          <w:w w:val="100"/>
        </w:rPr>
        <w:t>Location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FFF200"/>
          <w:spacing w:val="0"/>
          <w:w w:val="100"/>
        </w:rPr>
        <w:t>Liver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1283" w:space="3913"/>
            <w:col w:w="3984"/>
          </w:cols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6" w:after="0" w:line="193" w:lineRule="exact"/>
        <w:ind w:right="2073"/>
        <w:jc w:val="right"/>
        <w:rPr>
          <w:rFonts w:ascii="Myriad Pro" w:hAnsi="Myriad Pro" w:cs="Myriad Pro" w:eastAsia="Myriad Pro"/>
          <w:sz w:val="20"/>
          <w:szCs w:val="20"/>
        </w:rPr>
      </w:pPr>
      <w:rPr/>
      <w:r>
        <w:rPr/>
        <w:pict>
          <v:group style="position:absolute;margin-left:330.29599pt;margin-top:13.641095pt;width:205.666003pt;height:10.9718pt;mso-position-horizontal-relative:page;mso-position-vertical-relative:paragraph;z-index:-7606" coordorigin="6606,273" coordsize="4113,219">
            <v:group style="position:absolute;left:6616;top:383;width:3950;height:2" coordorigin="6616,383" coordsize="3950,2">
              <v:shape style="position:absolute;left:6616;top:383;width:3950;height:2" coordorigin="6616,383" coordsize="3950,0" path="m6616,383l10566,383e" filled="f" stroked="t" strokeweight="1.0pt" strokecolor="#231F20">
                <v:path arrowok="t"/>
              </v:shape>
            </v:group>
            <v:group style="position:absolute;left:10537;top:283;width:173;height:199" coordorigin="10537,283" coordsize="173,199">
              <v:shape style="position:absolute;left:10537;top:283;width:173;height:199" coordorigin="10537,283" coordsize="173,199" path="m10537,283l10537,482,10709,383,10537,283e" filled="t" fillcolor="#231F20" stroked="f">
                <v:path arrowok="t"/>
                <v:fill/>
              </v:shape>
            </v:group>
            <w10:wrap type="none"/>
          </v:group>
        </w:pict>
      </w:r>
      <w:r>
        <w:rPr>
          <w:rFonts w:ascii="Myriad Pro" w:hAnsi="Myriad Pro" w:cs="Myriad Pro" w:eastAsia="Myriad Pro"/>
          <w:sz w:val="20"/>
          <w:szCs w:val="20"/>
          <w:color w:val="231F20"/>
          <w:spacing w:val="-2"/>
          <w:w w:val="100"/>
          <w:position w:val="-4"/>
        </w:rPr>
        <w:t>T</w:t>
      </w:r>
      <w:r>
        <w:rPr>
          <w:rFonts w:ascii="Myriad Pro" w:hAnsi="Myriad Pro" w:cs="Myriad Pro" w:eastAsia="Myriad Pro"/>
          <w:sz w:val="20"/>
          <w:szCs w:val="20"/>
          <w:color w:val="231F20"/>
          <w:spacing w:val="0"/>
          <w:w w:val="100"/>
          <w:position w:val="-4"/>
        </w:rPr>
        <w:t>ime</w:t>
      </w:r>
      <w:r>
        <w:rPr>
          <w:rFonts w:ascii="Myriad Pro" w:hAnsi="Myriad Pro" w:cs="Myriad Pro" w:eastAsia="Myriad Pro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gating.</w:t>
      </w:r>
      <w:r>
        <w:rPr>
          <w:rFonts w:ascii="Arial" w:hAnsi="Arial" w:cs="Arial" w:eastAsia="Arial"/>
          <w:sz w:val="24"/>
          <w:szCs w:val="24"/>
          <w:spacing w:val="6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(Left)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-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high-co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trast</w:t>
      </w:r>
      <w:r>
        <w:rPr>
          <w:rFonts w:ascii="Arial" w:hAnsi="Arial" w:cs="Arial" w:eastAsia="Arial"/>
          <w:sz w:val="24"/>
          <w:szCs w:val="24"/>
          <w:spacing w:val="5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terface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een</w:t>
      </w:r>
      <w:r>
        <w:rPr>
          <w:rFonts w:ascii="Arial" w:hAnsi="Arial" w:cs="Arial" w:eastAsia="Arial"/>
          <w:sz w:val="24"/>
          <w:szCs w:val="24"/>
          <w:spacing w:val="-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(dark)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(brig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15"/>
        </w:rPr>
        <w:t>t).</w:t>
      </w:r>
      <w:r>
        <w:rPr>
          <w:rFonts w:ascii="Arial" w:hAnsi="Arial" w:cs="Arial" w:eastAsia="Arial"/>
          <w:sz w:val="24"/>
          <w:szCs w:val="24"/>
          <w:spacing w:val="0"/>
          <w:w w:val="11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(Rig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measured</w:t>
      </w:r>
      <w:r>
        <w:rPr>
          <w:rFonts w:ascii="Arial" w:hAnsi="Arial" w:cs="Arial" w:eastAsia="Arial"/>
          <w:sz w:val="24"/>
          <w:szCs w:val="24"/>
          <w:spacing w:val="-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diaphragm</w:t>
      </w:r>
      <w:r>
        <w:rPr>
          <w:rFonts w:ascii="Arial" w:hAnsi="Arial" w:cs="Arial" w:eastAsia="Arial"/>
          <w:sz w:val="24"/>
          <w:szCs w:val="24"/>
          <w:spacing w:val="5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235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2.3.2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Quantifi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In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onsistent</w:t>
      </w:r>
      <w:r>
        <w:rPr>
          <w:rFonts w:ascii="Arial" w:hAnsi="Arial" w:cs="Arial" w:eastAsia="Arial"/>
          <w:sz w:val="24"/>
          <w:szCs w:val="24"/>
          <w:spacing w:val="33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End-Expi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sequ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ence</w:t>
      </w:r>
      <w:r>
        <w:rPr>
          <w:rFonts w:ascii="Arial" w:hAnsi="Arial" w:cs="Arial" w:eastAsia="Arial"/>
          <w:sz w:val="24"/>
          <w:szCs w:val="24"/>
          <w:spacing w:val="-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measured</w:t>
      </w:r>
      <w:r>
        <w:rPr>
          <w:rFonts w:ascii="Arial" w:hAnsi="Arial" w:cs="Arial" w:eastAsia="Arial"/>
          <w:sz w:val="24"/>
          <w:szCs w:val="24"/>
          <w:spacing w:val="5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2.2)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3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imaged</w:t>
      </w:r>
      <w:r>
        <w:rPr>
          <w:rFonts w:ascii="Arial" w:hAnsi="Arial" w:cs="Arial" w:eastAsia="Arial"/>
          <w:sz w:val="24"/>
          <w:szCs w:val="24"/>
          <w:spacing w:val="-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three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second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eri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10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seconds</w:t>
      </w:r>
      <w:r>
        <w:rPr>
          <w:rFonts w:ascii="Arial" w:hAnsi="Arial" w:cs="Arial" w:eastAsia="Arial"/>
          <w:sz w:val="24"/>
          <w:szCs w:val="24"/>
          <w:spacing w:val="1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30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total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collected</w:t>
      </w:r>
      <w:r>
        <w:rPr>
          <w:rFonts w:ascii="Arial" w:hAnsi="Arial" w:cs="Arial" w:eastAsia="Arial"/>
          <w:sz w:val="24"/>
          <w:szCs w:val="24"/>
          <w:spacing w:val="4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4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30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diaphragm</w:t>
      </w:r>
      <w:r>
        <w:rPr>
          <w:rFonts w:ascii="Arial" w:hAnsi="Arial" w:cs="Arial" w:eastAsia="Arial"/>
          <w:sz w:val="24"/>
          <w:szCs w:val="24"/>
          <w:spacing w:val="5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ositions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fined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measured</w:t>
      </w:r>
      <w:r>
        <w:rPr>
          <w:rFonts w:ascii="Arial" w:hAnsi="Arial" w:cs="Arial" w:eastAsia="Arial"/>
          <w:sz w:val="24"/>
          <w:szCs w:val="24"/>
          <w:spacing w:val="-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ecific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defined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series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04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2.3.3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DENSE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</w:rPr>
        <w:t>4-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long-axis</w:t>
      </w:r>
      <w:r>
        <w:rPr>
          <w:rFonts w:ascii="Arial" w:hAnsi="Arial" w:cs="Arial" w:eastAsia="Arial"/>
          <w:sz w:val="24"/>
          <w:szCs w:val="24"/>
          <w:spacing w:val="2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basal,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short-axis</w:t>
      </w:r>
      <w:r>
        <w:rPr>
          <w:rFonts w:ascii="Arial" w:hAnsi="Arial" w:cs="Arial" w:eastAsia="Arial"/>
          <w:sz w:val="24"/>
          <w:szCs w:val="24"/>
          <w:spacing w:val="1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tations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acquired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ecificall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tations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83" w:after="0" w:line="240" w:lineRule="auto"/>
        <w:ind w:left="1420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101"/>
        </w:rPr>
        <w:t>Measured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Defined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Patient-Specific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End-Expiratory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Positions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360" w:bottom="1020" w:left="1720" w:right="1340"/>
          <w:pgSz w:w="12240" w:h="15840"/>
          <w:cols w:num="2" w:equalWidth="0">
            <w:col w:w="2278" w:space="1715"/>
            <w:col w:w="5187"/>
          </w:cols>
        </w:sectPr>
      </w:pPr>
      <w:rPr/>
    </w:p>
    <w:p>
      <w:pPr>
        <w:spacing w:before="0" w:after="0" w:line="217" w:lineRule="exact"/>
        <w:ind w:left="79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7.719284pt;margin-top:10.119236pt;width:21.30064pt;height:56.10619pt;mso-position-horizontal-relative:page;mso-position-vertical-relative:paragraph;z-index:-759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92" w:lineRule="exact"/>
                    <w:ind w:left="211" w:right="191"/>
                    <w:jc w:val="center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31F20"/>
                      <w:spacing w:val="0"/>
                      <w:w w:val="103"/>
                    </w:rPr>
                    <w:t>Relative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5" w:after="0" w:line="240" w:lineRule="auto"/>
                    <w:ind w:left="-13" w:right="-33"/>
                    <w:jc w:val="center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31F20"/>
                      <w:spacing w:val="0"/>
                      <w:w w:val="100"/>
                    </w:rPr>
                    <w:t>Position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31F20"/>
                      <w:spacing w:val="2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31F20"/>
                      <w:spacing w:val="0"/>
                      <w:w w:val="103"/>
                    </w:rPr>
                    <w:t>(mm)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>End-Expiratory</w:t>
      </w:r>
      <w:r>
        <w:rPr>
          <w:rFonts w:ascii="Arial" w:hAnsi="Arial" w:cs="Arial" w:eastAsia="Arial"/>
          <w:sz w:val="19"/>
          <w:szCs w:val="19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1"/>
        </w:rPr>
        <w:t>Positions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3" w:lineRule="exact"/>
        <w:ind w:left="95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43.798401pt;margin-top:1.607072pt;width:68.533602pt;height:48.748401pt;mso-position-horizontal-relative:page;mso-position-vertical-relative:paragraph;z-index:-7605" coordorigin="2876,32" coordsize="1371,975">
            <v:group style="position:absolute;left:2907;top:266;width:60;height:50" coordorigin="2907,266" coordsize="60,50">
              <v:shape style="position:absolute;left:2907;top:266;width:60;height:50" coordorigin="2907,266" coordsize="60,50" path="m2907,291l2967,291e" filled="f" stroked="t" strokeweight="2.6pt" strokecolor="#79B9E5">
                <v:path arrowok="t"/>
              </v:shape>
            </v:group>
            <v:group style="position:absolute;left:3027;top:266;width:60;height:50" coordorigin="3027,266" coordsize="60,50">
              <v:shape style="position:absolute;left:3027;top:266;width:60;height:50" coordorigin="3027,266" coordsize="60,50" path="m3027,291l3087,291e" filled="f" stroked="t" strokeweight="2.6pt" strokecolor="#79B9E5">
                <v:path arrowok="t"/>
              </v:shape>
            </v:group>
            <v:group style="position:absolute;left:3147;top:266;width:60;height:50" coordorigin="3147,266" coordsize="60,50">
              <v:shape style="position:absolute;left:3147;top:266;width:60;height:50" coordorigin="3147,266" coordsize="60,50" path="m3147,291l3207,291e" filled="f" stroked="t" strokeweight="2.6pt" strokecolor="#79B9E5">
                <v:path arrowok="t"/>
              </v:shape>
            </v:group>
            <v:group style="position:absolute;left:2912;top:477;width:60;height:50" coordorigin="2912,477" coordsize="60,50">
              <v:shape style="position:absolute;left:2912;top:477;width:60;height:50" coordorigin="2912,477" coordsize="60,50" path="m2912,502l2972,502e" filled="f" stroked="t" strokeweight="2.6pt" strokecolor="#2873A6">
                <v:path arrowok="t"/>
              </v:shape>
            </v:group>
            <v:group style="position:absolute;left:3032;top:477;width:60;height:50" coordorigin="3032,477" coordsize="60,50">
              <v:shape style="position:absolute;left:3032;top:477;width:60;height:50" coordorigin="3032,477" coordsize="60,50" path="m3032,502l3092,502e" filled="f" stroked="t" strokeweight="2.6pt" strokecolor="#2873A6">
                <v:path arrowok="t"/>
              </v:shape>
            </v:group>
            <v:group style="position:absolute;left:2912;top:703;width:60;height:50" coordorigin="2912,703" coordsize="60,50">
              <v:shape style="position:absolute;left:2912;top:703;width:60;height:50" coordorigin="2912,703" coordsize="60,50" path="m2912,728l2972,728e" filled="f" stroked="t" strokeweight="2.6pt" strokecolor="#475AA8">
                <v:path arrowok="t"/>
              </v:shape>
            </v:group>
            <v:group style="position:absolute;left:3032;top:703;width:60;height:50" coordorigin="3032,703" coordsize="60,50">
              <v:shape style="position:absolute;left:3032;top:703;width:60;height:50" coordorigin="3032,703" coordsize="60,50" path="m3032,728l3092,728e" filled="f" stroked="t" strokeweight="2.6pt" strokecolor="#475AA8">
                <v:path arrowok="t"/>
              </v:shape>
            </v:group>
            <v:group style="position:absolute;left:2877;top:63;width:30;height:912" coordorigin="2877,63" coordsize="30,912">
              <v:shape style="position:absolute;left:2877;top:63;width:30;height:912" coordorigin="2877,63" coordsize="30,912" path="m2892,63l2877,63,2877,975,2907,975,2907,78,2892,78,2892,63e" filled="t" fillcolor="#231F20" stroked="f">
                <v:path arrowok="t"/>
                <v:fill/>
              </v:shape>
            </v:group>
            <v:group style="position:absolute;left:3987;top:266;width:60;height:50" coordorigin="3987,266" coordsize="60,50">
              <v:shape style="position:absolute;left:3987;top:266;width:60;height:50" coordorigin="3987,266" coordsize="60,50" path="m3987,291l4047,291e" filled="f" stroked="t" strokeweight="2.6pt" strokecolor="#79B9E5">
                <v:path arrowok="t"/>
              </v:shape>
            </v:group>
            <v:group style="position:absolute;left:4107;top:266;width:60;height:50" coordorigin="4107,266" coordsize="60,50">
              <v:shape style="position:absolute;left:4107;top:266;width:60;height:50" coordorigin="4107,266" coordsize="60,50" path="m4107,291l4167,291e" filled="f" stroked="t" strokeweight="2.6pt" strokecolor="#79B9E5">
                <v:path arrowok="t"/>
              </v:shape>
            </v:group>
            <v:group style="position:absolute;left:4112;top:477;width:60;height:50" coordorigin="4112,477" coordsize="60,50">
              <v:shape style="position:absolute;left:4112;top:477;width:60;height:50" coordorigin="4112,477" coordsize="60,50" path="m4112,502l4172,502e" filled="f" stroked="t" strokeweight="2.6pt" strokecolor="#2873A6">
                <v:path arrowok="t"/>
              </v:shape>
            </v:group>
            <v:group style="position:absolute;left:4112;top:703;width:60;height:50" coordorigin="4112,703" coordsize="60,50">
              <v:shape style="position:absolute;left:4112;top:703;width:60;height:50" coordorigin="4112,703" coordsize="60,50" path="m4112,728l4172,728e" filled="f" stroked="t" strokeweight="2.6pt" strokecolor="#475AA8">
                <v:path arrowok="t"/>
              </v:shape>
            </v:group>
            <v:group style="position:absolute;left:4208;top:63;width:30;height:915" coordorigin="4208,63" coordsize="30,915">
              <v:shape style="position:absolute;left:4208;top:63;width:30;height:915" coordorigin="4208,63" coordsize="30,915" path="m4223,63l4208,63,4208,978,4238,978,4238,78,4223,78,4223,63e" filled="t" fillcolor="#231F20" stroked="f">
                <v:path arrowok="t"/>
                <v:fill/>
              </v:shape>
            </v:group>
            <v:group style="position:absolute;left:2892;top:48;width:1331;height:30" coordorigin="2892,48" coordsize="1331,30">
              <v:shape style="position:absolute;left:2892;top:48;width:1331;height:30" coordorigin="2892,48" coordsize="1331,30" path="m4223,48l2892,48,2892,78,2907,78,2907,63,4223,63,4223,48e" filled="t" fillcolor="#231F20" stroked="f">
                <v:path arrowok="t"/>
                <v:fill/>
              </v:shape>
            </v:group>
            <v:group style="position:absolute;left:2907;top:71;width:1331;height:2" coordorigin="2907,71" coordsize="1331,2">
              <v:shape style="position:absolute;left:2907;top:71;width:1331;height:2" coordorigin="2907,71" coordsize="1331,0" path="m2907,71l4238,71e" filled="f" stroked="t" strokeweight=".850002pt" strokecolor="#231F20">
                <v:path arrowok="t"/>
              </v:shape>
            </v:group>
            <v:group style="position:absolute;left:4087;top:63;width:30;height:22" coordorigin="4087,63" coordsize="30,22">
              <v:shape style="position:absolute;left:4087;top:63;width:30;height:22" coordorigin="4087,63" coordsize="30,22" path="m4087,74l4117,74e" filled="f" stroked="t" strokeweight="1.19pt" strokecolor="#231F20">
                <v:path arrowok="t"/>
              </v:shape>
            </v:group>
            <v:group style="position:absolute;left:4087;top:972;width:30;height:23" coordorigin="4087,972" coordsize="30,23">
              <v:shape style="position:absolute;left:4087;top:972;width:30;height:23" coordorigin="4087,972" coordsize="30,23" path="m4087,983l4117,983e" filled="f" stroked="t" strokeweight="1.25pt" strokecolor="#231F20">
                <v:path arrowok="t"/>
              </v:shape>
            </v:group>
            <v:group style="position:absolute;left:4200;top:780;width:23;height:30" coordorigin="4200,780" coordsize="23,30">
              <v:shape style="position:absolute;left:4200;top:780;width:23;height:30" coordorigin="4200,780" coordsize="23,30" path="m4200,795l4223,795e" filled="f" stroked="t" strokeweight="1.6pt" strokecolor="#231F20">
                <v:path arrowok="t"/>
              </v:shape>
            </v:group>
            <v:group style="position:absolute;left:2892;top:780;width:22;height:30" coordorigin="2892,780" coordsize="22,30">
              <v:shape style="position:absolute;left:2892;top:780;width:22;height:30" coordorigin="2892,780" coordsize="22,30" path="m2892,795l2914,795e" filled="f" stroked="t" strokeweight="1.6pt" strokecolor="#231F20">
                <v:path arrowok="t"/>
              </v:shape>
            </v:group>
            <v:group style="position:absolute;left:4200;top:414;width:23;height:30" coordorigin="4200,414" coordsize="23,30">
              <v:shape style="position:absolute;left:4200;top:414;width:23;height:30" coordorigin="4200,414" coordsize="23,30" path="m4200,429l4223,429e" filled="f" stroked="t" strokeweight="1.6pt" strokecolor="#231F20">
                <v:path arrowok="t"/>
              </v:shape>
            </v:group>
            <v:group style="position:absolute;left:2892;top:414;width:22;height:30" coordorigin="2892,414" coordsize="22,30">
              <v:shape style="position:absolute;left:2892;top:414;width:22;height:30" coordorigin="2892,414" coordsize="22,30" path="m2892,429l2914,429e" filled="f" stroked="t" strokeweight="1.6pt" strokecolor="#231F20">
                <v:path arrowok="t"/>
              </v:shape>
            </v:group>
            <v:group style="position:absolute;left:4200;top:48;width:23;height:30" coordorigin="4200,48" coordsize="23,30">
              <v:shape style="position:absolute;left:4200;top:48;width:23;height:30" coordorigin="4200,48" coordsize="23,30" path="m4200,63l4223,63e" filled="f" stroked="t" strokeweight="1.6pt" strokecolor="#231F20">
                <v:path arrowok="t"/>
              </v:shape>
            </v:group>
            <v:group style="position:absolute;left:2892;top:48;width:22;height:30" coordorigin="2892,48" coordsize="22,30">
              <v:shape style="position:absolute;left:2892;top:48;width:22;height:30" coordorigin="2892,48" coordsize="22,30" path="m2892,63l2914,63e" filled="f" stroked="t" strokeweight="1.6pt" strokecolor="#231F20">
                <v:path arrowok="t"/>
              </v:shape>
            </v:group>
            <v:group style="position:absolute;left:2892;top:950;width:1331;height:30" coordorigin="2892,950" coordsize="1331,30">
              <v:shape style="position:absolute;left:2892;top:950;width:1331;height:30" coordorigin="2892,950" coordsize="1331,30" path="m2907,950l2892,950,2892,980,4223,980,4223,965,2907,965,2907,950e" filled="t" fillcolor="#231F20" stroked="f">
                <v:path arrowok="t"/>
                <v:fill/>
              </v:shape>
            </v:group>
            <v:group style="position:absolute;left:2877;top:63;width:30;height:902" coordorigin="2877,63" coordsize="30,902">
              <v:shape style="position:absolute;left:2877;top:63;width:30;height:902" coordorigin="2877,63" coordsize="30,902" path="m2892,63l2877,63,2877,965,2892,965,2892,950,2907,950,2907,78,2892,78,2892,63e" filled="t" fillcolor="#231F20" stroked="f">
                <v:path arrowok="t"/>
                <v:fill/>
              </v:shape>
            </v:group>
            <v:group style="position:absolute;left:2907;top:958;width:1331;height:2" coordorigin="2907,958" coordsize="1331,2">
              <v:shape style="position:absolute;left:2907;top:958;width:1331;height:2" coordorigin="2907,958" coordsize="1331,0" path="m2907,958l4238,958e" filled="f" stroked="t" strokeweight=".850001pt" strokecolor="#231F20">
                <v:path arrowok="t"/>
              </v:shape>
            </v:group>
            <v:group style="position:absolute;left:4208;top:63;width:30;height:902" coordorigin="4208,63" coordsize="30,902">
              <v:shape style="position:absolute;left:4208;top:63;width:30;height:902" coordorigin="4208,63" coordsize="30,902" path="m4223,63l4208,63,4208,965,4223,965,4223,950,4238,950,4238,78,4223,78,4223,63e" filled="t" fillcolor="#231F20" stroked="f">
                <v:path arrowok="t"/>
                <v:fill/>
              </v:shape>
            </v:group>
            <v:group style="position:absolute;left:2892;top:48;width:1331;height:30" coordorigin="2892,48" coordsize="1331,30">
              <v:shape style="position:absolute;left:2892;top:48;width:1331;height:30" coordorigin="2892,48" coordsize="1331,30" path="m4223,48l2892,48,2892,78,2907,78,2907,63,4223,63,4223,48e" filled="t" fillcolor="#231F20" stroked="f">
                <v:path arrowok="t"/>
                <v:fill/>
              </v:shape>
            </v:group>
            <v:group style="position:absolute;left:3747;top:266;width:60;height:50" coordorigin="3747,266" coordsize="60,50">
              <v:shape style="position:absolute;left:3747;top:266;width:60;height:50" coordorigin="3747,266" coordsize="60,50" path="m3747,291l3807,291e" filled="f" stroked="t" strokeweight="2.6pt" strokecolor="#79B9E5">
                <v:path arrowok="t"/>
              </v:shape>
            </v:group>
            <v:group style="position:absolute;left:3867;top:266;width:60;height:50" coordorigin="3867,266" coordsize="60,50">
              <v:shape style="position:absolute;left:3867;top:266;width:60;height:50" coordorigin="3867,266" coordsize="60,50" path="m3867,291l3927,291e" filled="f" stroked="t" strokeweight="2.6pt" strokecolor="#79B9E5">
                <v:path arrowok="t"/>
              </v:shape>
            </v:group>
            <v:group style="position:absolute;left:3819;top:270;width:94;height:96" coordorigin="3819,270" coordsize="94,96">
              <v:shape style="position:absolute;left:3819;top:270;width:94;height:96" coordorigin="3819,270" coordsize="94,96" path="m3862,270l3844,275,3830,287,3821,307,3819,335,3830,351,3849,362,3874,366,3894,357,3908,340,3913,319,3912,307,3902,288,3885,275,3862,270e" filled="t" fillcolor="#231F20" stroked="f">
                <v:path arrowok="t"/>
                <v:fill/>
              </v:shape>
            </v:group>
            <v:group style="position:absolute;left:3392;top:477;width:60;height:50" coordorigin="3392,477" coordsize="60,50">
              <v:shape style="position:absolute;left:3392;top:477;width:60;height:50" coordorigin="3392,477" coordsize="60,50" path="m3392,502l3452,502e" filled="f" stroked="t" strokeweight="2.6pt" strokecolor="#2873A6">
                <v:path arrowok="t"/>
              </v:shape>
            </v:group>
            <v:group style="position:absolute;left:3512;top:477;width:60;height:50" coordorigin="3512,477" coordsize="60,50">
              <v:shape style="position:absolute;left:3512;top:477;width:60;height:50" coordorigin="3512,477" coordsize="60,50" path="m3512,502l3572,502e" filled="f" stroked="t" strokeweight="2.6pt" strokecolor="#2873A6">
                <v:path arrowok="t"/>
              </v:shape>
            </v:group>
            <v:group style="position:absolute;left:3450;top:382;width:94;height:96" coordorigin="3450,382" coordsize="94,96">
              <v:shape style="position:absolute;left:3450;top:382;width:94;height:96" coordorigin="3450,382" coordsize="94,96" path="m3493,382l3475,387,3461,399,3452,419,3450,446,3461,463,3480,474,3505,478,3525,469,3539,452,3544,430,3543,419,3533,400,3516,387,3493,382e" filled="t" fillcolor="#231F20" stroked="f">
                <v:path arrowok="t"/>
                <v:fill/>
              </v:shape>
            </v:group>
            <v:group style="position:absolute;left:3632;top:703;width:60;height:50" coordorigin="3632,703" coordsize="60,50">
              <v:shape style="position:absolute;left:3632;top:703;width:60;height:50" coordorigin="3632,703" coordsize="60,50" path="m3632,728l3692,728e" filled="f" stroked="t" strokeweight="2.6pt" strokecolor="#475AA8">
                <v:path arrowok="t"/>
              </v:shape>
            </v:group>
            <v:group style="position:absolute;left:3752;top:703;width:60;height:50" coordorigin="3752,703" coordsize="60,50">
              <v:shape style="position:absolute;left:3752;top:703;width:60;height:50" coordorigin="3752,703" coordsize="60,50" path="m3752,728l3812,728e" filled="f" stroked="t" strokeweight="2.6pt" strokecolor="#475AA8">
                <v:path arrowok="t"/>
              </v:shape>
            </v:group>
            <v:group style="position:absolute;left:3573;top:600;width:94;height:96" coordorigin="3573,600" coordsize="94,96">
              <v:shape style="position:absolute;left:3573;top:600;width:94;height:96" coordorigin="3573,600" coordsize="94,96" path="m3616,600l3598,605,3584,617,3575,637,3573,664,3584,681,3603,692,3628,696,3648,687,3662,670,3667,648,3666,637,3656,618,3639,605,3616,600e" filled="t" fillcolor="#231F20" stroked="f">
                <v:path arrowok="t"/>
                <v:fill/>
              </v:shape>
            </v:group>
            <v:group style="position:absolute;left:3152;top:477;width:60;height:50" coordorigin="3152,477" coordsize="60,50">
              <v:shape style="position:absolute;left:3152;top:477;width:60;height:50" coordorigin="3152,477" coordsize="60,50" path="m3152,502l3212,502e" filled="f" stroked="t" strokeweight="2.6pt" strokecolor="#2873A6">
                <v:path arrowok="t"/>
              </v:shape>
            </v:group>
            <v:group style="position:absolute;left:3272;top:477;width:60;height:50" coordorigin="3272,477" coordsize="60,50">
              <v:shape style="position:absolute;left:3272;top:477;width:60;height:50" coordorigin="3272,477" coordsize="60,50" path="m3272,502l3332,502e" filled="f" stroked="t" strokeweight="2.6pt" strokecolor="#2873A6">
                <v:path arrowok="t"/>
              </v:shape>
            </v:group>
            <v:group style="position:absolute;left:3204;top:417;width:94;height:96" coordorigin="3204,417" coordsize="94,96">
              <v:shape style="position:absolute;left:3204;top:417;width:94;height:96" coordorigin="3204,417" coordsize="94,96" path="m3247,417l3229,421,3215,434,3206,454,3204,481,3215,498,3233,509,3259,513,3279,503,3293,487,3298,465,3296,454,3287,435,3270,421,3247,417e" filled="t" fillcolor="#231F20" stroked="f">
                <v:path arrowok="t"/>
                <v:fill/>
              </v:shape>
            </v:group>
            <v:group style="position:absolute;left:3872;top:477;width:60;height:50" coordorigin="3872,477" coordsize="60,50">
              <v:shape style="position:absolute;left:3872;top:477;width:60;height:50" coordorigin="3872,477" coordsize="60,50" path="m3872,502l3932,502e" filled="f" stroked="t" strokeweight="2.6pt" strokecolor="#2873A6">
                <v:path arrowok="t"/>
              </v:shape>
            </v:group>
            <v:group style="position:absolute;left:3992;top:477;width:60;height:50" coordorigin="3992,477" coordsize="60,50">
              <v:shape style="position:absolute;left:3992;top:477;width:60;height:50" coordorigin="3992,477" coordsize="60,50" path="m3992,502l4052,502e" filled="f" stroked="t" strokeweight="2.6pt" strokecolor="#2873A6">
                <v:path arrowok="t"/>
              </v:shape>
            </v:group>
            <v:group style="position:absolute;left:4065;top:453;width:94;height:96" coordorigin="4065,453" coordsize="94,96">
              <v:shape style="position:absolute;left:4065;top:453;width:94;height:96" coordorigin="4065,453" coordsize="94,96" path="m4108,453l4090,458,4076,470,4067,490,4065,518,4076,535,4095,546,4121,549,4141,540,4154,523,4159,502,4158,490,4148,471,4131,458,4108,453e" filled="t" fillcolor="#231F20" stroked="f">
                <v:path arrowok="t"/>
                <v:fill/>
              </v:shape>
            </v:group>
            <v:group style="position:absolute;left:2958;top:563;width:94;height:96" coordorigin="2958,563" coordsize="94,96">
              <v:shape style="position:absolute;left:2958;top:563;width:94;height:96" coordorigin="2958,563" coordsize="94,96" path="m3001,563l2983,568,2968,580,2959,600,2958,628,2969,644,2987,655,3013,659,3033,650,3046,633,3052,612,3050,600,3041,581,3023,568,3001,563e" filled="t" fillcolor="#231F20" stroked="f">
                <v:path arrowok="t"/>
                <v:fill/>
              </v:shape>
            </v:group>
            <v:group style="position:absolute;left:3081;top:417;width:94;height:96" coordorigin="3081,417" coordsize="94,96">
              <v:shape style="position:absolute;left:3081;top:417;width:94;height:96" coordorigin="3081,417" coordsize="94,96" path="m3124,417l3106,421,3091,434,3083,454,3081,481,3092,498,3110,509,3136,513,3156,503,3169,487,3175,465,3173,454,3164,435,3146,421,3124,417e" filled="t" fillcolor="#231F20" stroked="f">
                <v:path arrowok="t"/>
                <v:fill/>
              </v:shape>
            </v:group>
            <v:group style="position:absolute;left:3632;top:477;width:60;height:50" coordorigin="3632,477" coordsize="60,50">
              <v:shape style="position:absolute;left:3632;top:477;width:60;height:50" coordorigin="3632,477" coordsize="60,50" path="m3632,502l3692,502e" filled="f" stroked="t" strokeweight="2.6pt" strokecolor="#2873A6">
                <v:path arrowok="t"/>
              </v:shape>
            </v:group>
            <v:group style="position:absolute;left:3752;top:477;width:60;height:50" coordorigin="3752,477" coordsize="60,50">
              <v:shape style="position:absolute;left:3752;top:477;width:60;height:50" coordorigin="3752,477" coordsize="60,50" path="m3752,502l3812,502e" filled="f" stroked="t" strokeweight="2.6pt" strokecolor="#2873A6">
                <v:path arrowok="t"/>
              </v:shape>
            </v:group>
            <v:group style="position:absolute;left:3696;top:453;width:94;height:96" coordorigin="3696,453" coordsize="94,96">
              <v:shape style="position:absolute;left:3696;top:453;width:94;height:96" coordorigin="3696,453" coordsize="94,96" path="m3739,453l3721,458,3707,470,3698,490,3696,518,3707,535,3726,546,3751,549,3771,540,3785,523,3790,502,3789,490,3779,471,3762,458,3739,453e" filled="t" fillcolor="#231F20" stroked="f">
                <v:path arrowok="t"/>
                <v:fill/>
              </v:shape>
            </v:group>
            <v:group style="position:absolute;left:3942;top:490;width:94;height:96" coordorigin="3942,490" coordsize="94,96">
              <v:shape style="position:absolute;left:3942;top:490;width:94;height:96" coordorigin="3942,490" coordsize="94,96" path="m3985,490l3967,495,3953,507,3944,527,3942,555,3953,571,3972,582,3998,586,4017,577,4031,560,4036,538,4035,527,4025,508,4008,495,3985,490e" filled="t" fillcolor="#231F20" stroked="f">
                <v:path arrowok="t"/>
                <v:fill/>
              </v:shape>
            </v:group>
            <v:group style="position:absolute;left:3152;top:703;width:60;height:50" coordorigin="3152,703" coordsize="60,50">
              <v:shape style="position:absolute;left:3152;top:703;width:60;height:50" coordorigin="3152,703" coordsize="60,50" path="m3152,728l3212,728e" filled="f" stroked="t" strokeweight="2.6pt" strokecolor="#475AA8">
                <v:path arrowok="t"/>
              </v:shape>
            </v:group>
            <v:group style="position:absolute;left:3272;top:703;width:60;height:50" coordorigin="3272,703" coordsize="60,50">
              <v:shape style="position:absolute;left:3272;top:703;width:60;height:50" coordorigin="3272,703" coordsize="60,50" path="m3272,728l3332,728e" filled="f" stroked="t" strokeweight="2.6pt" strokecolor="#475AA8">
                <v:path arrowok="t"/>
              </v:shape>
            </v:group>
            <v:group style="position:absolute;left:3392;top:703;width:60;height:50" coordorigin="3392,703" coordsize="60,50">
              <v:shape style="position:absolute;left:3392;top:703;width:60;height:50" coordorigin="3392,703" coordsize="60,50" path="m3392,728l3452,728e" filled="f" stroked="t" strokeweight="2.6pt" strokecolor="#475AA8">
                <v:path arrowok="t"/>
              </v:shape>
            </v:group>
            <v:group style="position:absolute;left:3512;top:703;width:60;height:50" coordorigin="3512,703" coordsize="60,50">
              <v:shape style="position:absolute;left:3512;top:703;width:60;height:50" coordorigin="3512,703" coordsize="60,50" path="m3512,728l3572,728e" filled="f" stroked="t" strokeweight="2.6pt" strokecolor="#475AA8">
                <v:path arrowok="t"/>
              </v:shape>
            </v:group>
            <v:group style="position:absolute;left:3327;top:671;width:94;height:96" coordorigin="3327,671" coordsize="94,96">
              <v:shape style="position:absolute;left:3327;top:671;width:94;height:96" coordorigin="3327,671" coordsize="94,96" path="m3370,671l3352,676,3338,689,3329,708,3327,736,3338,753,3357,764,3382,767,3402,758,3416,741,3421,720,3419,708,3410,689,3393,676,3370,671e" filled="t" fillcolor="#231F20" stroked="f">
                <v:path arrowok="t"/>
                <v:fill/>
              </v:shape>
            </v:group>
            <v:group style="position:absolute;left:2997;top:63;width:30;height:22" coordorigin="2997,63" coordsize="30,22">
              <v:shape style="position:absolute;left:2997;top:63;width:30;height:22" coordorigin="2997,63" coordsize="30,22" path="m2997,74l3027,74e" filled="f" stroked="t" strokeweight="1.19pt" strokecolor="#231F20">
                <v:path arrowok="t"/>
              </v:shape>
            </v:group>
            <v:group style="position:absolute;left:2997;top:972;width:30;height:23" coordorigin="2997,972" coordsize="30,23">
              <v:shape style="position:absolute;left:2997;top:972;width:30;height:23" coordorigin="2997,972" coordsize="30,23" path="m2997,983l3027,983e" filled="f" stroked="t" strokeweight="1.25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2.060196pt;margin-top:12.007072pt;width:11.6pt;height:5.1pt;mso-position-horizontal-relative:page;mso-position-vertical-relative:paragraph;z-index:-7604" coordorigin="3241,240" coordsize="232,102">
            <v:group style="position:absolute;left:3267;top:266;width:60;height:50" coordorigin="3267,266" coordsize="60,50">
              <v:shape style="position:absolute;left:3267;top:266;width:60;height:50" coordorigin="3267,266" coordsize="60,50" path="m3267,291l3327,291e" filled="f" stroked="t" strokeweight="2.6pt" strokecolor="#79B9E5">
                <v:path arrowok="t"/>
              </v:shape>
            </v:group>
            <v:group style="position:absolute;left:3387;top:266;width:60;height:50" coordorigin="3387,266" coordsize="60,50">
              <v:shape style="position:absolute;left:3387;top:266;width:60;height:50" coordorigin="3387,266" coordsize="60,50" path="m3387,291l3447,291e" filled="f" stroked="t" strokeweight="2.6pt" strokecolor="#79B9E5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4.060196pt;margin-top:12.007072pt;width:11.6pt;height:5.1pt;mso-position-horizontal-relative:page;mso-position-vertical-relative:paragraph;z-index:-7603" coordorigin="3481,240" coordsize="232,102">
            <v:group style="position:absolute;left:3507;top:266;width:60;height:50" coordorigin="3507,266" coordsize="60,50">
              <v:shape style="position:absolute;left:3507;top:266;width:60;height:50" coordorigin="3507,266" coordsize="60,50" path="m3507,291l3567,291e" filled="f" stroked="t" strokeweight="2.6pt" strokecolor="#79B9E5">
                <v:path arrowok="t"/>
              </v:shape>
            </v:group>
            <v:group style="position:absolute;left:3627;top:266;width:60;height:50" coordorigin="3627,266" coordsize="60,50">
              <v:shape style="position:absolute;left:3627;top:266;width:60;height:50" coordorigin="3627,266" coordsize="60,50" path="m3627,291l3687,291e" filled="f" stroked="t" strokeweight="2.6pt" strokecolor="#79B9E5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231F20"/>
          <w:spacing w:val="0"/>
          <w:w w:val="105"/>
        </w:rPr>
        <w:t>10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1"/>
        </w:rPr>
        <w:t>Minimum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1"/>
        </w:rPr>
        <w:t>Middle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1"/>
        </w:rPr>
        <w:t>Maximum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2906" w:space="1067"/>
            <w:col w:w="783" w:space="1238"/>
            <w:col w:w="569" w:space="1212"/>
            <w:col w:w="1405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1" w:after="0" w:line="240" w:lineRule="auto"/>
        <w:ind w:left="104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92.277695pt;margin-top:18.607531pt;width:11.6pt;height:5.1pt;mso-position-horizontal-relative:page;mso-position-vertical-relative:paragraph;z-index:-7602" coordorigin="3846,372" coordsize="232,102">
            <v:group style="position:absolute;left:3872;top:398;width:60;height:50" coordorigin="3872,398" coordsize="60,50">
              <v:shape style="position:absolute;left:3872;top:398;width:60;height:50" coordorigin="3872,398" coordsize="60,50" path="m3872,423l3932,423e" filled="f" stroked="t" strokeweight="2.6pt" strokecolor="#475AA8">
                <v:path arrowok="t"/>
              </v:shape>
            </v:group>
            <v:group style="position:absolute;left:3992;top:398;width:60;height:50" coordorigin="3992,398" coordsize="60,50">
              <v:shape style="position:absolute;left:3992;top:398;width:60;height:50" coordorigin="3992,398" coordsize="60,50" path="m3992,423l4052,423e" filled="f" stroked="t" strokeweight="2.6pt" strokecolor="#475AA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1.768997pt;margin-top:-12.475069pt;width:11.319pt;height:87.698201pt;mso-position-horizontal-relative:page;mso-position-vertical-relative:paragraph;z-index:-7601" coordorigin="4835,-250" coordsize="226,1754">
            <v:group style="position:absolute;left:4948;top:-87;width:2;height:1429" coordorigin="4948,-87" coordsize="2,1429">
              <v:shape style="position:absolute;left:4948;top:-87;width:2;height:1429" coordorigin="4948,-87" coordsize="0,1429" path="m4948,-87l4948,1342e" filled="f" stroked="t" strokeweight="1.6pt" strokecolor="#231F20">
                <v:path arrowok="t"/>
              </v:shape>
            </v:group>
            <v:group style="position:absolute;left:4836;top:-249;width:224;height:194" coordorigin="4836,-249" coordsize="224,194">
              <v:shape style="position:absolute;left:4836;top:-249;width:224;height:194" coordorigin="4836,-249" coordsize="224,194" path="m4949,-249l4836,-54,5061,-54,4949,-249e" filled="t" fillcolor="#231F20" stroked="f">
                <v:path arrowok="t"/>
                <v:fill/>
              </v:shape>
            </v:group>
            <v:group style="position:absolute;left:4836;top:1309;width:224;height:194" coordorigin="4836,1309" coordsize="224,194">
              <v:shape style="position:absolute;left:4836;top:1309;width:224;height:194" coordorigin="4836,1309" coordsize="224,194" path="m5061,1309l4836,1309,4949,1503,5061,1309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7.610992pt;margin-top:-12.435069pt;width:91.139101pt;height:87.705801pt;mso-position-horizontal-relative:page;mso-position-vertical-relative:paragraph;z-index:-7600" coordorigin="5152,-249" coordsize="1823,1754">
            <v:shape style="position:absolute;left:5152;top:-249;width:44;height:1754" type="#_x0000_t75">
              <v:imagedata r:id="rId20" o:title=""/>
            </v:shape>
            <v:shape style="position:absolute;left:5196;top:-249;width:1779;height:1754" type="#_x0000_t75">
              <v:imagedata r:id="rId21" o:title=""/>
            </v:shape>
            <w10:wrap type="none"/>
          </v:group>
        </w:pict>
      </w:r>
      <w:r>
        <w:rPr/>
        <w:pict>
          <v:group style="position:absolute;margin-left:354.152008pt;margin-top:-12.562069pt;width:90.515301pt;height:87.832801pt;mso-position-horizontal-relative:page;mso-position-vertical-relative:paragraph;z-index:-7599" coordorigin="7083,-251" coordsize="1810,1757">
            <v:shape style="position:absolute;left:7083;top:-251;width:40;height:1757" type="#_x0000_t75">
              <v:imagedata r:id="rId22" o:title=""/>
            </v:shape>
            <v:shape style="position:absolute;left:7110;top:-251;width:1783;height:1757" type="#_x0000_t75">
              <v:imagedata r:id="rId23" o:title=""/>
            </v:shape>
            <v:shape style="position:absolute;left:7123;top:27;width:1770;height:233" type="#_x0000_t75">
              <v:imagedata r:id="rId24" o:title=""/>
            </v:shape>
            <w10:wrap type="none"/>
          </v:group>
        </w:pict>
      </w:r>
      <w:r>
        <w:rPr/>
        <w:pict>
          <v:group style="position:absolute;margin-left:448.636017pt;margin-top:-12.68207pt;width:91.364001pt;height:87.952801pt;mso-position-horizontal-relative:page;mso-position-vertical-relative:paragraph;z-index:-7598" coordorigin="8973,-254" coordsize="1827,1759">
            <v:shape style="position:absolute;left:8973;top:-254;width:1827;height:1759" type="#_x0000_t75">
              <v:imagedata r:id="rId25" o:title=""/>
            </v:shape>
            <v:shape style="position:absolute;left:9017;top:-156;width:1783;height:248" type="#_x0000_t75">
              <v:imagedata r:id="rId26" o:title=""/>
            </v:shape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473267pt;margin-top:-4.552051pt;width:11.65023pt;height:31.505283pt;mso-position-horizontal-relative:page;mso-position-vertical-relative:paragraph;z-index:-759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0" w:lineRule="exact"/>
                    <w:ind w:left="20" w:right="-4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31F20"/>
                      <w:spacing w:val="0"/>
                      <w:w w:val="101"/>
                    </w:rPr>
                    <w:t>Exhale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1F20"/>
          <w:spacing w:val="0"/>
          <w:w w:val="105"/>
        </w:rPr>
        <w:t>0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41" w:after="0" w:line="240" w:lineRule="auto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31F20"/>
          <w:spacing w:val="0"/>
          <w:w w:val="105"/>
        </w:rPr>
        <w:t>-10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158859pt;margin-top:5.226046pt;width:4.877755pt;height:8.77294pt;mso-position-horizontal-relative:page;mso-position-vertical-relative:paragraph;z-index:-7597" type="#_x0000_t202" filled="f" stroked="f">
            <v:textbox inset="0,0,0,0">
              <w:txbxContent>
                <w:p>
                  <w:pPr>
                    <w:spacing w:before="0" w:after="0" w:line="172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31F20"/>
                      <w:spacing w:val="0"/>
                      <w:w w:val="103"/>
                    </w:rPr>
                    <w:t>d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473267pt;margin-top:2.075495pt;width:11.65023pt;height:28.291799pt;mso-position-horizontal-relative:page;mso-position-vertical-relative:paragraph;z-index:-759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0" w:lineRule="exact"/>
                    <w:ind w:left="20" w:right="-4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31F20"/>
                      <w:spacing w:val="0"/>
                      <w:w w:val="101"/>
                    </w:rPr>
                    <w:t>Inhale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31F20"/>
          <w:spacing w:val="0"/>
          <w:w w:val="100"/>
          <w:position w:val="10"/>
        </w:rPr>
        <w:t>1</w:t>
      </w:r>
      <w:r>
        <w:rPr>
          <w:rFonts w:ascii="Arial" w:hAnsi="Arial" w:cs="Arial" w:eastAsia="Arial"/>
          <w:sz w:val="15"/>
          <w:szCs w:val="15"/>
          <w:color w:val="231F20"/>
          <w:spacing w:val="20"/>
          <w:w w:val="100"/>
          <w:position w:val="10"/>
        </w:rPr>
        <w:t> </w:t>
      </w:r>
      <w:r>
        <w:rPr>
          <w:rFonts w:ascii="Arial" w:hAnsi="Arial" w:cs="Arial" w:eastAsia="Arial"/>
          <w:sz w:val="17"/>
          <w:szCs w:val="17"/>
          <w:color w:val="231F20"/>
          <w:spacing w:val="0"/>
          <w:w w:val="100"/>
          <w:position w:val="0"/>
        </w:rPr>
        <w:t>Breath-hol</w:t>
      </w:r>
      <w:r>
        <w:rPr>
          <w:rFonts w:ascii="Arial" w:hAnsi="Arial" w:cs="Arial" w:eastAsia="Arial"/>
          <w:sz w:val="17"/>
          <w:szCs w:val="17"/>
          <w:color w:val="231F2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31F20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31F20"/>
          <w:spacing w:val="0"/>
          <w:w w:val="105"/>
          <w:position w:val="10"/>
        </w:rPr>
        <w:t>10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1129" w:space="119"/>
            <w:col w:w="7932"/>
          </w:cols>
        </w:sectPr>
      </w:pPr>
      <w:rPr/>
    </w:p>
    <w:p>
      <w:pPr>
        <w:spacing w:before="15" w:after="0" w:line="240" w:lineRule="auto"/>
        <w:ind w:left="153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31F20"/>
          <w:spacing w:val="0"/>
          <w:w w:val="103"/>
        </w:rPr>
        <w:t>Number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2.3: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6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iga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</w:t>
      </w:r>
      <w:r>
        <w:rPr>
          <w:rFonts w:ascii="Arial" w:hAnsi="Arial" w:cs="Arial" w:eastAsia="Arial"/>
          <w:sz w:val="24"/>
          <w:szCs w:val="24"/>
          <w:spacing w:val="5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as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used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ure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define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patie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t-s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ecific</w:t>
      </w:r>
      <w:r>
        <w:rPr>
          <w:rFonts w:ascii="Arial" w:hAnsi="Arial" w:cs="Arial" w:eastAsia="Arial"/>
          <w:sz w:val="24"/>
          <w:szCs w:val="24"/>
          <w:spacing w:val="4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mini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04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ositions.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defined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eing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closer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end-inspiratory</w:t>
      </w:r>
      <w:r>
        <w:rPr>
          <w:rFonts w:ascii="Arial" w:hAnsi="Arial" w:cs="Arial" w:eastAsia="Arial"/>
          <w:sz w:val="24"/>
          <w:szCs w:val="24"/>
          <w:spacing w:val="1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defined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eing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closer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ratory</w:t>
      </w:r>
      <w:r>
        <w:rPr>
          <w:rFonts w:ascii="Arial" w:hAnsi="Arial" w:cs="Arial" w:eastAsia="Arial"/>
          <w:sz w:val="24"/>
          <w:szCs w:val="24"/>
          <w:spacing w:val="2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escri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5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ecific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ositions,</w:t>
      </w:r>
      <w:r>
        <w:rPr>
          <w:rFonts w:ascii="Arial" w:hAnsi="Arial" w:cs="Arial" w:eastAsia="Arial"/>
          <w:sz w:val="24"/>
          <w:szCs w:val="24"/>
          <w:spacing w:val="3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ice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inde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system,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angled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mirror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screen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placed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facilitate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3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enabling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view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cquisition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osition,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tations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acquired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single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vigator-gated</w:t>
      </w:r>
      <w:r>
        <w:rPr>
          <w:rFonts w:ascii="Arial" w:hAnsi="Arial" w:cs="Arial" w:eastAsia="Arial"/>
          <w:sz w:val="24"/>
          <w:szCs w:val="24"/>
          <w:spacing w:val="5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1" w:lineRule="auto"/>
        <w:ind w:left="440" w:right="36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ons.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phases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31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49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aried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meters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uded: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7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360x360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pixel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spacing</w:t>
      </w:r>
      <w:r>
        <w:rPr>
          <w:rFonts w:ascii="Arial" w:hAnsi="Arial" w:cs="Arial" w:eastAsia="Arial"/>
          <w:sz w:val="24"/>
          <w:szCs w:val="24"/>
          <w:spacing w:val="2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6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2.8x2.8</w:t>
      </w:r>
      <w:r>
        <w:rPr>
          <w:rFonts w:ascii="Arial" w:hAnsi="Arial" w:cs="Arial" w:eastAsia="Arial"/>
          <w:sz w:val="24"/>
          <w:szCs w:val="24"/>
          <w:spacing w:val="19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slice</w:t>
      </w:r>
      <w:r>
        <w:rPr>
          <w:rFonts w:ascii="Arial" w:hAnsi="Arial" w:cs="Arial" w:eastAsia="Arial"/>
          <w:sz w:val="24"/>
          <w:szCs w:val="24"/>
          <w:spacing w:val="15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thi</w:t>
      </w:r>
      <w:r>
        <w:rPr>
          <w:rFonts w:ascii="Arial" w:hAnsi="Arial" w:cs="Arial" w:eastAsia="Arial"/>
          <w:sz w:val="24"/>
          <w:szCs w:val="24"/>
          <w:spacing w:val="-5"/>
          <w:w w:val="90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kness</w:t>
      </w:r>
      <w:r>
        <w:rPr>
          <w:rFonts w:ascii="Arial" w:hAnsi="Arial" w:cs="Arial" w:eastAsia="Arial"/>
          <w:sz w:val="24"/>
          <w:szCs w:val="24"/>
          <w:spacing w:val="46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6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mm,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74" w:lineRule="exact"/>
        <w:ind w:left="440" w:right="4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1.1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ariable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flip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20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8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ding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0.06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45" w:after="0" w:line="478" w:lineRule="exact"/>
        <w:ind w:left="440" w:right="1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cyc/mm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[6],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lane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dephasing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0.08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cyc/mm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[31],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suppression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[32],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view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sharing.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used,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R-R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2.3.4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DENSE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Post-P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analyzed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en-so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DENSEanalysis</w:t>
      </w:r>
      <w:r>
        <w:rPr>
          <w:rFonts w:ascii="Arial" w:hAnsi="Arial" w:cs="Arial" w:eastAsia="Arial"/>
          <w:sz w:val="24"/>
          <w:szCs w:val="24"/>
          <w:spacing w:val="6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[34].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4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tation,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delineated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epicardial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tours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end-diastolic</w:t>
      </w:r>
      <w:r>
        <w:rPr>
          <w:rFonts w:ascii="Arial" w:hAnsi="Arial" w:cs="Arial" w:eastAsia="Arial"/>
          <w:sz w:val="24"/>
          <w:szCs w:val="24"/>
          <w:spacing w:val="2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ost-pr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cessing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tation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descri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Seed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wrap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phase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ually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selecte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d,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-foll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algorithm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displacem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t-enc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ph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ase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jectories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cessed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applying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fitting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previo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ly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grangian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jectories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tire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computed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short-axis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images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computed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long-axis</w:t>
      </w:r>
      <w:r>
        <w:rPr>
          <w:rFonts w:ascii="Arial" w:hAnsi="Arial" w:cs="Arial" w:eastAsia="Arial"/>
          <w:sz w:val="24"/>
          <w:szCs w:val="24"/>
          <w:spacing w:val="5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images.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calculated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eraging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4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tifying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Regional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omputed</w:t>
      </w:r>
      <w:r>
        <w:rPr>
          <w:rFonts w:ascii="Arial" w:hAnsi="Arial" w:cs="Arial" w:eastAsia="Arial"/>
          <w:sz w:val="24"/>
          <w:szCs w:val="24"/>
          <w:spacing w:val="5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eraging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tifying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Segme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tal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computed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ardial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udinal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computation,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pixels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10%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regions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excluded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ecause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increased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noise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those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regions.</w:t>
      </w:r>
      <w:r>
        <w:rPr>
          <w:rFonts w:ascii="Arial" w:hAnsi="Arial" w:cs="Arial" w:eastAsia="Arial"/>
          <w:sz w:val="24"/>
          <w:szCs w:val="24"/>
          <w:spacing w:val="6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defined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ositi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(radial)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neg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ati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shortening</w:t>
      </w:r>
      <w:r>
        <w:rPr>
          <w:rFonts w:ascii="Arial" w:hAnsi="Arial" w:cs="Arial" w:eastAsia="Arial"/>
          <w:sz w:val="24"/>
          <w:szCs w:val="24"/>
          <w:spacing w:val="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(circumfere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tial</w:t>
      </w:r>
      <w:r>
        <w:rPr>
          <w:rFonts w:ascii="Arial" w:hAnsi="Arial" w:cs="Arial" w:eastAsia="Arial"/>
          <w:sz w:val="24"/>
          <w:szCs w:val="24"/>
          <w:spacing w:val="4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longitudinal).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2.3.5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Statistics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3.2.2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oundation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Vienna,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Austria).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ti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uous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ariables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expressed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3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ested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normali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Shapiro-Wi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strains</w:t>
      </w:r>
      <w:r>
        <w:rPr>
          <w:rFonts w:ascii="Arial" w:hAnsi="Arial" w:cs="Arial" w:eastAsia="Arial"/>
          <w:sz w:val="24"/>
          <w:szCs w:val="24"/>
          <w:spacing w:val="2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due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maxi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um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ositions),</w:t>
      </w:r>
      <w:r>
        <w:rPr>
          <w:rFonts w:ascii="Arial" w:hAnsi="Arial" w:cs="Arial" w:eastAsia="Arial"/>
          <w:sz w:val="24"/>
          <w:szCs w:val="24"/>
          <w:spacing w:val="3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cardiac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strains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ere</w:t>
      </w:r>
      <w:r>
        <w:rPr>
          <w:rFonts w:ascii="Arial" w:hAnsi="Arial" w:cs="Arial" w:eastAsia="Arial"/>
          <w:sz w:val="24"/>
          <w:szCs w:val="24"/>
          <w:spacing w:val="-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t-s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ecific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acceptance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o-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ariance</w:t>
      </w:r>
      <w:r>
        <w:rPr>
          <w:rFonts w:ascii="Arial" w:hAnsi="Arial" w:cs="Arial" w:eastAsia="Arial"/>
          <w:sz w:val="24"/>
          <w:szCs w:val="24"/>
          <w:spacing w:val="3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eated</w:t>
      </w:r>
      <w:r>
        <w:rPr>
          <w:rFonts w:ascii="Arial" w:hAnsi="Arial" w:cs="Arial" w:eastAsia="Arial"/>
          <w:sz w:val="24"/>
          <w:szCs w:val="24"/>
          <w:spacing w:val="5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measures</w:t>
      </w:r>
      <w:r>
        <w:rPr>
          <w:rFonts w:ascii="Arial" w:hAnsi="Arial" w:cs="Arial" w:eastAsia="Arial"/>
          <w:sz w:val="24"/>
          <w:szCs w:val="24"/>
          <w:spacing w:val="1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48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inde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eirer-R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y-Hare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rmined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non-norm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distributed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[37].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o-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heirer-R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y-Hare</w:t>
      </w:r>
      <w:r>
        <w:rPr>
          <w:rFonts w:ascii="Arial" w:hAnsi="Arial" w:cs="Arial" w:eastAsia="Arial"/>
          <w:sz w:val="24"/>
          <w:szCs w:val="24"/>
          <w:spacing w:val="5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teraction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determined.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teraction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group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acceptance</w:t>
      </w:r>
      <w:r>
        <w:rPr>
          <w:rFonts w:ascii="Arial" w:hAnsi="Arial" w:cs="Arial" w:eastAsia="Arial"/>
          <w:sz w:val="24"/>
          <w:szCs w:val="24"/>
          <w:spacing w:val="-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wind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osition,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groups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-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compari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g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tance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eated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measures</w:t>
      </w:r>
      <w:r>
        <w:rPr>
          <w:rFonts w:ascii="Arial" w:hAnsi="Arial" w:cs="Arial" w:eastAsia="Arial"/>
          <w:sz w:val="24"/>
          <w:szCs w:val="24"/>
          <w:spacing w:val="-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wind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-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inde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6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riedman</w:t>
      </w:r>
      <w:r>
        <w:rPr>
          <w:rFonts w:ascii="Arial" w:hAnsi="Arial" w:cs="Arial" w:eastAsia="Arial"/>
          <w:sz w:val="24"/>
          <w:szCs w:val="24"/>
          <w:spacing w:val="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determined</w:t>
      </w:r>
      <w:r>
        <w:rPr>
          <w:rFonts w:ascii="Arial" w:hAnsi="Arial" w:cs="Arial" w:eastAsia="Arial"/>
          <w:sz w:val="24"/>
          <w:szCs w:val="24"/>
          <w:spacing w:val="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non-normally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distributed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[37].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due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d-expiratory</w:t>
      </w:r>
      <w:r>
        <w:rPr>
          <w:rFonts w:ascii="Arial" w:hAnsi="Arial" w:cs="Arial" w:eastAsia="Arial"/>
          <w:sz w:val="24"/>
          <w:szCs w:val="24"/>
          <w:spacing w:val="4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ositions,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compared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2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t-test.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tests,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significance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defined</w:t>
      </w:r>
      <w:r>
        <w:rPr>
          <w:rFonts w:ascii="Arial" w:hAnsi="Arial" w:cs="Arial" w:eastAsia="Arial"/>
          <w:sz w:val="24"/>
          <w:szCs w:val="24"/>
          <w:spacing w:val="5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2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0.05.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Bland-Altman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[38]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31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5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separate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ath-holds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ranges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4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deviations</w:t>
      </w:r>
      <w:r>
        <w:rPr>
          <w:rFonts w:ascii="Arial" w:hAnsi="Arial" w:cs="Arial" w:eastAsia="Arial"/>
          <w:sz w:val="24"/>
          <w:szCs w:val="24"/>
          <w:spacing w:val="1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breath-holds,</w:t>
      </w:r>
      <w:r>
        <w:rPr>
          <w:rFonts w:ascii="Arial" w:hAnsi="Arial" w:cs="Arial" w:eastAsia="Arial"/>
          <w:sz w:val="24"/>
          <w:szCs w:val="24"/>
          <w:spacing w:val="2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these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alues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ompared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trols.</w:t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5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meaningful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Because</w:t>
      </w:r>
      <w:r>
        <w:rPr>
          <w:rFonts w:ascii="Arial" w:hAnsi="Arial" w:cs="Arial" w:eastAsia="Arial"/>
          <w:sz w:val="24"/>
          <w:szCs w:val="24"/>
          <w:spacing w:val="3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eated-measures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differences,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ecause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equations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readily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ailable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eated-me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ulations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erformed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estimate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er.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l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4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10,000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iterations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itera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randomly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distribution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thi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4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corres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ond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ed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ed).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,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alues</w:t>
      </w:r>
      <w:r>
        <w:rPr>
          <w:rFonts w:ascii="Arial" w:hAnsi="Arial" w:cs="Arial" w:eastAsia="Arial"/>
          <w:sz w:val="24"/>
          <w:szCs w:val="24"/>
          <w:spacing w:val="5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calculated</w:t>
      </w:r>
      <w:r>
        <w:rPr>
          <w:rFonts w:ascii="Arial" w:hAnsi="Arial" w:cs="Arial" w:eastAsia="Arial"/>
          <w:sz w:val="24"/>
          <w:szCs w:val="24"/>
          <w:spacing w:val="3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7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175"/>
          <w:i/>
        </w:rPr>
        <w:t>/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added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those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end-expiratory</w:t>
      </w:r>
      <w:r>
        <w:rPr>
          <w:rFonts w:ascii="Arial" w:hAnsi="Arial" w:cs="Arial" w:eastAsia="Arial"/>
          <w:sz w:val="24"/>
          <w:szCs w:val="24"/>
          <w:spacing w:val="5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random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ution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zero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ndard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equal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measured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erage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manner,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iteration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ypical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erce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tage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iterations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eated-measures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yielded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14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0.05)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estimate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confidence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estimate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calculated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ximation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binomial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istribution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10,000.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4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7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yielded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least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80%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separately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regional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NumType w:start="15"/>
          <w:pgMar w:footer="2081" w:header="0" w:top="1400" w:bottom="2280" w:left="1720" w:right="1340"/>
          <w:footerReference w:type="default" r:id="rId27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excluded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due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imaging,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so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remaining</w:t>
      </w:r>
      <w:r>
        <w:rPr>
          <w:rFonts w:ascii="Arial" w:hAnsi="Arial" w:cs="Arial" w:eastAsia="Arial"/>
          <w:sz w:val="24"/>
          <w:szCs w:val="24"/>
          <w:spacing w:val="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jects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are</w:t>
      </w:r>
      <w:r>
        <w:rPr>
          <w:rFonts w:ascii="Arial" w:hAnsi="Arial" w:cs="Arial" w:eastAsia="Arial"/>
          <w:sz w:val="24"/>
          <w:szCs w:val="24"/>
          <w:spacing w:val="-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orted.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apical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DENSE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images</w:t>
      </w:r>
      <w:r>
        <w:rPr>
          <w:rFonts w:ascii="Arial" w:hAnsi="Arial" w:cs="Arial" w:eastAsia="Arial"/>
          <w:sz w:val="24"/>
          <w:szCs w:val="24"/>
          <w:spacing w:val="-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ject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previously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used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26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[39].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416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2.4.1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In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onsistent</w:t>
      </w:r>
      <w:r>
        <w:rPr>
          <w:rFonts w:ascii="Arial" w:hAnsi="Arial" w:cs="Arial" w:eastAsia="Arial"/>
          <w:sz w:val="24"/>
          <w:szCs w:val="24"/>
          <w:spacing w:val="33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End-Expi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previously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orted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39],</w:t>
      </w:r>
      <w:r>
        <w:rPr>
          <w:rFonts w:ascii="Arial" w:hAnsi="Arial" w:cs="Arial" w:eastAsia="Arial"/>
          <w:sz w:val="24"/>
          <w:szCs w:val="24"/>
          <w:spacing w:val="-1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erag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range</w:t>
      </w:r>
      <w:r>
        <w:rPr>
          <w:rFonts w:ascii="Arial" w:hAnsi="Arial" w:cs="Arial" w:eastAsia="Arial"/>
          <w:sz w:val="24"/>
          <w:szCs w:val="24"/>
          <w:spacing w:val="1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end-expiratory</w:t>
      </w:r>
      <w:r>
        <w:rPr>
          <w:rFonts w:ascii="Arial" w:hAnsi="Arial" w:cs="Arial" w:eastAsia="Arial"/>
          <w:sz w:val="24"/>
          <w:szCs w:val="24"/>
          <w:spacing w:val="6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ositions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ere</w:t>
      </w:r>
      <w:r>
        <w:rPr>
          <w:rFonts w:ascii="Arial" w:hAnsi="Arial" w:cs="Arial" w:eastAsia="Arial"/>
          <w:sz w:val="24"/>
          <w:szCs w:val="24"/>
          <w:spacing w:val="-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0.94)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(10.1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4.8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(10.3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4.2</w:t>
      </w:r>
      <w:r>
        <w:rPr>
          <w:rFonts w:ascii="Arial" w:hAnsi="Arial" w:cs="Arial" w:eastAsia="Arial"/>
          <w:sz w:val="24"/>
          <w:szCs w:val="24"/>
          <w:spacing w:val="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(total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4-19</w:t>
      </w:r>
      <w:r>
        <w:rPr>
          <w:rFonts w:ascii="Arial" w:hAnsi="Arial" w:cs="Arial" w:eastAsia="Arial"/>
          <w:sz w:val="24"/>
          <w:szCs w:val="24"/>
          <w:spacing w:val="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Since</w:t>
      </w:r>
      <w:r>
        <w:rPr>
          <w:rFonts w:ascii="Arial" w:hAnsi="Arial" w:cs="Arial" w:eastAsia="Arial"/>
          <w:sz w:val="24"/>
          <w:szCs w:val="24"/>
          <w:spacing w:val="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range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sensiti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outliers,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d-expiratory</w:t>
      </w:r>
      <w:r>
        <w:rPr>
          <w:rFonts w:ascii="Arial" w:hAnsi="Arial" w:cs="Arial" w:eastAsia="Arial"/>
          <w:sz w:val="24"/>
          <w:szCs w:val="24"/>
          <w:spacing w:val="1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also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compared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(3.1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1.3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3.4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1.7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0.70)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[39].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368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2.4.2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Diffe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en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es</w:t>
      </w:r>
      <w:r>
        <w:rPr>
          <w:rFonts w:ascii="Arial" w:hAnsi="Arial" w:cs="Arial" w:eastAsia="Arial"/>
          <w:sz w:val="24"/>
          <w:szCs w:val="24"/>
          <w:spacing w:val="22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ariability</w:t>
      </w:r>
      <w:r>
        <w:rPr>
          <w:rFonts w:ascii="Arial" w:hAnsi="Arial" w:cs="Arial" w:eastAsia="Arial"/>
          <w:sz w:val="24"/>
          <w:szCs w:val="24"/>
          <w:spacing w:val="5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P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ak</w:t>
      </w:r>
      <w:r>
        <w:rPr>
          <w:rFonts w:ascii="Arial" w:hAnsi="Arial" w:cs="Arial" w:eastAsia="Arial"/>
          <w:sz w:val="24"/>
          <w:szCs w:val="24"/>
          <w:spacing w:val="26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teracti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2.1),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remaining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erformed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4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bined.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Neither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regional,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strai</w:t>
      </w:r>
      <w:r>
        <w:rPr>
          <w:rFonts w:ascii="Arial" w:hAnsi="Arial" w:cs="Arial" w:eastAsia="Arial"/>
          <w:sz w:val="24"/>
          <w:szCs w:val="24"/>
          <w:spacing w:val="1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diffe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ceptance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2.1;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A.1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A.2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Suppleme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tal).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er,</w:t>
      </w:r>
      <w:r>
        <w:rPr>
          <w:rFonts w:ascii="Arial" w:hAnsi="Arial" w:cs="Arial" w:eastAsia="Arial"/>
          <w:sz w:val="24"/>
          <w:szCs w:val="24"/>
          <w:spacing w:val="3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smaller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corre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onding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95%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2.1).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-16%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-17%;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1%,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corres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onding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95%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agree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1.7%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2.1).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Finall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osition)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bined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2.2).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least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80%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er,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4.7%,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1.0%,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1.7%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(absolute)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16"/>
          <w:pgMar w:footer="821" w:header="0" w:top="1400" w:bottom="1020" w:left="1720" w:right="1340"/>
          <w:footerReference w:type="default" r:id="rId28"/>
          <w:pgSz w:w="12240" w:h="15840"/>
        </w:sectPr>
      </w:pPr>
      <w:rPr/>
    </w:p>
    <w:p>
      <w:pPr>
        <w:spacing w:before="57" w:after="0" w:line="251" w:lineRule="auto"/>
        <w:ind w:left="440" w:right="1119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08pt;margin-top:57.76186pt;width:491.116pt;height:.1pt;mso-position-horizontal-relative:page;mso-position-vertical-relative:paragraph;z-index:-7593" coordorigin="2160,1155" coordsize="9822,2">
            <v:shape style="position:absolute;left:2160;top:1155;width:9822;height:2" coordorigin="2160,1155" coordsize="9822,0" path="m2160,1155l11982,1155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46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regional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eak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(mean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standard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deviation)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from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three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5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(mini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64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all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su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jects</w:t>
      </w:r>
      <w:r>
        <w:rPr>
          <w:rFonts w:ascii="Arial" w:hAnsi="Arial" w:cs="Arial" w:eastAsia="Arial"/>
          <w:sz w:val="24"/>
          <w:szCs w:val="24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bined.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Mar w:header="0" w:footer="821" w:top="1360" w:bottom="1020" w:left="1720" w:right="260"/>
          <w:pgSz w:w="12240" w:h="1584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728" w:right="-3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01"/>
          <w:b/>
          <w:bCs/>
        </w:rPr>
        <w:t>Measureme</w:t>
      </w:r>
      <w:r>
        <w:rPr>
          <w:rFonts w:ascii="Arial" w:hAnsi="Arial" w:cs="Arial" w:eastAsia="Arial"/>
          <w:sz w:val="24"/>
          <w:szCs w:val="24"/>
          <w:spacing w:val="-7"/>
          <w:w w:val="101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22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08pt;margin-top:-2.494129pt;width:491.116pt;height:.1pt;mso-position-horizontal-relative:page;mso-position-vertical-relative:paragraph;z-index:-7592" coordorigin="2160,-50" coordsize="9822,2">
            <v:shape style="position:absolute;left:2160;top:-50;width:9822;height:2" coordorigin="2160,-50" coordsize="9822,0" path="m2160,-50l11982,-50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4" w:after="0" w:line="240" w:lineRule="auto"/>
        <w:ind w:left="97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Acceptance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14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b/>
          <w:bCs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right="-76"/>
        <w:jc w:val="left"/>
        <w:tabs>
          <w:tab w:pos="1380" w:val="left"/>
          <w:tab w:pos="24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8"/>
          <w:b/>
          <w:bCs/>
        </w:rPr>
        <w:t>Mini</w:t>
      </w:r>
      <w:r>
        <w:rPr>
          <w:rFonts w:ascii="Arial" w:hAnsi="Arial" w:cs="Arial" w:eastAsia="Arial"/>
          <w:sz w:val="24"/>
          <w:szCs w:val="24"/>
          <w:spacing w:val="-8"/>
          <w:w w:val="108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8"/>
          <w:b/>
          <w:bCs/>
        </w:rPr>
        <w:t>um</w:t>
      </w:r>
      <w:r>
        <w:rPr>
          <w:rFonts w:ascii="Arial" w:hAnsi="Arial" w:cs="Arial" w:eastAsia="Arial"/>
          <w:sz w:val="24"/>
          <w:szCs w:val="24"/>
          <w:spacing w:val="-62"/>
          <w:w w:val="108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</w:t>
      </w:r>
      <w:r>
        <w:rPr>
          <w:rFonts w:ascii="Arial" w:hAnsi="Arial" w:cs="Arial" w:eastAsia="Arial"/>
          <w:sz w:val="24"/>
          <w:szCs w:val="24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1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1180" w:val="left"/>
          <w:tab w:pos="2500" w:val="left"/>
        </w:tabs>
        <w:rPr>
          <w:rFonts w:ascii="Meiryo" w:hAnsi="Meiryo" w:cs="Meiryo" w:eastAsia="Meiryo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105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alue</w:t>
      </w:r>
      <w:r>
        <w:rPr>
          <w:rFonts w:ascii="Meiryo" w:hAnsi="Meiryo" w:cs="Meiryo" w:eastAsia="Meiryo"/>
          <w:sz w:val="24"/>
          <w:szCs w:val="24"/>
          <w:spacing w:val="0"/>
          <w:w w:val="44"/>
          <w:i/>
        </w:rPr>
        <w:t>†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ab/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95%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LoA</w:t>
      </w:r>
      <w:r>
        <w:rPr>
          <w:rFonts w:ascii="Arial" w:hAnsi="Arial" w:cs="Arial" w:eastAsia="Arial"/>
          <w:sz w:val="24"/>
          <w:szCs w:val="24"/>
          <w:spacing w:val="-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alue</w:t>
      </w:r>
      <w:r>
        <w:rPr>
          <w:rFonts w:ascii="Meiryo" w:hAnsi="Meiryo" w:cs="Meiryo" w:eastAsia="Meiryo"/>
          <w:sz w:val="24"/>
          <w:szCs w:val="24"/>
          <w:spacing w:val="0"/>
          <w:w w:val="44"/>
          <w:i/>
        </w:rPr>
        <w:t>‡</w:t>
      </w:r>
      <w:r>
        <w:rPr>
          <w:rFonts w:ascii="Meiryo" w:hAnsi="Meiryo" w:cs="Meiryo" w:eastAsia="Meiryo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260"/>
          <w:cols w:num="3" w:equalWidth="0">
            <w:col w:w="2384" w:space="418"/>
            <w:col w:w="3642" w:space="239"/>
            <w:col w:w="3577"/>
          </w:cols>
        </w:sectPr>
      </w:pPr>
      <w:rPr/>
    </w:p>
    <w:p>
      <w:pPr>
        <w:spacing w:before="0" w:after="0" w:line="344" w:lineRule="exact"/>
        <w:ind w:left="1841" w:right="322"/>
        <w:jc w:val="center"/>
        <w:tabs>
          <w:tab w:pos="2920" w:val="left"/>
          <w:tab w:pos="4140" w:val="left"/>
          <w:tab w:pos="538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29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29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30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0.95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7.9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0.99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040" w:right="321"/>
        <w:jc w:val="center"/>
        <w:tabs>
          <w:tab w:pos="2920" w:val="left"/>
          <w:tab w:pos="4140" w:val="left"/>
          <w:tab w:pos="5380" w:val="left"/>
          <w:tab w:pos="6900" w:val="left"/>
          <w:tab w:pos="806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35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13.1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0.89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171" w:right="-20"/>
        <w:jc w:val="left"/>
        <w:tabs>
          <w:tab w:pos="2960" w:val="left"/>
          <w:tab w:pos="4180" w:val="left"/>
          <w:tab w:pos="5440" w:val="left"/>
          <w:tab w:pos="6940" w:val="left"/>
          <w:tab w:pos="8100" w:val="left"/>
          <w:tab w:pos="94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29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0.77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10.4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0.51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980" w:right="321"/>
        <w:jc w:val="center"/>
        <w:tabs>
          <w:tab w:pos="2920" w:val="left"/>
          <w:tab w:pos="4140" w:val="left"/>
          <w:tab w:pos="5380" w:val="left"/>
          <w:tab w:pos="6900" w:val="left"/>
          <w:tab w:pos="806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26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29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0.78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15.8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0.79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5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Circum.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344" w:lineRule="exact"/>
        <w:ind w:left="1841" w:right="322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-16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-17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7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0.57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1.7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0.65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040" w:right="321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-15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-15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0.83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3.6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0.71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171" w:right="-20"/>
        <w:jc w:val="left"/>
        <w:tabs>
          <w:tab w:pos="2980" w:val="left"/>
          <w:tab w:pos="4200" w:val="left"/>
          <w:tab w:pos="5460" w:val="left"/>
          <w:tab w:pos="6940" w:val="left"/>
          <w:tab w:pos="8160" w:val="left"/>
          <w:tab w:pos="94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-16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-17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7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0.17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0.78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980" w:right="321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-19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-19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9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0.93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5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Long.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344" w:lineRule="exact"/>
        <w:ind w:left="1841" w:right="321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-12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-12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0.44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0.48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175" w:right="321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-13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-12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0.75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175" w:right="321"/>
        <w:jc w:val="center"/>
        <w:tabs>
          <w:tab w:pos="2940" w:val="left"/>
          <w:tab w:pos="4160" w:val="left"/>
          <w:tab w:pos="5400" w:val="left"/>
          <w:tab w:pos="6900" w:val="left"/>
          <w:tab w:pos="8120" w:val="left"/>
          <w:tab w:pos="9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-12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-13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0.84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0.38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49" w:lineRule="exact"/>
        <w:ind w:left="5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08pt;margin-top:1.580694pt;width:491.116pt;height:.1pt;mso-position-horizontal-relative:page;mso-position-vertical-relative:paragraph;z-index:-7591" coordorigin="2160,32" coordsize="9822,2">
            <v:shape style="position:absolute;left:2160;top:32;width:9822;height:2" coordorigin="2160,32" coordsize="9822,0" path="m2160,32l11982,32e" filled="f" stroked="t" strokeweight=".936pt" strokecolor="#000000">
              <v:path arrowok="t"/>
            </v:shape>
          </v:group>
          <w10:wrap type="none"/>
        </w:pict>
      </w:r>
      <w:r>
        <w:rPr>
          <w:rFonts w:ascii="Meiryo" w:hAnsi="Meiryo" w:cs="Meiryo" w:eastAsia="Meiryo"/>
          <w:sz w:val="24"/>
          <w:szCs w:val="24"/>
          <w:w w:val="44"/>
          <w:i/>
          <w:position w:val="4"/>
        </w:rPr>
        <w:t>†</w:t>
      </w:r>
      <w:r>
        <w:rPr>
          <w:rFonts w:ascii="Arial" w:hAnsi="Arial" w:cs="Arial" w:eastAsia="Arial"/>
          <w:sz w:val="24"/>
          <w:szCs w:val="24"/>
          <w:w w:val="93"/>
          <w:position w:val="4"/>
        </w:rPr>
        <w:t>Results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comparing</w:t>
      </w:r>
      <w:r>
        <w:rPr>
          <w:rFonts w:ascii="Arial" w:hAnsi="Arial" w:cs="Arial" w:eastAsia="Arial"/>
          <w:sz w:val="24"/>
          <w:szCs w:val="24"/>
          <w:spacing w:val="52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-19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ons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5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w w:val="44"/>
          <w:i/>
          <w:position w:val="5"/>
        </w:rPr>
        <w:t>‡</w:t>
      </w:r>
      <w:r>
        <w:rPr>
          <w:rFonts w:ascii="Arial" w:hAnsi="Arial" w:cs="Arial" w:eastAsia="Arial"/>
          <w:sz w:val="24"/>
          <w:szCs w:val="24"/>
          <w:w w:val="93"/>
          <w:position w:val="5"/>
        </w:rPr>
        <w:t>Results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5"/>
        </w:rPr>
        <w:t>comparing</w:t>
      </w:r>
      <w:r>
        <w:rPr>
          <w:rFonts w:ascii="Arial" w:hAnsi="Arial" w:cs="Arial" w:eastAsia="Arial"/>
          <w:sz w:val="24"/>
          <w:szCs w:val="24"/>
          <w:spacing w:val="16"/>
          <w:w w:val="95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teraction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5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5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group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(healt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3"/>
          <w:position w:val="5"/>
        </w:rPr>
        <w:t>)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56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.3).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least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80%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11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8.9%,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2.2%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2.6%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udinal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ely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2.5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cussion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111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requires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series</w:t>
      </w:r>
      <w:r>
        <w:rPr>
          <w:rFonts w:ascii="Arial" w:hAnsi="Arial" w:cs="Arial" w:eastAsia="Arial"/>
          <w:sz w:val="24"/>
          <w:szCs w:val="24"/>
          <w:spacing w:val="3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-expiratory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-holds.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explored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end-expiratory</w:t>
      </w:r>
      <w:r>
        <w:rPr>
          <w:rFonts w:ascii="Arial" w:hAnsi="Arial" w:cs="Arial" w:eastAsia="Arial"/>
          <w:sz w:val="24"/>
          <w:szCs w:val="24"/>
          <w:spacing w:val="4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cation;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26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41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iation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global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regional</w:t>
      </w:r>
      <w:r>
        <w:rPr>
          <w:rFonts w:ascii="Arial" w:hAnsi="Arial" w:cs="Arial" w:eastAsia="Arial"/>
          <w:sz w:val="24"/>
          <w:szCs w:val="24"/>
          <w:spacing w:val="3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eak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b/>
          <w:bCs/>
        </w:rPr>
        <w:t>inconsiste</w:t>
      </w:r>
      <w:r>
        <w:rPr>
          <w:rFonts w:ascii="Arial" w:hAnsi="Arial" w:cs="Arial" w:eastAsia="Arial"/>
          <w:sz w:val="24"/>
          <w:szCs w:val="24"/>
          <w:spacing w:val="-7"/>
          <w:w w:val="96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(maxi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mini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b/>
          <w:bCs/>
        </w:rPr>
        <w:t>consiste</w:t>
      </w:r>
      <w:r>
        <w:rPr>
          <w:rFonts w:ascii="Arial" w:hAnsi="Arial" w:cs="Arial" w:eastAsia="Arial"/>
          <w:sz w:val="24"/>
          <w:szCs w:val="24"/>
          <w:spacing w:val="-7"/>
          <w:w w:val="95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(middle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eated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acceptance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itions.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75" w:lineRule="exact"/>
        <w:ind w:left="1398" w:right="-20"/>
        <w:jc w:val="left"/>
        <w:tabs>
          <w:tab w:pos="3800" w:val="left"/>
          <w:tab w:pos="78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21.092003pt;margin-top:-2.670152pt;width:405.816pt;height:.1pt;mso-position-horizontal-relative:page;mso-position-vertical-relative:paragraph;z-index:-7590" coordorigin="2422,-53" coordsize="8116,2">
            <v:shape style="position:absolute;left:2422;top:-53;width:8116;height:2" coordorigin="2422,-53" coordsize="8116,0" path="m2422,-53l10538,-53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w w:val="101"/>
          <w:b/>
          <w:bCs/>
          <w:position w:val="-7"/>
        </w:rPr>
        <w:t>Measureme</w:t>
      </w:r>
      <w:r>
        <w:rPr>
          <w:rFonts w:ascii="Arial" w:hAnsi="Arial" w:cs="Arial" w:eastAsia="Arial"/>
          <w:sz w:val="24"/>
          <w:szCs w:val="24"/>
          <w:spacing w:val="-7"/>
          <w:w w:val="101"/>
          <w:b/>
          <w:bCs/>
          <w:position w:val="-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  <w:position w:val="-7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Acceptance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ositioning</w:t>
      </w:r>
      <w:r>
        <w:rPr>
          <w:rFonts w:ascii="Arial" w:hAnsi="Arial" w:cs="Arial" w:eastAsia="Arial"/>
          <w:sz w:val="24"/>
          <w:szCs w:val="24"/>
          <w:spacing w:val="-56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-7"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  <w:position w:val="-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  <w:position w:val="-7"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189" w:lineRule="exact"/>
        <w:ind w:left="3805" w:right="-20"/>
        <w:jc w:val="left"/>
        <w:tabs>
          <w:tab w:pos="59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21.092003pt;margin-top:13.615232pt;width:405.816pt;height:.1pt;mso-position-horizontal-relative:page;mso-position-vertical-relative:paragraph;z-index:-7589" coordorigin="2422,272" coordsize="8116,2">
            <v:shape style="position:absolute;left:2422;top:272;width:8116;height:2" coordorigin="2422,272" coordsize="8116,0" path="m2422,272l10538,272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w w:val="98"/>
          <w:b/>
          <w:bCs/>
          <w:position w:val="1"/>
        </w:rPr>
        <w:t>Inconsiste</w:t>
      </w:r>
      <w:r>
        <w:rPr>
          <w:rFonts w:ascii="Arial" w:hAnsi="Arial" w:cs="Arial" w:eastAsia="Arial"/>
          <w:sz w:val="24"/>
          <w:szCs w:val="24"/>
          <w:spacing w:val="-6"/>
          <w:w w:val="98"/>
          <w:b/>
          <w:bCs/>
          <w:position w:val="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  <w:position w:val="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8"/>
          <w:b/>
          <w:bCs/>
          <w:position w:val="1"/>
        </w:rPr>
        <w:t>Consiste</w:t>
      </w:r>
      <w:r>
        <w:rPr>
          <w:rFonts w:ascii="Arial" w:hAnsi="Arial" w:cs="Arial" w:eastAsia="Arial"/>
          <w:sz w:val="24"/>
          <w:szCs w:val="24"/>
          <w:spacing w:val="-7"/>
          <w:w w:val="98"/>
          <w:b/>
          <w:bCs/>
          <w:position w:val="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  <w:position w:val="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21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(%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-43" w:right="632"/>
        <w:jc w:val="center"/>
        <w:tabs>
          <w:tab w:pos="1100" w:val="left"/>
          <w:tab w:pos="3120" w:val="left"/>
          <w:tab w:pos="51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2.3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89" w:lineRule="exact"/>
        <w:ind w:left="155" w:right="632"/>
        <w:jc w:val="center"/>
        <w:tabs>
          <w:tab w:pos="1100" w:val="left"/>
          <w:tab w:pos="3120" w:val="left"/>
          <w:tab w:pos="51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4.9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2.5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3.5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3.3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0.18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2646" w:space="242"/>
            <w:col w:w="6292"/>
          </w:cols>
        </w:sectPr>
      </w:pPr>
      <w:rPr/>
    </w:p>
    <w:p>
      <w:pPr>
        <w:spacing w:before="0" w:after="0" w:line="289" w:lineRule="exact"/>
        <w:ind w:left="2174" w:right="-20"/>
        <w:jc w:val="left"/>
        <w:tabs>
          <w:tab w:pos="4040" w:val="left"/>
          <w:tab w:pos="6060" w:val="left"/>
          <w:tab w:pos="8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4.3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2.5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2.5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0.10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983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.7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4.3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8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344" w:lineRule="exact"/>
        <w:ind w:left="2844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0.7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0.10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043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1.0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1.1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0.41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174" w:right="-20"/>
        <w:jc w:val="left"/>
        <w:tabs>
          <w:tab w:pos="4040" w:val="left"/>
          <w:tab w:pos="6060" w:val="left"/>
          <w:tab w:pos="8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0.7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0.6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0.55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983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0.95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8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344" w:lineRule="exact"/>
        <w:ind w:left="2844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1.1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0.8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0.27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178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0.89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178" w:right="632"/>
        <w:jc w:val="center"/>
        <w:tabs>
          <w:tab w:pos="3980" w:val="left"/>
          <w:tab w:pos="6020" w:val="left"/>
          <w:tab w:pos="80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21.092003pt;margin-top:16.026697pt;width:405.816pt;height:.1pt;mso-position-horizontal-relative:page;mso-position-vertical-relative:paragraph;z-index:-7588" coordorigin="2422,321" coordsize="8116,2">
            <v:shape style="position:absolute;left:2422;top:321;width:8116;height:2" coordorigin="2422,321" coordsize="8116,0" path="m2422,321l10538,321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1.2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0.72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4" w:after="0" w:line="251" w:lineRule="auto"/>
        <w:ind w:left="44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8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2.3: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b/>
          <w:bCs/>
        </w:rPr>
        <w:t>analyses</w:t>
      </w:r>
      <w:r>
        <w:rPr>
          <w:rFonts w:ascii="Arial" w:hAnsi="Arial" w:cs="Arial" w:eastAsia="Arial"/>
          <w:sz w:val="24"/>
          <w:szCs w:val="24"/>
          <w:spacing w:val="12"/>
          <w:w w:val="9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tudys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abili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detect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difference</w:t>
      </w:r>
      <w:r>
        <w:rPr>
          <w:rFonts w:ascii="Arial" w:hAnsi="Arial" w:cs="Arial" w:eastAsia="Arial"/>
          <w:sz w:val="24"/>
          <w:szCs w:val="24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regional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73" w:lineRule="exact"/>
        <w:ind w:left="1881" w:right="-20"/>
        <w:jc w:val="left"/>
        <w:tabs>
          <w:tab w:pos="4280" w:val="left"/>
          <w:tab w:pos="57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45.220001pt;margin-top:-2.893155pt;width:357.56pt;height:.1pt;mso-position-horizontal-relative:page;mso-position-vertical-relative:paragraph;z-index:-7587" coordorigin="2904,-58" coordsize="7151,2">
            <v:shape style="position:absolute;left:2904;top:-58;width:7151;height:2" coordorigin="2904,-58" coordsize="7151,0" path="m2904,-58l10056,-58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w w:val="101"/>
          <w:b/>
          <w:bCs/>
          <w:position w:val="-7"/>
        </w:rPr>
        <w:t>Measureme</w:t>
      </w:r>
      <w:r>
        <w:rPr>
          <w:rFonts w:ascii="Arial" w:hAnsi="Arial" w:cs="Arial" w:eastAsia="Arial"/>
          <w:sz w:val="24"/>
          <w:szCs w:val="24"/>
          <w:spacing w:val="-7"/>
          <w:w w:val="101"/>
          <w:b/>
          <w:bCs/>
          <w:position w:val="-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  <w:position w:val="-7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-7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-7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-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7"/>
        </w:rPr>
        <w:t>er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7"/>
        </w:rPr>
        <w:t>(%)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8"/>
        </w:rPr>
        <w:t>Difference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07"/>
          <w:b/>
          <w:bCs/>
          <w:position w:val="8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  <w:position w:val="8"/>
        </w:rPr>
        <w:t>o</w:t>
      </w:r>
      <w:r>
        <w:rPr>
          <w:rFonts w:ascii="Arial" w:hAnsi="Arial" w:cs="Arial" w:eastAsia="Arial"/>
          <w:sz w:val="24"/>
          <w:szCs w:val="24"/>
          <w:spacing w:val="26"/>
          <w:w w:val="107"/>
          <w:b/>
          <w:bCs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  <w:position w:val="8"/>
        </w:rPr>
        <w:t>Detect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187" w:lineRule="exact"/>
        <w:ind w:right="1381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45.220001pt;margin-top:13.50423pt;width:357.56pt;height:.1pt;mso-position-horizontal-relative:page;mso-position-vertical-relative:paragraph;z-index:-7586" coordorigin="2904,270" coordsize="7151,2">
            <v:shape style="position:absolute;left:2904;top:270;width:7151;height:2" coordorigin="2904,270" coordsize="7151,0" path="m2904,270l10056,270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>(absolute,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  <w:b/>
          <w:bCs/>
          <w:position w:val="1"/>
        </w:rPr>
        <w:t>%)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04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1000" w:val="left"/>
          <w:tab w:pos="34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80.9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89" w:lineRule="exact"/>
        <w:ind w:left="199" w:right="-20"/>
        <w:jc w:val="left"/>
        <w:tabs>
          <w:tab w:pos="10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96.1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3128" w:space="242"/>
            <w:col w:w="5810"/>
          </w:cols>
        </w:sectPr>
      </w:pPr>
      <w:rPr/>
    </w:p>
    <w:p>
      <w:pPr>
        <w:spacing w:before="0" w:after="0" w:line="289" w:lineRule="exact"/>
        <w:ind w:left="2657" w:right="-87"/>
        <w:jc w:val="left"/>
        <w:tabs>
          <w:tab w:pos="43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98.4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509" w:right="-87"/>
        <w:jc w:val="left"/>
        <w:tabs>
          <w:tab w:pos="43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80.2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304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234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8.9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439" w:space="1406"/>
            <w:col w:w="2335"/>
          </w:cols>
        </w:sectPr>
      </w:pPr>
      <w:rPr/>
    </w:p>
    <w:p>
      <w:pPr>
        <w:spacing w:before="0" w:after="0" w:line="344" w:lineRule="exact"/>
        <w:ind w:left="3370" w:right="-20"/>
        <w:jc w:val="left"/>
        <w:tabs>
          <w:tab w:pos="4380" w:val="left"/>
          <w:tab w:pos="6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80.5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1.0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526" w:right="3678"/>
        <w:jc w:val="center"/>
        <w:tabs>
          <w:tab w:pos="43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Base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99.6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5"/>
        </w:rPr>
        <w:t>0.1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0" w:after="0" w:line="289" w:lineRule="exact"/>
        <w:ind w:left="2657" w:right="-54"/>
        <w:jc w:val="left"/>
        <w:tabs>
          <w:tab w:pos="4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Mid-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tricle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100</w:t>
      </w:r>
      <w:r>
        <w:rPr>
          <w:rFonts w:ascii="Arial" w:hAnsi="Arial" w:cs="Arial" w:eastAsia="Arial"/>
          <w:sz w:val="24"/>
          <w:szCs w:val="24"/>
          <w:spacing w:val="21"/>
          <w:w w:val="87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509" w:right="-87"/>
        <w:jc w:val="left"/>
        <w:tabs>
          <w:tab w:pos="43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5"/>
        </w:rPr>
        <w:t>80.6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304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(%)</w:t>
      </w:r>
    </w:p>
    <w:p>
      <w:pPr>
        <w:spacing w:before="0" w:after="0" w:line="234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439" w:space="1406"/>
            <w:col w:w="2335"/>
          </w:cols>
        </w:sectPr>
      </w:pPr>
      <w:rPr/>
    </w:p>
    <w:p>
      <w:pPr>
        <w:spacing w:before="0" w:after="0" w:line="344" w:lineRule="exact"/>
        <w:ind w:left="3370" w:right="-20"/>
        <w:jc w:val="left"/>
        <w:tabs>
          <w:tab w:pos="4380" w:val="left"/>
          <w:tab w:pos="6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80.0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1.7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34" w:lineRule="exact"/>
        <w:ind w:left="3704" w:right="-20"/>
        <w:jc w:val="left"/>
        <w:tabs>
          <w:tab w:pos="4380" w:val="left"/>
          <w:tab w:pos="68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8"/>
        </w:rPr>
        <w:t>2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8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8"/>
        </w:rPr>
        <w:t>95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8"/>
        </w:rPr>
        <w:t>.0</w:t>
      </w:r>
      <w:r>
        <w:rPr>
          <w:rFonts w:ascii="Arial" w:hAnsi="Arial" w:cs="Arial" w:eastAsia="Arial"/>
          <w:sz w:val="24"/>
          <w:szCs w:val="24"/>
          <w:spacing w:val="21"/>
          <w:w w:val="88"/>
          <w:position w:val="8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8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8"/>
        </w:rPr>
        <w:t>0.4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6"/>
        </w:rPr>
        <w:t>2.6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44" w:lineRule="exact"/>
        <w:ind w:left="3660" w:right="3678"/>
        <w:jc w:val="center"/>
        <w:tabs>
          <w:tab w:pos="43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45.220001pt;margin-top:13.791236pt;width:357.56pt;height:.1pt;mso-position-horizontal-relative:page;mso-position-vertical-relative:paragraph;z-index:-7585" coordorigin="2904,276" coordsize="7151,2">
            <v:shape style="position:absolute;left:2904;top:276;width:7151;height:2" coordorigin="2904,276" coordsize="7151,0" path="m2904,276l10056,276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4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88"/>
          <w:position w:val="6"/>
        </w:rPr>
        <w:t>80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6"/>
        </w:rPr>
        <w:t>.5</w:t>
      </w:r>
      <w:r>
        <w:rPr>
          <w:rFonts w:ascii="Arial" w:hAnsi="Arial" w:cs="Arial" w:eastAsia="Arial"/>
          <w:sz w:val="24"/>
          <w:szCs w:val="24"/>
          <w:spacing w:val="21"/>
          <w:w w:val="88"/>
          <w:position w:val="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6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6"/>
        </w:rPr>
        <w:t>0.8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ak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assurance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rdiac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robust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throughout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tricle.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example,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2%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te)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base–in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agreem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previous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studies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[14,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19]–and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9%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(absolute)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gradie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othesized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measured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xample,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 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mig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(i.e.,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maximal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exhala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ion)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eing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lso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mig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manifest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strains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across</w:t>
      </w:r>
      <w:r>
        <w:rPr>
          <w:rFonts w:ascii="Arial" w:hAnsi="Arial" w:cs="Arial" w:eastAsia="Arial"/>
          <w:sz w:val="24"/>
          <w:szCs w:val="24"/>
          <w:spacing w:val="-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end-expiratory</w:t>
      </w:r>
      <w:r>
        <w:rPr>
          <w:rFonts w:ascii="Arial" w:hAnsi="Arial" w:cs="Arial" w:eastAsia="Arial"/>
          <w:sz w:val="24"/>
          <w:szCs w:val="24"/>
          <w:spacing w:val="5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compared</w:t>
      </w:r>
      <w:r>
        <w:rPr>
          <w:rFonts w:ascii="Arial" w:hAnsi="Arial" w:cs="Arial" w:eastAsia="Arial"/>
          <w:sz w:val="24"/>
          <w:szCs w:val="24"/>
          <w:spacing w:val="-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explanation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tha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cause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base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ex)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necessarily</w:t>
      </w:r>
      <w:r>
        <w:rPr>
          <w:rFonts w:ascii="Arial" w:hAnsi="Arial" w:cs="Arial" w:eastAsia="Arial"/>
          <w:sz w:val="24"/>
          <w:szCs w:val="24"/>
          <w:spacing w:val="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endicular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translation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4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directly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corres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studies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suggest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least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ossibly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fixed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[26,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27,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28,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29].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erage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range</w:t>
      </w:r>
      <w:r>
        <w:rPr>
          <w:rFonts w:ascii="Arial" w:hAnsi="Arial" w:cs="Arial" w:eastAsia="Arial"/>
          <w:sz w:val="24"/>
          <w:szCs w:val="24"/>
          <w:spacing w:val="4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ragm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mately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studies.</w:t>
      </w:r>
      <w:r>
        <w:rPr>
          <w:rFonts w:ascii="Arial" w:hAnsi="Arial" w:cs="Arial" w:eastAsia="Arial"/>
          <w:sz w:val="24"/>
          <w:szCs w:val="24"/>
          <w:spacing w:val="6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Since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ing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slice</w:t>
      </w:r>
      <w:r>
        <w:rPr>
          <w:rFonts w:ascii="Arial" w:hAnsi="Arial" w:cs="Arial" w:eastAsia="Arial"/>
          <w:sz w:val="24"/>
          <w:szCs w:val="24"/>
          <w:spacing w:val="-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thi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kness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14</w:t>
      </w:r>
      <w:r>
        <w:rPr>
          <w:rFonts w:ascii="Arial" w:hAnsi="Arial" w:cs="Arial" w:eastAsia="Arial"/>
          <w:sz w:val="24"/>
          <w:szCs w:val="24"/>
          <w:spacing w:val="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through-plane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t,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difference</w:t>
      </w:r>
      <w:r>
        <w:rPr>
          <w:rFonts w:ascii="Arial" w:hAnsi="Arial" w:cs="Arial" w:eastAsia="Arial"/>
          <w:sz w:val="24"/>
          <w:szCs w:val="24"/>
          <w:spacing w:val="-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acquired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cations</w:t>
      </w:r>
      <w:r>
        <w:rPr>
          <w:rFonts w:ascii="Arial" w:hAnsi="Arial" w:cs="Arial" w:eastAsia="Arial"/>
          <w:sz w:val="24"/>
          <w:szCs w:val="24"/>
          <w:spacing w:val="2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compared</w:t>
      </w:r>
      <w:r>
        <w:rPr>
          <w:rFonts w:ascii="Arial" w:hAnsi="Arial" w:cs="Arial" w:eastAsia="Arial"/>
          <w:sz w:val="24"/>
          <w:szCs w:val="24"/>
          <w:spacing w:val="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imaging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plane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erall,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ta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ositions,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3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phragm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monitored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when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erforming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breath-hold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DENSE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single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analyses.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udys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goal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rences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1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ta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meaningful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t-s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eci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fic</w:t>
      </w:r>
      <w:r>
        <w:rPr>
          <w:rFonts w:ascii="Arial" w:hAnsi="Arial" w:cs="Arial" w:eastAsia="Arial"/>
          <w:sz w:val="24"/>
          <w:szCs w:val="24"/>
          <w:spacing w:val="5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least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80%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4.7%,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1.0%,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1.7%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8.9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2.2%,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2.6%,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detectable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Notabl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some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regions,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meaningful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close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100%)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icating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regions,</w:t>
      </w:r>
      <w:r>
        <w:rPr>
          <w:rFonts w:ascii="Arial" w:hAnsi="Arial" w:cs="Arial" w:eastAsia="Arial"/>
          <w:sz w:val="24"/>
          <w:szCs w:val="24"/>
          <w:spacing w:val="4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detectable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estigate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othesis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affects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hosen</w:t>
      </w:r>
      <w:r>
        <w:rPr>
          <w:rFonts w:ascii="Arial" w:hAnsi="Arial" w:cs="Arial" w:eastAsia="Arial"/>
          <w:sz w:val="24"/>
          <w:szCs w:val="24"/>
          <w:spacing w:val="3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othesis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ecause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1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4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[5],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resolution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13],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enables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tfor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computation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findings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should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generalize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acquisitions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res</w:t>
      </w:r>
      <w:r>
        <w:rPr>
          <w:rFonts w:ascii="Arial" w:hAnsi="Arial" w:cs="Arial" w:eastAsia="Arial"/>
          <w:sz w:val="24"/>
          <w:szCs w:val="24"/>
          <w:spacing w:val="4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MRI,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etc.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espiratory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inco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nsiste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ed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It</w:t>
      </w:r>
      <w:r>
        <w:rPr>
          <w:rFonts w:ascii="Arial" w:hAnsi="Arial" w:cs="Arial" w:eastAsia="Arial"/>
          <w:sz w:val="24"/>
          <w:szCs w:val="24"/>
          <w:spacing w:val="-6"/>
          <w:w w:val="13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ficial</w:t>
      </w:r>
      <w:r>
        <w:rPr>
          <w:rFonts w:ascii="Arial" w:hAnsi="Arial" w:cs="Arial" w:eastAsia="Arial"/>
          <w:sz w:val="24"/>
          <w:szCs w:val="24"/>
          <w:spacing w:val="5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amou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image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acquisition</w:t>
      </w:r>
      <w:r>
        <w:rPr>
          <w:rFonts w:ascii="Arial" w:hAnsi="Arial" w:cs="Arial" w:eastAsia="Arial"/>
          <w:sz w:val="24"/>
          <w:szCs w:val="24"/>
          <w:spacing w:val="5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whether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orrelates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explore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whether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</w:t>
      </w:r>
      <w:r>
        <w:rPr>
          <w:rFonts w:ascii="Arial" w:hAnsi="Arial" w:cs="Arial" w:eastAsia="Arial"/>
          <w:sz w:val="24"/>
          <w:szCs w:val="24"/>
          <w:spacing w:val="53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causes</w:t>
      </w:r>
      <w:r>
        <w:rPr>
          <w:rFonts w:ascii="Arial" w:hAnsi="Arial" w:cs="Arial" w:eastAsia="Arial"/>
          <w:sz w:val="24"/>
          <w:szCs w:val="24"/>
          <w:spacing w:val="3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blurring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resul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examined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-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end-expiratory</w:t>
      </w:r>
      <w:r>
        <w:rPr>
          <w:rFonts w:ascii="Arial" w:hAnsi="Arial" w:cs="Arial" w:eastAsia="Arial"/>
          <w:sz w:val="24"/>
          <w:szCs w:val="24"/>
          <w:spacing w:val="4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-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on</w:t>
      </w:r>
      <w:r>
        <w:rPr>
          <w:rFonts w:ascii="Arial" w:hAnsi="Arial" w:cs="Arial" w:eastAsia="Arial"/>
          <w:sz w:val="24"/>
          <w:szCs w:val="24"/>
          <w:spacing w:val="-1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mple.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It</w:t>
      </w:r>
      <w:r>
        <w:rPr>
          <w:rFonts w:ascii="Arial" w:hAnsi="Arial" w:cs="Arial" w:eastAsia="Arial"/>
          <w:sz w:val="24"/>
          <w:szCs w:val="24"/>
          <w:spacing w:val="-2"/>
          <w:w w:val="13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eneficial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estigate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effect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heterogeneous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traction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ost-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stee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5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gradie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5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infarcted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non-infarcted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5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cannot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definiti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end-expiratory</w:t>
      </w:r>
      <w:r>
        <w:rPr>
          <w:rFonts w:ascii="Arial" w:hAnsi="Arial" w:cs="Arial" w:eastAsia="Arial"/>
          <w:sz w:val="24"/>
          <w:szCs w:val="24"/>
          <w:spacing w:val="3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</w:t>
      </w:r>
      <w:r>
        <w:rPr>
          <w:rFonts w:ascii="Arial" w:hAnsi="Arial" w:cs="Arial" w:eastAsia="Arial"/>
          <w:sz w:val="24"/>
          <w:szCs w:val="24"/>
          <w:spacing w:val="1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negligible.</w:t>
      </w:r>
      <w:r>
        <w:rPr>
          <w:rFonts w:ascii="Arial" w:hAnsi="Arial" w:cs="Arial" w:eastAsia="Arial"/>
          <w:sz w:val="24"/>
          <w:szCs w:val="24"/>
          <w:spacing w:val="4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uture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studies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should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estigate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end-expiratory</w:t>
      </w:r>
      <w:r>
        <w:rPr>
          <w:rFonts w:ascii="Arial" w:hAnsi="Arial" w:cs="Arial" w:eastAsia="Arial"/>
          <w:sz w:val="24"/>
          <w:szCs w:val="24"/>
          <w:spacing w:val="5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infarcted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tissue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ecific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(e.g.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terior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inferior).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conclusion,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insensiti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ariations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end-expir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tory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ositions</w:t>
      </w:r>
      <w:r>
        <w:rPr>
          <w:rFonts w:ascii="Arial" w:hAnsi="Arial" w:cs="Arial" w:eastAsia="Arial"/>
          <w:sz w:val="24"/>
          <w:szCs w:val="24"/>
          <w:spacing w:val="3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rences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ositions,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3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2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erforming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analyses.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should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generalize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48" w:after="0" w:line="240" w:lineRule="auto"/>
        <w:ind w:left="3932" w:right="359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CHAPTER</w:t>
      </w:r>
      <w:r>
        <w:rPr>
          <w:rFonts w:ascii="Arial" w:hAnsi="Arial" w:cs="Arial" w:eastAsia="Arial"/>
          <w:sz w:val="24"/>
          <w:szCs w:val="24"/>
          <w:spacing w:val="1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592" w:right="254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USING</w:t>
      </w:r>
      <w:r>
        <w:rPr>
          <w:rFonts w:ascii="Arial" w:hAnsi="Arial" w:cs="Arial" w:eastAsia="Arial"/>
          <w:sz w:val="24"/>
          <w:szCs w:val="24"/>
          <w:spacing w:val="14"/>
          <w:w w:val="11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RESPI</w:t>
      </w:r>
      <w:r>
        <w:rPr>
          <w:rFonts w:ascii="Arial" w:hAnsi="Arial" w:cs="Arial" w:eastAsia="Arial"/>
          <w:sz w:val="24"/>
          <w:szCs w:val="24"/>
          <w:spacing w:val="1"/>
          <w:w w:val="115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-25"/>
          <w:w w:val="115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-25"/>
          <w:w w:val="115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1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34"/>
          <w:w w:val="115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VIG</w:t>
      </w:r>
      <w:r>
        <w:rPr>
          <w:rFonts w:ascii="Arial" w:hAnsi="Arial" w:cs="Arial" w:eastAsia="Arial"/>
          <w:sz w:val="24"/>
          <w:szCs w:val="24"/>
          <w:spacing w:val="-25"/>
          <w:w w:val="115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TOR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1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5"/>
          <w:b/>
          <w:bCs/>
        </w:rPr>
        <w:t>REDUCES</w:t>
      </w:r>
      <w:r>
        <w:rPr>
          <w:rFonts w:ascii="Arial" w:hAnsi="Arial" w:cs="Arial" w:eastAsia="Arial"/>
          <w:sz w:val="24"/>
          <w:szCs w:val="24"/>
          <w:spacing w:val="-34"/>
          <w:w w:val="11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26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ARIABILITY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0"/>
          <w:b/>
          <w:bCs/>
        </w:rPr>
        <w:t>WHEN</w:t>
      </w:r>
      <w:r>
        <w:rPr>
          <w:rFonts w:ascii="Arial" w:hAnsi="Arial" w:cs="Arial" w:eastAsia="Arial"/>
          <w:sz w:val="24"/>
          <w:szCs w:val="24"/>
          <w:spacing w:val="2"/>
          <w:w w:val="12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0"/>
          <w:b/>
          <w:bCs/>
        </w:rPr>
        <w:t>QUANTIFYING</w:t>
      </w:r>
      <w:r>
        <w:rPr>
          <w:rFonts w:ascii="Arial" w:hAnsi="Arial" w:cs="Arial" w:eastAsia="Arial"/>
          <w:sz w:val="24"/>
          <w:szCs w:val="24"/>
          <w:spacing w:val="28"/>
          <w:w w:val="12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LEFT</w:t>
      </w:r>
      <w:r>
        <w:rPr>
          <w:rFonts w:ascii="Arial" w:hAnsi="Arial" w:cs="Arial" w:eastAsia="Arial"/>
          <w:sz w:val="24"/>
          <w:szCs w:val="24"/>
          <w:spacing w:val="20"/>
          <w:w w:val="11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VENTRICULAR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1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19" w:right="7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dapt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om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Hamlet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SM,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Haggerty</w:t>
      </w:r>
      <w:r>
        <w:rPr>
          <w:rFonts w:ascii="Arial" w:hAnsi="Arial" w:cs="Arial" w:eastAsia="Arial"/>
          <w:sz w:val="24"/>
          <w:szCs w:val="24"/>
          <w:spacing w:val="22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CM,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Suever</w:t>
      </w:r>
      <w:r>
        <w:rPr>
          <w:rFonts w:ascii="Arial" w:hAnsi="Arial" w:cs="Arial" w:eastAsia="Arial"/>
          <w:sz w:val="24"/>
          <w:szCs w:val="24"/>
          <w:spacing w:val="24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JD,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Wehner</w:t>
      </w:r>
      <w:r>
        <w:rPr>
          <w:rFonts w:ascii="Arial" w:hAnsi="Arial" w:cs="Arial" w:eastAsia="Arial"/>
          <w:sz w:val="24"/>
          <w:szCs w:val="24"/>
          <w:spacing w:val="21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GJ,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nd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i/>
        </w:rPr>
        <w:t>KN,</w:t>
      </w:r>
      <w:r>
        <w:rPr>
          <w:rFonts w:ascii="Arial" w:hAnsi="Arial" w:cs="Arial" w:eastAsia="Arial"/>
          <w:sz w:val="24"/>
          <w:szCs w:val="24"/>
          <w:spacing w:val="0"/>
          <w:w w:val="10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Powe</w:t>
      </w:r>
      <w:r>
        <w:rPr>
          <w:rFonts w:ascii="Arial" w:hAnsi="Arial" w:cs="Arial" w:eastAsia="Arial"/>
          <w:sz w:val="24"/>
          <w:szCs w:val="24"/>
          <w:spacing w:val="12"/>
          <w:w w:val="91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12"/>
          <w:i/>
        </w:rPr>
        <w:t>l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DK,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Charnigo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RJ,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ornwalt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BK.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Using</w:t>
      </w:r>
      <w:r>
        <w:rPr>
          <w:rFonts w:ascii="Arial" w:hAnsi="Arial" w:cs="Arial" w:eastAsia="Arial"/>
          <w:sz w:val="24"/>
          <w:szCs w:val="24"/>
          <w:spacing w:val="-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i/>
        </w:rPr>
        <w:t>Signifi</w:t>
      </w:r>
      <w:r>
        <w:rPr>
          <w:rFonts w:ascii="Arial" w:hAnsi="Arial" w:cs="Arial" w:eastAsia="Arial"/>
          <w:sz w:val="24"/>
          <w:szCs w:val="24"/>
          <w:spacing w:val="-12"/>
          <w:w w:val="97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9"/>
          <w:i/>
        </w:rPr>
        <w:t>antly</w:t>
      </w:r>
      <w:r>
        <w:rPr>
          <w:rFonts w:ascii="Arial" w:hAnsi="Arial" w:cs="Arial" w:eastAsia="Arial"/>
          <w:sz w:val="24"/>
          <w:szCs w:val="24"/>
          <w:spacing w:val="0"/>
          <w:w w:val="99"/>
          <w:i/>
        </w:rPr>
        <w:t> 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R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du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87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ariability</w:t>
      </w:r>
      <w:r>
        <w:rPr>
          <w:rFonts w:ascii="Arial" w:hAnsi="Arial" w:cs="Arial" w:eastAsia="Arial"/>
          <w:sz w:val="24"/>
          <w:szCs w:val="24"/>
          <w:spacing w:val="5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when</w:t>
      </w:r>
      <w:r>
        <w:rPr>
          <w:rFonts w:ascii="Arial" w:hAnsi="Arial" w:cs="Arial" w:eastAsia="Arial"/>
          <w:sz w:val="24"/>
          <w:szCs w:val="24"/>
          <w:spacing w:val="24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Quantifying</w:t>
      </w:r>
      <w:r>
        <w:rPr>
          <w:rFonts w:ascii="Arial" w:hAnsi="Arial" w:cs="Arial" w:eastAsia="Arial"/>
          <w:sz w:val="24"/>
          <w:szCs w:val="24"/>
          <w:spacing w:val="-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eft</w:t>
      </w:r>
      <w:r>
        <w:rPr>
          <w:rFonts w:ascii="Arial" w:hAnsi="Arial" w:cs="Arial" w:eastAsia="Arial"/>
          <w:sz w:val="24"/>
          <w:szCs w:val="24"/>
          <w:spacing w:val="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entricular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orsion</w:t>
      </w:r>
      <w:r>
        <w:rPr>
          <w:rFonts w:ascii="Arial" w:hAnsi="Arial" w:cs="Arial" w:eastAsia="Arial"/>
          <w:sz w:val="24"/>
          <w:szCs w:val="24"/>
          <w:spacing w:val="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with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9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e.</w:t>
      </w:r>
      <w:r>
        <w:rPr>
          <w:rFonts w:ascii="Arial" w:hAnsi="Arial" w:cs="Arial" w:eastAsia="Arial"/>
          <w:sz w:val="24"/>
          <w:szCs w:val="24"/>
          <w:spacing w:val="21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56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41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e.</w:t>
      </w:r>
      <w:r>
        <w:rPr>
          <w:rFonts w:ascii="Arial" w:hAnsi="Arial" w:cs="Arial" w:eastAsia="Arial"/>
          <w:sz w:val="24"/>
          <w:szCs w:val="24"/>
          <w:spacing w:val="8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2017.</w:t>
      </w:r>
      <w:r>
        <w:rPr>
          <w:rFonts w:ascii="Arial" w:hAnsi="Arial" w:cs="Arial" w:eastAsia="Arial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  <w:i/>
        </w:rPr>
        <w:t>(in</w:t>
      </w:r>
      <w:r>
        <w:rPr>
          <w:rFonts w:ascii="Arial" w:hAnsi="Arial" w:cs="Arial" w:eastAsia="Arial"/>
          <w:sz w:val="24"/>
          <w:szCs w:val="24"/>
          <w:spacing w:val="0"/>
          <w:w w:val="11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i/>
        </w:rPr>
        <w:t>P</w:t>
      </w:r>
      <w:r>
        <w:rPr>
          <w:rFonts w:ascii="Arial" w:hAnsi="Arial" w:cs="Arial" w:eastAsia="Arial"/>
          <w:sz w:val="24"/>
          <w:szCs w:val="24"/>
          <w:spacing w:val="-12"/>
          <w:w w:val="107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ess)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pur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53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hapter,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discuss</w:t>
      </w:r>
      <w:r>
        <w:rPr>
          <w:rFonts w:ascii="Arial" w:hAnsi="Arial" w:cs="Arial" w:eastAsia="Arial"/>
          <w:sz w:val="24"/>
          <w:szCs w:val="24"/>
          <w:spacing w:val="4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separate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(using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enfo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r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c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natu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othesis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serial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21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Sy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nopsis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kground: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icator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(50%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alue).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othesized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partly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due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1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serial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acquisitions,</w:t>
      </w:r>
      <w:r>
        <w:rPr>
          <w:rFonts w:ascii="Arial" w:hAnsi="Arial" w:cs="Arial" w:eastAsia="Arial"/>
          <w:sz w:val="24"/>
          <w:szCs w:val="24"/>
          <w:spacing w:val="3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cardi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magnetic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resonance</w:t>
      </w:r>
      <w:r>
        <w:rPr>
          <w:rFonts w:ascii="Arial" w:hAnsi="Arial" w:cs="Arial" w:eastAsia="Arial"/>
          <w:sz w:val="24"/>
          <w:szCs w:val="24"/>
          <w:spacing w:val="-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(CMR)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02" w:right="6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assessed</w:t>
      </w:r>
      <w:r>
        <w:rPr>
          <w:rFonts w:ascii="Arial" w:hAnsi="Arial" w:cs="Arial" w:eastAsia="Arial"/>
          <w:sz w:val="24"/>
          <w:szCs w:val="24"/>
          <w:spacing w:val="36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21" w:top="138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distinct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cols.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First,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teers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recruited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measure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enfo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rce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absence</w:t>
      </w:r>
      <w:r>
        <w:rPr>
          <w:rFonts w:ascii="Arial" w:hAnsi="Arial" w:cs="Arial" w:eastAsia="Arial"/>
          <w:sz w:val="24"/>
          <w:szCs w:val="24"/>
          <w:spacing w:val="3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presence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enforced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-expiratory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established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ected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second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new,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teers),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5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scans</w:t>
      </w:r>
      <w:r>
        <w:rPr>
          <w:rFonts w:ascii="Arial" w:hAnsi="Arial" w:cs="Arial" w:eastAsia="Arial"/>
          <w:sz w:val="24"/>
          <w:szCs w:val="24"/>
          <w:spacing w:val="-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(with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ariabi</w:t>
      </w:r>
      <w:r>
        <w:rPr>
          <w:rFonts w:ascii="Arial" w:hAnsi="Arial" w:cs="Arial" w:eastAsia="Arial"/>
          <w:sz w:val="24"/>
          <w:szCs w:val="24"/>
          <w:spacing w:val="1"/>
          <w:w w:val="104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4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igator-gated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rtance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reductions,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size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required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meaningful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hange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Results:</w:t>
      </w:r>
      <w:r>
        <w:rPr>
          <w:rFonts w:ascii="Arial" w:hAnsi="Arial" w:cs="Arial" w:eastAsia="Arial"/>
          <w:sz w:val="24"/>
          <w:szCs w:val="24"/>
          <w:spacing w:val="4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25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torsion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8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3.4</w:t>
      </w:r>
      <w:r>
        <w:rPr>
          <w:rFonts w:ascii="Meiryo" w:hAnsi="Meiryo" w:cs="Meiryo" w:eastAsia="Meiryo"/>
          <w:sz w:val="24"/>
          <w:szCs w:val="24"/>
          <w:spacing w:val="0"/>
          <w:w w:val="88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4"/>
        </w:rPr>
        <w:t>0.2</w:t>
      </w:r>
      <w:r>
        <w:rPr>
          <w:rFonts w:ascii="Arial" w:hAnsi="Arial" w:cs="Arial" w:eastAsia="Arial"/>
          <w:sz w:val="24"/>
          <w:szCs w:val="24"/>
          <w:spacing w:val="48"/>
          <w:w w:val="88"/>
          <w:position w:val="4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3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4"/>
        </w:rPr>
        <w:t>/cm.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rom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first</w:t>
      </w:r>
      <w:r>
        <w:rPr>
          <w:rFonts w:ascii="Arial" w:hAnsi="Arial" w:cs="Arial" w:eastAsia="Arial"/>
          <w:sz w:val="24"/>
          <w:szCs w:val="24"/>
          <w:spacing w:val="3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3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t,</w:t>
      </w:r>
      <w:r>
        <w:rPr>
          <w:rFonts w:ascii="Arial" w:hAnsi="Arial" w:cs="Arial" w:eastAsia="Arial"/>
          <w:sz w:val="24"/>
          <w:szCs w:val="24"/>
          <w:spacing w:val="51"/>
          <w:w w:val="93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enforced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8" w:lineRule="auto"/>
        <w:ind w:left="440" w:right="1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considerable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(0.5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6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0.34</w:t>
      </w:r>
      <w:r>
        <w:rPr>
          <w:rFonts w:ascii="Arial" w:hAnsi="Arial" w:cs="Arial" w:eastAsia="Arial"/>
          <w:sz w:val="24"/>
          <w:szCs w:val="24"/>
          <w:spacing w:val="60"/>
          <w:w w:val="91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/cm),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whereas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ter-test</w:t>
      </w:r>
      <w:r>
        <w:rPr>
          <w:rFonts w:ascii="Arial" w:hAnsi="Arial" w:cs="Arial" w:eastAsia="Arial"/>
          <w:sz w:val="24"/>
          <w:szCs w:val="24"/>
          <w:spacing w:val="5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90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7"/>
          <w:position w:val="3"/>
        </w:rPr>
        <w:t>end-expiratory</w:t>
      </w:r>
      <w:r>
        <w:rPr>
          <w:rFonts w:ascii="Arial" w:hAnsi="Arial" w:cs="Arial" w:eastAsia="Arial"/>
          <w:sz w:val="24"/>
          <w:szCs w:val="24"/>
          <w:spacing w:val="12"/>
          <w:w w:val="97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osition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as</w:t>
      </w:r>
      <w:r>
        <w:rPr>
          <w:rFonts w:ascii="Arial" w:hAnsi="Arial" w:cs="Arial" w:eastAsia="Arial"/>
          <w:sz w:val="24"/>
          <w:szCs w:val="24"/>
          <w:spacing w:val="16"/>
          <w:w w:val="88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57%</w:t>
      </w:r>
      <w:r>
        <w:rPr>
          <w:rFonts w:ascii="Arial" w:hAnsi="Arial" w:cs="Arial" w:eastAsia="Arial"/>
          <w:sz w:val="24"/>
          <w:szCs w:val="24"/>
          <w:spacing w:val="21"/>
          <w:w w:val="88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er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(0.2</w:t>
      </w:r>
      <w:r>
        <w:rPr>
          <w:rFonts w:ascii="Arial" w:hAnsi="Arial" w:cs="Arial" w:eastAsia="Arial"/>
          <w:sz w:val="24"/>
          <w:szCs w:val="24"/>
          <w:spacing w:val="1"/>
          <w:w w:val="91"/>
          <w:position w:val="3"/>
        </w:rPr>
        <w:t>4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0.16</w:t>
      </w:r>
      <w:r>
        <w:rPr>
          <w:rFonts w:ascii="Arial" w:hAnsi="Arial" w:cs="Arial" w:eastAsia="Arial"/>
          <w:sz w:val="24"/>
          <w:szCs w:val="24"/>
          <w:spacing w:val="15"/>
          <w:w w:val="91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1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3"/>
        </w:rPr>
        <w:t>/cm,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3"/>
        </w:rPr>
        <w:t>&gt;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0.001).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3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rom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0"/>
          <w:position w:val="3"/>
        </w:rPr>
        <w:t>sec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3"/>
        </w:rPr>
        <w:t>ond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8" w:lineRule="auto"/>
        <w:ind w:left="440" w:right="1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5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t,</w:t>
      </w:r>
      <w:r>
        <w:rPr>
          <w:rFonts w:ascii="Arial" w:hAnsi="Arial" w:cs="Arial" w:eastAsia="Arial"/>
          <w:sz w:val="24"/>
          <w:szCs w:val="24"/>
          <w:spacing w:val="2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nsecuti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0.2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4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0.10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0"/>
        </w:rPr>
        <w:t>/cm,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signific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tly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hi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gher</w:t>
      </w:r>
      <w:r>
        <w:rPr>
          <w:rFonts w:ascii="Arial" w:hAnsi="Arial" w:cs="Arial" w:eastAsia="Arial"/>
          <w:sz w:val="24"/>
          <w:szCs w:val="24"/>
          <w:spacing w:val="17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than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90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3"/>
          <w:w w:val="100"/>
          <w:position w:val="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vigator-gated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scans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(0.1</w:t>
      </w:r>
      <w:r>
        <w:rPr>
          <w:rFonts w:ascii="Arial" w:hAnsi="Arial" w:cs="Arial" w:eastAsia="Arial"/>
          <w:sz w:val="24"/>
          <w:szCs w:val="24"/>
          <w:spacing w:val="1"/>
          <w:w w:val="91"/>
          <w:position w:val="3"/>
        </w:rPr>
        <w:t>8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0.06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91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1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3"/>
        </w:rPr>
        <w:t>/cm,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p=0.02).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24"/>
          <w:szCs w:val="24"/>
          <w:spacing w:val="31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By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using</w:t>
      </w:r>
      <w:r>
        <w:rPr>
          <w:rFonts w:ascii="Arial" w:hAnsi="Arial" w:cs="Arial" w:eastAsia="Arial"/>
          <w:sz w:val="24"/>
          <w:szCs w:val="24"/>
          <w:spacing w:val="4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4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theoretical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sample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sizes</w:t>
      </w:r>
      <w:r>
        <w:rPr>
          <w:rFonts w:ascii="Arial" w:hAnsi="Arial" w:cs="Arial" w:eastAsia="Arial"/>
          <w:sz w:val="24"/>
          <w:szCs w:val="24"/>
          <w:spacing w:val="-1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reduced</w:t>
      </w:r>
      <w:r>
        <w:rPr>
          <w:rFonts w:ascii="Arial" w:hAnsi="Arial" w:cs="Arial" w:eastAsia="Arial"/>
          <w:sz w:val="24"/>
          <w:szCs w:val="24"/>
          <w:spacing w:val="4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292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calculated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5" w:after="0" w:line="478" w:lineRule="exact"/>
        <w:ind w:left="440" w:right="3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Conclusions: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ortion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(22</w:t>
      </w:r>
      <w:r>
        <w:rPr>
          <w:rFonts w:ascii="Meiryo" w:hAnsi="Meiryo" w:cs="Meiryo" w:eastAsia="Meiryo"/>
          <w:sz w:val="24"/>
          <w:szCs w:val="24"/>
          <w:spacing w:val="0"/>
          <w:w w:val="93"/>
          <w:i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57%)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can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reduced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atory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40" w:right="4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Key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ords: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holds,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magnetic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720"/>
          <w:pgSz w:w="12240" w:h="15840"/>
        </w:sectPr>
      </w:pPr>
      <w:rPr/>
    </w:p>
    <w:p>
      <w:pPr>
        <w:spacing w:before="69" w:after="0" w:line="240" w:lineRule="auto"/>
        <w:ind w:left="440" w:right="680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kground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V)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[41,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42];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or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dial</w:t>
      </w:r>
      <w:r>
        <w:rPr>
          <w:rFonts w:ascii="Arial" w:hAnsi="Arial" w:cs="Arial" w:eastAsia="Arial"/>
          <w:sz w:val="24"/>
          <w:szCs w:val="24"/>
          <w:spacing w:val="1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ted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early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50%</w:t>
      </w:r>
      <w:r>
        <w:rPr>
          <w:rFonts w:ascii="Arial" w:hAnsi="Arial" w:cs="Arial" w:eastAsia="Arial"/>
          <w:sz w:val="24"/>
          <w:szCs w:val="24"/>
          <w:spacing w:val="1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mean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alue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[19].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reduces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prognostic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individual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leads</w:t>
      </w:r>
      <w:r>
        <w:rPr>
          <w:rFonts w:ascii="Arial" w:hAnsi="Arial" w:cs="Arial" w:eastAsia="Arial"/>
          <w:sz w:val="24"/>
          <w:szCs w:val="24"/>
          <w:spacing w:val="-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larger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sample</w:t>
      </w:r>
      <w:r>
        <w:rPr>
          <w:rFonts w:ascii="Arial" w:hAnsi="Arial" w:cs="Arial" w:eastAsia="Arial"/>
          <w:sz w:val="24"/>
          <w:szCs w:val="24"/>
          <w:spacing w:val="3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sizes</w:t>
      </w:r>
      <w:r>
        <w:rPr>
          <w:rFonts w:ascii="Arial" w:hAnsi="Arial" w:cs="Arial" w:eastAsia="Arial"/>
          <w:sz w:val="24"/>
          <w:szCs w:val="24"/>
          <w:spacing w:val="-1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studies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detec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meaningful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differences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hanges.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studies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orted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sample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sizes</w:t>
      </w:r>
      <w:r>
        <w:rPr>
          <w:rFonts w:ascii="Arial" w:hAnsi="Arial" w:cs="Arial" w:eastAsia="Arial"/>
          <w:sz w:val="24"/>
          <w:szCs w:val="24"/>
          <w:spacing w:val="-1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ranging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107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are</w:t>
      </w:r>
      <w:r>
        <w:rPr>
          <w:rFonts w:ascii="Arial" w:hAnsi="Arial" w:cs="Arial" w:eastAsia="Arial"/>
          <w:sz w:val="24"/>
          <w:szCs w:val="24"/>
          <w:spacing w:val="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requir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10%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nce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90%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[19,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44].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Reducing</w:t>
      </w:r>
      <w:r>
        <w:rPr>
          <w:rFonts w:ascii="Arial" w:hAnsi="Arial" w:cs="Arial" w:eastAsia="Arial"/>
          <w:sz w:val="24"/>
          <w:szCs w:val="24"/>
          <w:spacing w:val="2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ering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required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sizes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resear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gradie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heart.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gradie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computed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ed</w:t>
      </w:r>
      <w:r>
        <w:rPr>
          <w:rFonts w:ascii="Arial" w:hAnsi="Arial" w:cs="Arial" w:eastAsia="Arial"/>
          <w:sz w:val="24"/>
          <w:szCs w:val="24"/>
          <w:spacing w:val="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(basal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apical)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distance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[19]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separate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cessing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distance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calculated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assumptions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y)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B)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information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ecifying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space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Digital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nications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Medicine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(DICOM)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header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(cardi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ascular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reson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[CMR]).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confounding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considered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exact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separate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-holds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[21,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23,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24,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25],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creates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ifferences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3.2).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othesiz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end-expiratory</w:t>
      </w:r>
      <w:r>
        <w:rPr>
          <w:rFonts w:ascii="Arial" w:hAnsi="Arial" w:cs="Arial" w:eastAsia="Arial"/>
          <w:sz w:val="24"/>
          <w:szCs w:val="24"/>
          <w:spacing w:val="3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ial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accou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ortion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71" w:after="0" w:line="240" w:lineRule="auto"/>
        <w:ind w:left="454" w:right="-83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07.949997pt;margin-top:19.525845pt;width:201.753003pt;height:154.989902pt;mso-position-horizontal-relative:page;mso-position-vertical-relative:paragraph;z-index:-7584" coordorigin="2159,391" coordsize="4035,3100">
            <v:group style="position:absolute;left:2840;top:849;width:2582;height:2494" coordorigin="2840,849" coordsize="2582,2494">
              <v:shape style="position:absolute;left:2840;top:849;width:2582;height:2494" coordorigin="2840,849" coordsize="2582,2494" path="m2860,849l2840,849,2841,952,2844,1053,2849,1154,2857,1253,2866,1351,2877,1448,2890,1543,2905,1636,2922,1728,2941,1819,2961,1907,2983,1994,3007,2079,3032,2161,3059,2242,3087,2320,3117,2396,3149,2470,3182,2542,3216,2611,3252,2677,3288,2741,3327,2802,3366,2860,3406,2915,3448,2968,3491,3017,3535,3063,3580,3106,3626,3146,3696,3199,3769,3244,3844,3282,3920,3310,3998,3330,4077,3341,4131,3343,4158,3343,4238,3335,4295,3323,4131,3323,4105,3323,4027,3315,3951,3299,3876,3274,3803,3240,3731,3198,3661,3149,3604,3102,3538,3038,3474,2967,3412,2890,3353,2806,3296,2715,3242,2618,3191,2516,3144,2407,3121,2351,3099,2294,3078,2235,3058,2175,3038,2114,3020,2052,3002,1989,2986,1924,2970,1859,2955,1792,2942,1725,2929,1656,2917,1587,2907,1516,2897,1445,2888,1373,2881,1300,2875,1227,2869,1153,2865,1078,2862,1002,2860,926,2860,849e" filled="t" fillcolor="#221F1F" stroked="f">
                <v:path arrowok="t"/>
                <v:fill/>
              </v:shape>
              <v:shape style="position:absolute;left:2840;top:849;width:2582;height:2494" coordorigin="2840,849" coordsize="2582,2494" path="m5422,849l5402,849,5401,951,5398,1053,5393,1153,5385,1252,5376,1349,5365,1445,5352,1540,5337,1633,5320,1725,5302,1814,5281,1903,5259,1989,5236,2073,5211,2155,5184,2235,5156,2313,5126,2389,5095,2462,5062,2533,5028,2602,4993,2667,4956,2731,4919,2791,4880,2849,4840,2903,4798,2955,4756,3004,4713,3049,4669,3091,4601,3149,4531,3198,4459,3240,4386,3274,4311,3299,4235,3315,4157,3323,4131,3323,4295,3323,4367,3302,4443,3270,4517,3230,4589,3182,4671,3116,4738,3052,4803,2980,4866,2902,4926,2817,4983,2725,5037,2628,5088,2524,5137,2415,5160,2359,5182,2301,5203,2242,5223,2182,5243,2120,5261,2058,5279,1994,5296,1929,5311,1863,5326,1796,5340,1728,5353,1660,5364,1590,5375,1519,5385,1448,5393,1375,5401,1302,5407,1229,5413,1154,5417,1079,5420,1003,5421,926,5422,849e" filled="t" fillcolor="#221F1F" stroked="f">
                <v:path arrowok="t"/>
                <v:fill/>
              </v:shape>
            </v:group>
            <v:group style="position:absolute;left:2188;top:412;width:3917;height:1308" coordorigin="2188,412" coordsize="3917,1308">
              <v:shape style="position:absolute;left:2188;top:412;width:3917;height:1308" coordorigin="2188,412" coordsize="3917,1308" path="m5647,412l2646,412,2188,1719,2920,1719,2913,1679,2905,1638,2892,1554,2880,1470,2869,1384,2861,1298,2853,1210,2847,1121,2843,1031,2841,941,2840,849,5800,849,5647,412e" filled="t" fillcolor="#CCCECF" stroked="f">
                <v:path arrowok="t"/>
                <v:fill/>
              </v:shape>
              <v:shape style="position:absolute;left:2188;top:412;width:3917;height:1308" coordorigin="2188,412" coordsize="3917,1308" path="m5800,849l5422,849,5422,895,5421,941,5419,1031,5414,1121,5409,1210,5401,1298,5392,1384,5382,1470,5370,1554,5356,1638,5342,1719,6105,1719,5800,849e" filled="t" fillcolor="#CCCECF" stroked="f">
                <v:path arrowok="t"/>
                <v:fill/>
              </v:shape>
            </v:group>
            <v:group style="position:absolute;left:2860;top:849;width:2542;height:870" coordorigin="2860,849" coordsize="2542,870">
              <v:shape style="position:absolute;left:2860;top:849;width:2542;height:870" coordorigin="2860,849" coordsize="2542,870" path="m5402,849l2860,849,2860,895,2862,986,2865,1076,2870,1166,2877,1254,2885,1341,2895,1427,2906,1512,2919,1596,2933,1679,2941,1719,5321,1719,5336,1638,5350,1554,5362,1470,5372,1384,5381,1298,5389,1210,5394,1121,5399,1031,5401,941,5402,849e" filled="t" fillcolor="#CDCED0" stroked="f">
                <v:path arrowok="t"/>
                <v:fill/>
              </v:shape>
            </v:group>
            <v:group style="position:absolute;left:5321;top:849;width:101;height:870" coordorigin="5321,849" coordsize="101,870">
              <v:shape style="position:absolute;left:5321;top:849;width:101;height:870" coordorigin="5321,849" coordsize="101,870" path="m5422,849l5402,849,5402,895,5401,941,5399,1031,5394,1121,5389,1210,5381,1298,5372,1384,5362,1470,5350,1554,5336,1638,5321,1719,5342,1719,5356,1638,5370,1554,5382,1470,5392,1384,5401,1298,5409,1210,5414,1121,5419,1031,5421,941,5422,895,5422,849e" filled="t" fillcolor="#959597" stroked="f">
                <v:path arrowok="t"/>
                <v:fill/>
              </v:shape>
            </v:group>
            <v:group style="position:absolute;left:2840;top:849;width:101;height:870" coordorigin="2840,849" coordsize="101,870">
              <v:shape style="position:absolute;left:2840;top:849;width:101;height:870" coordorigin="2840,849" coordsize="101,870" path="m2860,849l2840,849,2840,895,2842,986,2845,1076,2850,1166,2857,1254,2865,1341,2875,1427,2886,1512,2898,1596,2913,1679,2920,1719,2941,1719,2933,1679,2926,1638,2912,1554,2900,1470,2890,1384,2881,1298,2873,1210,2867,1121,2863,1031,2861,941,2860,895,2860,849e" filled="t" fillcolor="#959597" stroked="f">
                <v:path arrowok="t"/>
                <v:fill/>
              </v:shape>
            </v:group>
            <v:group style="position:absolute;left:2160;top:392;width:3973;height:1348" coordorigin="2160,392" coordsize="3973,1348">
              <v:shape style="position:absolute;left:2160;top:392;width:3973;height:1348" coordorigin="2160,392" coordsize="3973,1348" path="m5661,392l2632,392,2160,1739,2924,1739,2923,1733,2922,1726,2920,1719,2188,1719,2646,412,5668,412,5661,392e" filled="t" fillcolor="#5A5757" stroked="f">
                <v:path arrowok="t"/>
                <v:fill/>
              </v:shape>
              <v:shape style="position:absolute;left:2160;top:392;width:3973;height:1348" coordorigin="2160,392" coordsize="3973,1348" path="m5668,412l5647,412,6105,1719,5342,1719,5340,1726,5339,1733,5338,1739,6133,1739,5668,412e" filled="t" fillcolor="#5A5757" stroked="f">
                <v:path arrowok="t"/>
                <v:fill/>
              </v:shape>
            </v:group>
            <v:group style="position:absolute;left:2941;top:1719;width:2381;height:20" coordorigin="2941,1719" coordsize="2381,20">
              <v:shape style="position:absolute;left:2941;top:1719;width:2381;height:20" coordorigin="2941,1719" coordsize="2381,20" path="m5321,1719l2941,1719,2942,1726,2943,1733,2945,1739,5317,1739,5319,1733,5320,1726,5321,1719e" filled="t" fillcolor="#5A5658" stroked="f">
                <v:path arrowok="t"/>
                <v:fill/>
              </v:shape>
            </v:group>
            <v:group style="position:absolute;left:5317;top:1719;width:24;height:20" coordorigin="5317,1719" coordsize="24,20">
              <v:shape style="position:absolute;left:5317;top:1719;width:24;height:20" coordorigin="5317,1719" coordsize="24,20" path="m5342,1719l5321,1719,5320,1726,5319,1733,5317,1739,5338,1739,5339,1733,5340,1726,5342,1719e" filled="t" fillcolor="#221F1F" stroked="f">
                <v:path arrowok="t"/>
                <v:fill/>
              </v:shape>
            </v:group>
            <v:group style="position:absolute;left:2920;top:1719;width:24;height:20" coordorigin="2920,1719" coordsize="24,20">
              <v:shape style="position:absolute;left:2920;top:1719;width:24;height:20" coordorigin="2920,1719" coordsize="24,20" path="m2941,1719l2920,1719,2922,1726,2923,1733,2924,1739,2945,1739,2943,1733,2942,1726,2941,1719e" filled="t" fillcolor="#221F1F" stroked="f">
                <v:path arrowok="t"/>
                <v:fill/>
              </v:shape>
            </v:group>
            <v:group style="position:absolute;left:2188;top:2161;width:3917;height:1308" coordorigin="2188,2161" coordsize="3917,1308">
              <v:shape style="position:absolute;left:2188;top:2161;width:3917;height:1308" coordorigin="2188,2161" coordsize="3917,1308" path="m3032,2161l2646,2161,2188,3469,6105,3469,6061,3343,4131,3343,4104,3343,4024,3335,3946,3318,3869,3292,3794,3258,3720,3215,3649,3165,3580,3106,3535,3063,3491,3017,3448,2968,3406,2915,3366,2860,3327,2802,3288,2741,3252,2677,3216,2611,3185,2549,3155,2485,3127,2419,3099,2351,3073,2281,3048,2210,3040,2186,3032,2161e" filled="t" fillcolor="#CCCECF" stroked="f">
                <v:path arrowok="t"/>
                <v:fill/>
              </v:shape>
              <v:shape style="position:absolute;left:2188;top:2161;width:3917;height:1308" coordorigin="2188,2161" coordsize="3917,1308" path="m5647,2161l5228,2166,5222,2185,5216,2204,5182,2301,5160,2359,5137,2415,5113,2470,5063,2577,5010,2677,4955,2772,4896,2860,4835,2942,4771,3017,4705,3085,4636,3146,4566,3199,4493,3244,4418,3282,4342,3310,4264,3330,4185,3341,4131,3343,6061,3343,5647,2161e" filled="t" fillcolor="#CCCECF" stroked="f">
                <v:path arrowok="t"/>
                <v:fill/>
              </v:shape>
            </v:group>
            <v:group style="position:absolute;left:3059;top:2161;width:2150;height:1162" coordorigin="3059,2161" coordsize="2150,1162">
              <v:shape style="position:absolute;left:3059;top:2161;width:2150;height:1162" coordorigin="3059,2161" coordsize="2150,1162" path="m5209,2161l3059,2179,3065,2198,3071,2216,3099,2294,3121,2351,3144,2407,3191,2516,3242,2618,3296,2715,3353,2806,3412,2890,3474,2967,3538,3038,3604,3102,3661,3149,3731,3198,3803,3240,3876,3274,3951,3299,4027,3315,4105,3323,4131,3323,4157,3323,4235,3315,4311,3299,4386,3274,4459,3240,4531,3198,4601,3149,4669,3091,4713,3049,4756,3004,4798,2955,4840,2903,4880,2849,4919,2791,4956,2731,4993,2667,5028,2602,5058,2541,5088,2478,5116,2414,5143,2347,5168,2279,5193,2209,5209,2161e" filled="t" fillcolor="#CDCED0" stroked="f">
                <v:path arrowok="t"/>
                <v:fill/>
              </v:shape>
            </v:group>
            <v:group style="position:absolute;left:3032;top:2161;width:2198;height:1182" coordorigin="3032,2161" coordsize="2198,1182">
              <v:shape style="position:absolute;left:3032;top:2161;width:2198;height:1182" coordorigin="3032,2161" coordsize="2198,1182" path="m3053,2161l3032,2161,3040,2186,3065,2258,3090,2328,3117,2397,3146,2463,3175,2528,3206,2590,3234,2644,3270,2709,3307,2772,3346,2831,3386,2888,3427,2942,3469,2993,3513,3041,3557,3085,3603,3127,3673,3182,3745,3230,3819,3270,3894,3302,3972,3325,4051,3339,4131,3343,4158,3343,4238,3335,4295,3323,4131,3323,4105,3323,4027,3315,3951,3299,3876,3274,3803,3240,3731,3198,3661,3149,3604,3102,3538,3038,3474,2967,3412,2889,3352,2804,3295,2712,3241,2614,3189,2509,3164,2454,3140,2397,3117,2339,3094,2279,3072,2218,3059,2180,3053,2161e" filled="t" fillcolor="#959597" stroked="f">
                <v:path arrowok="t"/>
                <v:fill/>
              </v:shape>
              <v:shape style="position:absolute;left:3032;top:2161;width:2198;height:1182" coordorigin="3032,2161" coordsize="2198,1182" path="m5230,2161l5209,2161,5201,2185,5193,2209,5168,2279,5143,2347,5116,2414,5088,2478,5058,2541,5028,2602,4993,2667,4956,2731,4919,2791,4880,2849,4840,2903,4798,2955,4756,3004,4713,3049,4669,3091,4601,3149,4531,3198,4459,3240,4386,3274,4311,3299,4235,3315,4157,3323,4131,3323,4295,3323,4368,3302,4443,3270,4517,3230,4589,3182,4671,3116,4738,3052,4803,2980,4866,2902,4926,2816,4983,2724,5038,2626,5089,2522,5138,2412,5161,2355,5183,2297,5204,2237,5224,2180,5230,2161e" filled="t" fillcolor="#959597" stroked="f">
                <v:path arrowok="t"/>
                <v:fill/>
              </v:shape>
            </v:group>
            <v:group style="position:absolute;left:2160;top:2141;width:3973;height:1348" coordorigin="2160,2141" coordsize="3973,1348">
              <v:shape style="position:absolute;left:2160;top:2141;width:3973;height:1348" coordorigin="2160,2141" coordsize="3973,1348" path="m3026,2141l2632,2141,2160,3489,6133,3489,6126,3469,2188,3469,2646,2161,3032,2161,3030,2155,3028,2148,3026,2141e" filled="t" fillcolor="#5A5757" stroked="f">
                <v:path arrowok="t"/>
                <v:fill/>
              </v:shape>
              <v:shape style="position:absolute;left:2160;top:2141;width:3973;height:1348" coordorigin="2160,2141" coordsize="3973,1348" path="m5661,2141l5236,2141,5234,2148,5232,2155,5230,2161,5647,2161,6105,3469,6126,3469,5661,2141e" filled="t" fillcolor="#5A5757" stroked="f">
                <v:path arrowok="t"/>
                <v:fill/>
              </v:shape>
              <v:shape style="position:absolute;left:2745;top:488;width:2772;height:2554" type="#_x0000_t75">
                <v:imagedata r:id="rId29" o:title=""/>
              </v:shape>
            </v:group>
            <v:group style="position:absolute;left:6109;top:1849;width:20;height:20" coordorigin="6109,1849" coordsize="20,20">
              <v:shape style="position:absolute;left:6109;top:1849;width:20;height:20" coordorigin="6109,1849" coordsize="20,20" path="m6109,1859l6129,1859e" filled="f" stroked="t" strokeweight="1.1pt" strokecolor="#221F1F">
                <v:path arrowok="t"/>
              </v:shape>
            </v:group>
            <v:group style="position:absolute;left:6109;top:1909;width:20;height:40" coordorigin="6109,1909" coordsize="20,40">
              <v:shape style="position:absolute;left:6109;top:1909;width:20;height:40" coordorigin="6109,1909" coordsize="20,40" path="m6109,1929l6129,1929e" filled="f" stroked="t" strokeweight="2.088pt" strokecolor="#221F1F">
                <v:path arrowok="t"/>
              </v:shape>
            </v:group>
            <v:group style="position:absolute;left:6109;top:1988;width:20;height:40" coordorigin="6109,1988" coordsize="20,40">
              <v:shape style="position:absolute;left:6109;top:1988;width:20;height:40" coordorigin="6109,1988" coordsize="20,40" path="m6109,2008l6129,2008e" filled="f" stroked="t" strokeweight="2.0879pt" strokecolor="#221F1F">
                <v:path arrowok="t"/>
              </v:shape>
            </v:group>
            <v:group style="position:absolute;left:6109;top:2068;width:20;height:40" coordorigin="6109,2068" coordsize="20,40">
              <v:shape style="position:absolute;left:6109;top:2068;width:20;height:40" coordorigin="6109,2068" coordsize="20,40" path="m6109,2088l6129,2088e" filled="f" stroked="t" strokeweight="2.0879pt" strokecolor="#221F1F">
                <v:path arrowok="t"/>
              </v:shape>
            </v:group>
            <v:group style="position:absolute;left:6109;top:2147;width:20;height:40" coordorigin="6109,2147" coordsize="20,40">
              <v:shape style="position:absolute;left:6109;top:2147;width:20;height:40" coordorigin="6109,2147" coordsize="20,40" path="m6109,2167l6129,2167e" filled="f" stroked="t" strokeweight="2.0879pt" strokecolor="#221F1F">
                <v:path arrowok="t"/>
              </v:shape>
            </v:group>
            <v:group style="position:absolute;left:6109;top:2227;width:20;height:40" coordorigin="6109,2227" coordsize="20,40">
              <v:shape style="position:absolute;left:6109;top:2227;width:20;height:40" coordorigin="6109,2227" coordsize="20,40" path="m6109,2247l6129,2247e" filled="f" stroked="t" strokeweight="2.0879pt" strokecolor="#221F1F">
                <v:path arrowok="t"/>
              </v:shape>
            </v:group>
            <v:group style="position:absolute;left:6109;top:2306;width:20;height:40" coordorigin="6109,2306" coordsize="20,40">
              <v:shape style="position:absolute;left:6109;top:2306;width:20;height:40" coordorigin="6109,2306" coordsize="20,40" path="m6109,2326l6129,2326e" filled="f" stroked="t" strokeweight="2.0879pt" strokecolor="#221F1F">
                <v:path arrowok="t"/>
              </v:shape>
            </v:group>
            <v:group style="position:absolute;left:6109;top:2386;width:20;height:40" coordorigin="6109,2386" coordsize="20,40">
              <v:shape style="position:absolute;left:6109;top:2386;width:20;height:40" coordorigin="6109,2386" coordsize="20,40" path="m6109,2406l6129,2406e" filled="f" stroked="t" strokeweight="2.0879pt" strokecolor="#221F1F">
                <v:path arrowok="t"/>
              </v:shape>
            </v:group>
            <v:group style="position:absolute;left:6109;top:2465;width:20;height:40" coordorigin="6109,2465" coordsize="20,40">
              <v:shape style="position:absolute;left:6109;top:2465;width:20;height:40" coordorigin="6109,2465" coordsize="20,40" path="m6109,2485l6129,2485e" filled="f" stroked="t" strokeweight="2.0871pt" strokecolor="#221F1F">
                <v:path arrowok="t"/>
              </v:shape>
            </v:group>
            <v:group style="position:absolute;left:6109;top:2545;width:20;height:40" coordorigin="6109,2545" coordsize="20,40">
              <v:shape style="position:absolute;left:6109;top:2545;width:20;height:40" coordorigin="6109,2545" coordsize="20,40" path="m6109,2565l6129,2565e" filled="f" stroked="t" strokeweight="2.0879pt" strokecolor="#221F1F">
                <v:path arrowok="t"/>
              </v:shape>
            </v:group>
            <v:group style="position:absolute;left:6109;top:2624;width:20;height:40" coordorigin="6109,2624" coordsize="20,40">
              <v:shape style="position:absolute;left:6109;top:2624;width:20;height:40" coordorigin="6109,2624" coordsize="20,40" path="m6109,2644l6129,2644e" filled="f" stroked="t" strokeweight="2.0879pt" strokecolor="#221F1F">
                <v:path arrowok="t"/>
              </v:shape>
            </v:group>
            <v:group style="position:absolute;left:6109;top:2704;width:20;height:40" coordorigin="6109,2704" coordsize="20,40">
              <v:shape style="position:absolute;left:6109;top:2704;width:20;height:40" coordorigin="6109,2704" coordsize="20,40" path="m6109,2724l6129,2724e" filled="f" stroked="t" strokeweight="2.0883pt" strokecolor="#221F1F">
                <v:path arrowok="t"/>
              </v:shape>
            </v:group>
            <v:group style="position:absolute;left:6109;top:2783;width:20;height:40" coordorigin="6109,2783" coordsize="20,40">
              <v:shape style="position:absolute;left:6109;top:2783;width:20;height:40" coordorigin="6109,2783" coordsize="20,40" path="m6109,2803l6129,2803e" filled="f" stroked="t" strokeweight="2.0872pt" strokecolor="#221F1F">
                <v:path arrowok="t"/>
              </v:shape>
            </v:group>
            <v:group style="position:absolute;left:6109;top:2863;width:20;height:40" coordorigin="6109,2863" coordsize="20,40">
              <v:shape style="position:absolute;left:6109;top:2863;width:20;height:40" coordorigin="6109,2863" coordsize="20,40" path="m6109,2883l6129,2883e" filled="f" stroked="t" strokeweight="2.0879pt" strokecolor="#221F1F">
                <v:path arrowok="t"/>
              </v:shape>
            </v:group>
            <v:group style="position:absolute;left:6109;top:2942;width:20;height:40" coordorigin="6109,2942" coordsize="20,40">
              <v:shape style="position:absolute;left:6109;top:2942;width:20;height:40" coordorigin="6109,2942" coordsize="20,40" path="m6109,2962l6129,2962e" filled="f" stroked="t" strokeweight="2.0883pt" strokecolor="#221F1F">
                <v:path arrowok="t"/>
              </v:shape>
            </v:group>
            <v:group style="position:absolute;left:6109;top:3022;width:20;height:40" coordorigin="6109,3022" coordsize="20,40">
              <v:shape style="position:absolute;left:6109;top:3022;width:20;height:40" coordorigin="6109,3022" coordsize="20,40" path="m6109,3042l6129,3042e" filled="f" stroked="t" strokeweight="2.0879pt" strokecolor="#221F1F">
                <v:path arrowok="t"/>
              </v:shape>
            </v:group>
            <v:group style="position:absolute;left:6109;top:3101;width:20;height:40" coordorigin="6109,3101" coordsize="20,40">
              <v:shape style="position:absolute;left:6109;top:3101;width:20;height:40" coordorigin="6109,3101" coordsize="20,40" path="m6109,3121l6129,3121e" filled="f" stroked="t" strokeweight="2.0879pt" strokecolor="#221F1F">
                <v:path arrowok="t"/>
              </v:shape>
            </v:group>
            <v:group style="position:absolute;left:6109;top:3181;width:20;height:40" coordorigin="6109,3181" coordsize="20,40">
              <v:shape style="position:absolute;left:6109;top:3181;width:20;height:40" coordorigin="6109,3181" coordsize="20,40" path="m6109,3201l6129,3201e" filled="f" stroked="t" strokeweight="2.0879pt" strokecolor="#221F1F">
                <v:path arrowok="t"/>
              </v:shape>
            </v:group>
            <v:group style="position:absolute;left:6109;top:3260;width:20;height:40" coordorigin="6109,3260" coordsize="20,40">
              <v:shape style="position:absolute;left:6109;top:3260;width:20;height:40" coordorigin="6109,3260" coordsize="20,40" path="m6109,3280l6129,3280e" filled="f" stroked="t" strokeweight="2.0878pt" strokecolor="#221F1F">
                <v:path arrowok="t"/>
              </v:shape>
            </v:group>
            <v:group style="position:absolute;left:6109;top:3340;width:20;height:20" coordorigin="6109,3340" coordsize="20,20">
              <v:shape style="position:absolute;left:6109;top:3340;width:20;height:20" coordorigin="6109,3340" coordsize="20,20" path="m6109,3350l6129,3350e" filled="f" stroked="t" strokeweight="1.1pt" strokecolor="#221F1F">
                <v:path arrowok="t"/>
              </v:shape>
            </v:group>
            <v:group style="position:absolute;left:6045;top:1729;width:148;height:176" coordorigin="6045,1729" coordsize="148,176">
              <v:shape style="position:absolute;left:6045;top:1729;width:148;height:176" coordorigin="6045,1729" coordsize="148,176" path="m6119,1729l6045,1905,6119,1874,6180,1874,6119,1729e" filled="t" fillcolor="#221F1F" stroked="f">
                <v:path arrowok="t"/>
                <v:fill/>
              </v:shape>
              <v:shape style="position:absolute;left:6045;top:1729;width:148;height:176" coordorigin="6045,1729" coordsize="148,176" path="m6180,1874l6119,1874,6193,1905,6180,1874e" filled="t" fillcolor="#221F1F" stroked="f">
                <v:path arrowok="t"/>
                <v:fill/>
              </v:shape>
            </v:group>
            <v:group style="position:absolute;left:6045;top:3304;width:148;height:176" coordorigin="6045,3304" coordsize="148,176">
              <v:shape style="position:absolute;left:6045;top:3304;width:148;height:176" coordorigin="6045,3304" coordsize="148,176" path="m6045,3304l6119,3479,6180,3335,6119,3335,6045,3304e" filled="t" fillcolor="#221F1F" stroked="f">
                <v:path arrowok="t"/>
                <v:fill/>
              </v:shape>
              <v:shape style="position:absolute;left:6045;top:3304;width:148;height:176" coordorigin="6045,3304" coordsize="148,176" path="m6193,3304l6119,3335,6180,3335,6193,3304e" filled="t" fillcolor="#221F1F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spacing w:val="0"/>
          <w:w w:val="102"/>
        </w:rPr>
        <w:t>Base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71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spacing w:val="0"/>
          <w:w w:val="102"/>
        </w:rPr>
        <w:t>Base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jc w:val="left"/>
        <w:spacing w:after="0"/>
        <w:sectPr>
          <w:pgMar w:header="0" w:footer="821" w:top="1380" w:bottom="1020" w:left="1720" w:right="1320"/>
          <w:pgSz w:w="12240" w:h="15840"/>
          <w:cols w:num="2" w:equalWidth="0">
            <w:col w:w="1110" w:space="3970"/>
            <w:col w:w="412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4" w:right="-83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0"/>
          <w:w w:val="102"/>
        </w:rPr>
        <w:t>Apex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9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position:absolute;margin-left:379.069pt;margin-top:22.231806pt;width:59.492001pt;height:63.541001pt;mso-position-horizontal-relative:page;mso-position-vertical-relative:paragraph;z-index:-7582" type="#_x0000_t75">
            <v:imagedata r:id="rId30" o:title=""/>
          </v:shape>
        </w:pict>
      </w:r>
      <w:r>
        <w:rPr/>
        <w:pict>
          <v:group style="position:absolute;margin-left:331.784912pt;margin-top:-88.687996pt;width:3.10821pt;height:193.819831pt;mso-position-horizontal-relative:page;mso-position-vertical-relative:paragraph;z-index:-7580" coordorigin="6636,-1774" coordsize="62,3876">
            <v:group style="position:absolute;left:6657;top:-1763;width:20;height:20" coordorigin="6657,-1763" coordsize="20,20">
              <v:shape style="position:absolute;left:6657;top:-1763;width:20;height:20" coordorigin="6657,-1763" coordsize="20,20" path="m6657,-1753l6677,-1753e" filled="f" stroked="t" strokeweight="1.1pt" strokecolor="#BCBBBB">
                <v:path arrowok="t"/>
              </v:shape>
            </v:group>
            <v:group style="position:absolute;left:6657;top:1991;width:20;height:40" coordorigin="6657,1991" coordsize="20,40">
              <v:shape style="position:absolute;left:6657;top:1991;width:20;height:40" coordorigin="6657,1991" coordsize="20,40" path="m6657,2011l6677,2011e" filled="f" stroked="t" strokeweight="2.10821pt" strokecolor="#BCBBBB">
                <v:path arrowok="t"/>
              </v:shape>
            </v:group>
            <v:group style="position:absolute;left:6657;top:1911;width:20;height:40" coordorigin="6657,1911" coordsize="20,40">
              <v:shape style="position:absolute;left:6657;top:1911;width:20;height:40" coordorigin="6657,1911" coordsize="20,40" path="m6657,1931l6677,1931e" filled="f" stroked="t" strokeweight="2.1082pt" strokecolor="#BCBBBB">
                <v:path arrowok="t"/>
              </v:shape>
            </v:group>
            <v:group style="position:absolute;left:6657;top:1831;width:20;height:40" coordorigin="6657,1831" coordsize="20,40">
              <v:shape style="position:absolute;left:6657;top:1831;width:20;height:40" coordorigin="6657,1831" coordsize="20,40" path="m6657,1851l6677,1851e" filled="f" stroked="t" strokeweight="2.1078pt" strokecolor="#BCBBBB">
                <v:path arrowok="t"/>
              </v:shape>
            </v:group>
            <v:group style="position:absolute;left:6657;top:1750;width:20;height:40" coordorigin="6657,1750" coordsize="20,40">
              <v:shape style="position:absolute;left:6657;top:1750;width:20;height:40" coordorigin="6657,1750" coordsize="20,40" path="m6657,1770l6677,1770e" filled="f" stroked="t" strokeweight="2.107pt" strokecolor="#BCBBBB">
                <v:path arrowok="t"/>
              </v:shape>
            </v:group>
            <v:group style="position:absolute;left:6657;top:1670;width:20;height:40" coordorigin="6657,1670" coordsize="20,40">
              <v:shape style="position:absolute;left:6657;top:1670;width:20;height:40" coordorigin="6657,1670" coordsize="20,40" path="m6657,1690l6677,1690e" filled="f" stroked="t" strokeweight="2.1071pt" strokecolor="#BCBBBB">
                <v:path arrowok="t"/>
              </v:shape>
            </v:group>
            <v:group style="position:absolute;left:6657;top:1590;width:20;height:40" coordorigin="6657,1590" coordsize="20,40">
              <v:shape style="position:absolute;left:6657;top:1590;width:20;height:40" coordorigin="6657,1590" coordsize="20,40" path="m6657,1610l6677,1610e" filled="f" stroked="t" strokeweight="2.107pt" strokecolor="#BCBBBB">
                <v:path arrowok="t"/>
              </v:shape>
            </v:group>
            <v:group style="position:absolute;left:6657;top:1510;width:20;height:40" coordorigin="6657,1510" coordsize="20,40">
              <v:shape style="position:absolute;left:6657;top:1510;width:20;height:40" coordorigin="6657,1510" coordsize="20,40" path="m6657,1530l6677,1530e" filled="f" stroked="t" strokeweight="2.1078pt" strokecolor="#BCBBBB">
                <v:path arrowok="t"/>
              </v:shape>
            </v:group>
            <v:group style="position:absolute;left:6657;top:1429;width:20;height:40" coordorigin="6657,1429" coordsize="20,40">
              <v:shape style="position:absolute;left:6657;top:1429;width:20;height:40" coordorigin="6657,1429" coordsize="20,40" path="m6657,1449l6677,1449e" filled="f" stroked="t" strokeweight="2.1082pt" strokecolor="#BCBBBB">
                <v:path arrowok="t"/>
              </v:shape>
            </v:group>
            <v:group style="position:absolute;left:6657;top:1349;width:20;height:40" coordorigin="6657,1349" coordsize="20,40">
              <v:shape style="position:absolute;left:6657;top:1349;width:20;height:40" coordorigin="6657,1349" coordsize="20,40" path="m6657,1369l6677,1369e" filled="f" stroked="t" strokeweight="2.1078pt" strokecolor="#BCBBBB">
                <v:path arrowok="t"/>
              </v:shape>
            </v:group>
            <v:group style="position:absolute;left:6657;top:1269;width:20;height:40" coordorigin="6657,1269" coordsize="20,40">
              <v:shape style="position:absolute;left:6657;top:1269;width:20;height:40" coordorigin="6657,1269" coordsize="20,40" path="m6657,1289l6677,1289e" filled="f" stroked="t" strokeweight="2.1082pt" strokecolor="#BCBBBB">
                <v:path arrowok="t"/>
              </v:shape>
            </v:group>
            <v:group style="position:absolute;left:6657;top:1188;width:20;height:40" coordorigin="6657,1188" coordsize="20,40">
              <v:shape style="position:absolute;left:6657;top:1188;width:20;height:40" coordorigin="6657,1188" coordsize="20,40" path="m6657,1208l6677,1208e" filled="f" stroked="t" strokeweight="2.1078pt" strokecolor="#BCBBBB">
                <v:path arrowok="t"/>
              </v:shape>
            </v:group>
            <v:group style="position:absolute;left:6657;top:1108;width:20;height:40" coordorigin="6657,1108" coordsize="20,40">
              <v:shape style="position:absolute;left:6657;top:1108;width:20;height:40" coordorigin="6657,1108" coordsize="20,40" path="m6657,1128l6677,1128e" filled="f" stroked="t" strokeweight="2.107pt" strokecolor="#BCBBBB">
                <v:path arrowok="t"/>
              </v:shape>
            </v:group>
            <v:group style="position:absolute;left:6657;top:1028;width:20;height:40" coordorigin="6657,1028" coordsize="20,40">
              <v:shape style="position:absolute;left:6657;top:1028;width:20;height:40" coordorigin="6657,1028" coordsize="20,40" path="m6657,1048l6677,1048e" filled="f" stroked="t" strokeweight="2.107pt" strokecolor="#BCBBBB">
                <v:path arrowok="t"/>
              </v:shape>
            </v:group>
            <v:group style="position:absolute;left:6657;top:947;width:20;height:40" coordorigin="6657,947" coordsize="20,40">
              <v:shape style="position:absolute;left:6657;top:947;width:20;height:40" coordorigin="6657,947" coordsize="20,40" path="m6657,967l6677,967e" filled="f" stroked="t" strokeweight="2.107pt" strokecolor="#BCBBBB">
                <v:path arrowok="t"/>
              </v:shape>
            </v:group>
            <v:group style="position:absolute;left:6657;top:867;width:20;height:40" coordorigin="6657,867" coordsize="20,40">
              <v:shape style="position:absolute;left:6657;top:867;width:20;height:40" coordorigin="6657,867" coordsize="20,40" path="m6657,887l6677,887e" filled="f" stroked="t" strokeweight="2.1078pt" strokecolor="#BCBBBB">
                <v:path arrowok="t"/>
              </v:shape>
            </v:group>
            <v:group style="position:absolute;left:6657;top:787;width:20;height:40" coordorigin="6657,787" coordsize="20,40">
              <v:shape style="position:absolute;left:6657;top:787;width:20;height:40" coordorigin="6657,787" coordsize="20,40" path="m6657,807l6677,807e" filled="f" stroked="t" strokeweight="2.1082pt" strokecolor="#BCBBBB">
                <v:path arrowok="t"/>
              </v:shape>
            </v:group>
            <v:group style="position:absolute;left:6657;top:706;width:20;height:40" coordorigin="6657,706" coordsize="20,40">
              <v:shape style="position:absolute;left:6657;top:706;width:20;height:40" coordorigin="6657,706" coordsize="20,40" path="m6657,727l6677,727e" filled="f" stroked="t" strokeweight="2.1078pt" strokecolor="#BCBBBB">
                <v:path arrowok="t"/>
              </v:shape>
            </v:group>
            <v:group style="position:absolute;left:6657;top:626;width:20;height:40" coordorigin="6657,626" coordsize="20,40">
              <v:shape style="position:absolute;left:6657;top:626;width:20;height:40" coordorigin="6657,626" coordsize="20,40" path="m6657,646l6677,646e" filled="f" stroked="t" strokeweight="2.1078pt" strokecolor="#BCBBBB">
                <v:path arrowok="t"/>
              </v:shape>
            </v:group>
            <v:group style="position:absolute;left:6657;top:546;width:20;height:40" coordorigin="6657,546" coordsize="20,40">
              <v:shape style="position:absolute;left:6657;top:546;width:20;height:40" coordorigin="6657,546" coordsize="20,40" path="m6657,566l6677,566e" filled="f" stroked="t" strokeweight="2.1071pt" strokecolor="#BCBBBB">
                <v:path arrowok="t"/>
              </v:shape>
            </v:group>
            <v:group style="position:absolute;left:6657;top:466;width:20;height:40" coordorigin="6657,466" coordsize="20,40">
              <v:shape style="position:absolute;left:6657;top:466;width:20;height:40" coordorigin="6657,466" coordsize="20,40" path="m6657,486l6677,486e" filled="f" stroked="t" strokeweight="2.107pt" strokecolor="#BCBBBB">
                <v:path arrowok="t"/>
              </v:shape>
            </v:group>
            <v:group style="position:absolute;left:6657;top:385;width:20;height:40" coordorigin="6657,385" coordsize="20,40">
              <v:shape style="position:absolute;left:6657;top:385;width:20;height:40" coordorigin="6657,385" coordsize="20,40" path="m6657,405l6677,405e" filled="f" stroked="t" strokeweight="2.107pt" strokecolor="#BCBBBB">
                <v:path arrowok="t"/>
              </v:shape>
            </v:group>
            <v:group style="position:absolute;left:6657;top:305;width:20;height:40" coordorigin="6657,305" coordsize="20,40">
              <v:shape style="position:absolute;left:6657;top:305;width:20;height:40" coordorigin="6657,305" coordsize="20,40" path="m6657,325l6677,325e" filled="f" stroked="t" strokeweight="2.1082pt" strokecolor="#BCBBBB">
                <v:path arrowok="t"/>
              </v:shape>
            </v:group>
            <v:group style="position:absolute;left:6657;top:225;width:20;height:40" coordorigin="6657,225" coordsize="20,40">
              <v:shape style="position:absolute;left:6657;top:225;width:20;height:40" coordorigin="6657,225" coordsize="20,40" path="m6657,245l6677,245e" filled="f" stroked="t" strokeweight="2.1074pt" strokecolor="#BCBBBB">
                <v:path arrowok="t"/>
              </v:shape>
            </v:group>
            <v:group style="position:absolute;left:6657;top:144;width:20;height:40" coordorigin="6657,144" coordsize="20,40">
              <v:shape style="position:absolute;left:6657;top:144;width:20;height:40" coordorigin="6657,144" coordsize="20,40" path="m6657,164l6677,164e" filled="f" stroked="t" strokeweight="2.1074pt" strokecolor="#BCBBBB">
                <v:path arrowok="t"/>
              </v:shape>
            </v:group>
            <v:group style="position:absolute;left:6657;top:64;width:20;height:40" coordorigin="6657,64" coordsize="20,40">
              <v:shape style="position:absolute;left:6657;top:64;width:20;height:40" coordorigin="6657,64" coordsize="20,40" path="m6657,84l6677,84e" filled="f" stroked="t" strokeweight="2.1077pt" strokecolor="#BCBBBB">
                <v:path arrowok="t"/>
              </v:shape>
            </v:group>
            <v:group style="position:absolute;left:6657;top:-16;width:20;height:40" coordorigin="6657,-16" coordsize="20,40">
              <v:shape style="position:absolute;left:6657;top:-16;width:20;height:40" coordorigin="6657,-16" coordsize="20,40" path="m6657,4l6677,4e" filled="f" stroked="t" strokeweight="2.107pt" strokecolor="#BCBBBB">
                <v:path arrowok="t"/>
              </v:shape>
            </v:group>
            <v:group style="position:absolute;left:6657;top:-97;width:20;height:40" coordorigin="6657,-97" coordsize="20,40">
              <v:shape style="position:absolute;left:6657;top:-97;width:20;height:40" coordorigin="6657,-97" coordsize="20,40" path="m6657,-76l6677,-76e" filled="f" stroked="t" strokeweight="2.107pt" strokecolor="#BCBBBB">
                <v:path arrowok="t"/>
              </v:shape>
            </v:group>
            <v:group style="position:absolute;left:6657;top:-177;width:20;height:40" coordorigin="6657,-177" coordsize="20,40">
              <v:shape style="position:absolute;left:6657;top:-177;width:20;height:40" coordorigin="6657,-177" coordsize="20,40" path="m6657,-157l6677,-157e" filled="f" stroked="t" strokeweight="2.107pt" strokecolor="#BCBBBB">
                <v:path arrowok="t"/>
              </v:shape>
            </v:group>
            <v:group style="position:absolute;left:6657;top:-257;width:20;height:40" coordorigin="6657,-257" coordsize="20,40">
              <v:shape style="position:absolute;left:6657;top:-257;width:20;height:40" coordorigin="6657,-257" coordsize="20,40" path="m6657,-237l6677,-237e" filled="f" stroked="t" strokeweight="2.108pt" strokecolor="#BCBBBB">
                <v:path arrowok="t"/>
              </v:shape>
            </v:group>
            <v:group style="position:absolute;left:6657;top:-337;width:20;height:40" coordorigin="6657,-337" coordsize="20,40">
              <v:shape style="position:absolute;left:6657;top:-337;width:20;height:40" coordorigin="6657,-337" coordsize="20,40" path="m6657,-317l6677,-317e" filled="f" stroked="t" strokeweight="2.108pt" strokecolor="#BCBBBB">
                <v:path arrowok="t"/>
              </v:shape>
            </v:group>
            <v:group style="position:absolute;left:6657;top:-418;width:20;height:40" coordorigin="6657,-418" coordsize="20,40">
              <v:shape style="position:absolute;left:6657;top:-418;width:20;height:40" coordorigin="6657,-418" coordsize="20,40" path="m6657,-398l6677,-398e" filled="f" stroked="t" strokeweight="2.108pt" strokecolor="#BCBBBB">
                <v:path arrowok="t"/>
              </v:shape>
            </v:group>
            <v:group style="position:absolute;left:6657;top:-498;width:20;height:40" coordorigin="6657,-498" coordsize="20,40">
              <v:shape style="position:absolute;left:6657;top:-498;width:20;height:40" coordorigin="6657,-498" coordsize="20,40" path="m6657,-478l6677,-478e" filled="f" stroked="t" strokeweight="2.108pt" strokecolor="#BCBBBB">
                <v:path arrowok="t"/>
              </v:shape>
            </v:group>
            <v:group style="position:absolute;left:6657;top:-578;width:20;height:40" coordorigin="6657,-578" coordsize="20,40">
              <v:shape style="position:absolute;left:6657;top:-578;width:20;height:40" coordorigin="6657,-578" coordsize="20,40" path="m6657,-558l6677,-558e" filled="f" stroked="t" strokeweight="2.108pt" strokecolor="#BCBBBB">
                <v:path arrowok="t"/>
              </v:shape>
            </v:group>
            <v:group style="position:absolute;left:6657;top:-659;width:20;height:40" coordorigin="6657,-659" coordsize="20,40">
              <v:shape style="position:absolute;left:6657;top:-659;width:20;height:40" coordorigin="6657,-659" coordsize="20,40" path="m6657,-639l6677,-639e" filled="f" stroked="t" strokeweight="2.107pt" strokecolor="#BCBBBB">
                <v:path arrowok="t"/>
              </v:shape>
            </v:group>
            <v:group style="position:absolute;left:6657;top:-739;width:20;height:40" coordorigin="6657,-739" coordsize="20,40">
              <v:shape style="position:absolute;left:6657;top:-739;width:20;height:40" coordorigin="6657,-739" coordsize="20,40" path="m6657,-719l6677,-719e" filled="f" stroked="t" strokeweight="2.107pt" strokecolor="#BCBBBB">
                <v:path arrowok="t"/>
              </v:shape>
            </v:group>
            <v:group style="position:absolute;left:6657;top:-819;width:20;height:40" coordorigin="6657,-819" coordsize="20,40">
              <v:shape style="position:absolute;left:6657;top:-819;width:20;height:40" coordorigin="6657,-819" coordsize="20,40" path="m6657,-799l6677,-799e" filled="f" stroked="t" strokeweight="2.107pt" strokecolor="#BCBBBB">
                <v:path arrowok="t"/>
              </v:shape>
            </v:group>
            <v:group style="position:absolute;left:6657;top:-900;width:20;height:40" coordorigin="6657,-900" coordsize="20,40">
              <v:shape style="position:absolute;left:6657;top:-900;width:20;height:40" coordorigin="6657,-900" coordsize="20,40" path="m6657,-879l6677,-879e" filled="f" stroked="t" strokeweight="2.108pt" strokecolor="#BCBBBB">
                <v:path arrowok="t"/>
              </v:shape>
            </v:group>
            <v:group style="position:absolute;left:6657;top:-980;width:20;height:40" coordorigin="6657,-980" coordsize="20,40">
              <v:shape style="position:absolute;left:6657;top:-980;width:20;height:40" coordorigin="6657,-980" coordsize="20,40" path="m6657,-960l6677,-960e" filled="f" stroked="t" strokeweight="2.108pt" strokecolor="#BCBBBB">
                <v:path arrowok="t"/>
              </v:shape>
            </v:group>
            <v:group style="position:absolute;left:6657;top:-1060;width:20;height:40" coordorigin="6657,-1060" coordsize="20,40">
              <v:shape style="position:absolute;left:6657;top:-1060;width:20;height:40" coordorigin="6657,-1060" coordsize="20,40" path="m6657,-1040l6677,-1040e" filled="f" stroked="t" strokeweight="2.108pt" strokecolor="#BCBBBB">
                <v:path arrowok="t"/>
              </v:shape>
            </v:group>
            <v:group style="position:absolute;left:6657;top:-1140;width:20;height:40" coordorigin="6657,-1140" coordsize="20,40">
              <v:shape style="position:absolute;left:6657;top:-1140;width:20;height:40" coordorigin="6657,-1140" coordsize="20,40" path="m6657,-1120l6677,-1120e" filled="f" stroked="t" strokeweight="2.107pt" strokecolor="#BCBBBB">
                <v:path arrowok="t"/>
              </v:shape>
            </v:group>
            <v:group style="position:absolute;left:6657;top:-1221;width:20;height:40" coordorigin="6657,-1221" coordsize="20,40">
              <v:shape style="position:absolute;left:6657;top:-1221;width:20;height:40" coordorigin="6657,-1221" coordsize="20,40" path="m6657,-1201l6677,-1201e" filled="f" stroked="t" strokeweight="2.107pt" strokecolor="#BCBBBB">
                <v:path arrowok="t"/>
              </v:shape>
            </v:group>
            <v:group style="position:absolute;left:6657;top:-1301;width:20;height:40" coordorigin="6657,-1301" coordsize="20,40">
              <v:shape style="position:absolute;left:6657;top:-1301;width:20;height:40" coordorigin="6657,-1301" coordsize="20,40" path="m6657,-1281l6677,-1281e" filled="f" stroked="t" strokeweight="2.108pt" strokecolor="#BCBBBB">
                <v:path arrowok="t"/>
              </v:shape>
            </v:group>
            <v:group style="position:absolute;left:6657;top:-1381;width:20;height:40" coordorigin="6657,-1381" coordsize="20,40">
              <v:shape style="position:absolute;left:6657;top:-1381;width:20;height:40" coordorigin="6657,-1381" coordsize="20,40" path="m6657,-1361l6677,-1361e" filled="f" stroked="t" strokeweight="2.108pt" strokecolor="#BCBBBB">
                <v:path arrowok="t"/>
              </v:shape>
            </v:group>
            <v:group style="position:absolute;left:6657;top:-1462;width:20;height:40" coordorigin="6657,-1462" coordsize="20,40">
              <v:shape style="position:absolute;left:6657;top:-1462;width:20;height:40" coordorigin="6657,-1462" coordsize="20,40" path="m6657,-1442l6677,-1442e" filled="f" stroked="t" strokeweight="2.108pt" strokecolor="#BCBBBB">
                <v:path arrowok="t"/>
              </v:shape>
            </v:group>
            <v:group style="position:absolute;left:6657;top:-1542;width:20;height:40" coordorigin="6657,-1542" coordsize="20,40">
              <v:shape style="position:absolute;left:6657;top:-1542;width:20;height:40" coordorigin="6657,-1542" coordsize="20,40" path="m6657,-1522l6677,-1522e" filled="f" stroked="t" strokeweight="2.108pt" strokecolor="#BCBBBB">
                <v:path arrowok="t"/>
              </v:shape>
            </v:group>
            <v:group style="position:absolute;left:6657;top:-1622;width:20;height:40" coordorigin="6657,-1622" coordsize="20,40">
              <v:shape style="position:absolute;left:6657;top:-1622;width:20;height:40" coordorigin="6657,-1622" coordsize="20,40" path="m6657,-1602l6677,-1602e" filled="f" stroked="t" strokeweight="2.107pt" strokecolor="#BCBBBB">
                <v:path arrowok="t"/>
              </v:shape>
            </v:group>
            <v:group style="position:absolute;left:6657;top:-1703;width:20;height:40" coordorigin="6657,-1703" coordsize="20,40">
              <v:shape style="position:absolute;left:6657;top:-1703;width:20;height:40" coordorigin="6657,-1703" coordsize="20,40" path="m6657,-1683l6677,-1683e" filled="f" stroked="t" strokeweight="2.108pt" strokecolor="#BCBBBB">
                <v:path arrowok="t"/>
              </v:shape>
            </v:group>
            <v:group style="position:absolute;left:6657;top:2072;width:20;height:20" coordorigin="6657,2072" coordsize="20,20">
              <v:shape style="position:absolute;left:6657;top:2072;width:20;height:20" coordorigin="6657,2072" coordsize="20,20" path="m6657,2082l6677,2082e" filled="f" stroked="t" strokeweight="1.1pt" strokecolor="#BCBBB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spacing w:val="-4"/>
          <w:w w:val="102"/>
        </w:rPr>
        <w:t>ϕ</w:t>
      </w:r>
      <w:r>
        <w:rPr>
          <w:rFonts w:ascii="Arial" w:hAnsi="Arial" w:cs="Arial" w:eastAsia="Arial"/>
          <w:sz w:val="21"/>
          <w:szCs w:val="21"/>
          <w:spacing w:val="0"/>
          <w:w w:val="102"/>
          <w:position w:val="-6"/>
        </w:rPr>
        <w:t>b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spacing w:val="0"/>
          <w:w w:val="102"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36" w:right="-107"/>
        <w:jc w:val="left"/>
        <w:tabs>
          <w:tab w:pos="21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8"/>
          <w:szCs w:val="28"/>
          <w:spacing w:val="0"/>
          <w:w w:val="100"/>
        </w:rPr>
        <w:t>Apex</w:t>
      </w:r>
      <w:r>
        <w:rPr>
          <w:rFonts w:ascii="Arial" w:hAnsi="Arial" w:cs="Arial" w:eastAsia="Arial"/>
          <w:sz w:val="28"/>
          <w:szCs w:val="28"/>
          <w:spacing w:val="-65"/>
          <w:w w:val="100"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spacing w:val="-4"/>
          <w:w w:val="102"/>
          <w:position w:val="-11"/>
        </w:rPr>
        <w:t>ϕ</w:t>
      </w:r>
      <w:r>
        <w:rPr>
          <w:rFonts w:ascii="Arial" w:hAnsi="Arial" w:cs="Arial" w:eastAsia="Arial"/>
          <w:sz w:val="21"/>
          <w:szCs w:val="21"/>
          <w:spacing w:val="0"/>
          <w:w w:val="102"/>
          <w:position w:val="-17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19" w:after="0" w:line="240" w:lineRule="auto"/>
        <w:ind w:left="-46" w:right="41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1"/>
        </w:rPr>
        <w:t>ϕ</w:t>
      </w:r>
      <w:r>
        <w:rPr>
          <w:rFonts w:ascii="Arial" w:hAnsi="Arial" w:cs="Arial" w:eastAsia="Arial"/>
          <w:sz w:val="28"/>
          <w:szCs w:val="28"/>
          <w:spacing w:val="45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-3"/>
        </w:rPr>
        <w:t>=</w:t>
      </w:r>
      <w:r>
        <w:rPr>
          <w:rFonts w:ascii="Arial" w:hAnsi="Arial" w:cs="Arial" w:eastAsia="Arial"/>
          <w:sz w:val="28"/>
          <w:szCs w:val="28"/>
          <w:spacing w:val="66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spacing w:val="-4"/>
          <w:w w:val="100"/>
          <w:position w:val="0"/>
        </w:rPr>
        <w:t>ϕ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spacing w:val="14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-3"/>
        </w:rPr>
        <w:t>-</w:t>
      </w:r>
      <w:r>
        <w:rPr>
          <w:rFonts w:ascii="Arial" w:hAnsi="Arial" w:cs="Arial" w:eastAsia="Arial"/>
          <w:sz w:val="28"/>
          <w:szCs w:val="28"/>
          <w:spacing w:val="34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spacing w:val="-4"/>
          <w:w w:val="102"/>
          <w:position w:val="0"/>
        </w:rPr>
        <w:t>ϕ</w:t>
      </w:r>
      <w:r>
        <w:rPr>
          <w:rFonts w:ascii="Arial" w:hAnsi="Arial" w:cs="Arial" w:eastAsia="Arial"/>
          <w:sz w:val="21"/>
          <w:szCs w:val="21"/>
          <w:spacing w:val="0"/>
          <w:w w:val="102"/>
          <w:position w:val="-6"/>
        </w:rPr>
        <w:t>b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left="934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shape style="position:absolute;margin-left:370.53299pt;margin-top:-88.772324pt;width:77.070001pt;height:81.440001pt;mso-position-horizontal-relative:page;mso-position-vertical-relative:paragraph;z-index:-7583" type="#_x0000_t75">
            <v:imagedata r:id="rId31" o:title=""/>
          </v:shape>
        </w:pict>
      </w:r>
      <w:r>
        <w:rPr/>
        <w:pict>
          <v:group style="position:absolute;margin-left:474.576996pt;margin-top:13.131775pt;width:7.238pt;height:11.583238pt;mso-position-horizontal-relative:page;mso-position-vertical-relative:paragraph;z-index:-7578" coordorigin="9492,263" coordsize="145,232">
            <v:shape style="position:absolute;left:9492;top:263;width:145;height:232" coordorigin="9492,263" coordsize="145,232" path="m9610,299l9576,299,9543,398,9537,420,9533,437,9532,450,9532,466,9536,478,9544,485,9558,493,9583,494,9599,488,9614,475,9621,464,9576,464,9569,456,9569,436,9572,418,9578,395,9610,299e" filled="t" fillcolor="#000000" stroked="f">
              <v:path arrowok="t"/>
              <v:fill/>
            </v:shape>
            <v:shape style="position:absolute;left:9492;top:263;width:145;height:232" coordorigin="9492,263" coordsize="145,232" path="m9636,430l9621,441,9607,458,9591,464,9621,464,9626,456,9636,430e" filled="t" fillcolor="#000000" stroked="f">
              <v:path arrowok="t"/>
              <v:fill/>
            </v:shape>
            <v:shape style="position:absolute;left:9492;top:263;width:145;height:232" coordorigin="9492,263" coordsize="145,232" path="m9684,263l9575,263,9518,281,9492,328,9501,328,9502,326,9515,310,9534,302,9552,300,9576,299,9673,299,9684,263e" filled="t" fillcolor="#00000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2"/>
          <w:position w:val="-3"/>
        </w:rPr>
        <w:t>ϕ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0"/>
        </w:rPr>
      </w:r>
    </w:p>
    <w:p>
      <w:pPr>
        <w:spacing w:before="0" w:after="0" w:line="426" w:lineRule="exact"/>
        <w:ind w:left="366" w:right="460"/>
        <w:jc w:val="center"/>
        <w:tabs>
          <w:tab w:pos="8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504.541992pt;margin-top:4.477609pt;width:24.0828pt;height:.1pt;mso-position-horizontal-relative:page;mso-position-vertical-relative:paragraph;z-index:-7581" coordorigin="10091,90" coordsize="482,2">
            <v:shape style="position:absolute;left:10091;top:90;width:482;height:2" coordorigin="10091,90" coordsize="482,0" path="m10091,90l10572,90e" filled="f" stroked="t" strokeweight="1.1pt" strokecolor="#221F1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14"/>
        </w:rPr>
        <w:t>=</w:t>
      </w:r>
      <w:r>
        <w:rPr>
          <w:rFonts w:ascii="Arial" w:hAnsi="Arial" w:cs="Arial" w:eastAsia="Arial"/>
          <w:sz w:val="28"/>
          <w:szCs w:val="28"/>
          <w:spacing w:val="-75"/>
          <w:w w:val="100"/>
          <w:position w:val="14"/>
        </w:rPr>
        <w:t> 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8"/>
          <w:szCs w:val="28"/>
          <w:spacing w:val="0"/>
          <w:w w:val="102"/>
          <w:position w:val="-2"/>
        </w:rPr>
        <w:t>d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20"/>
          <w:cols w:num="3" w:equalWidth="0">
            <w:col w:w="1111" w:space="3334"/>
            <w:col w:w="2424" w:space="753"/>
            <w:col w:w="1578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4" w:after="0" w:line="247" w:lineRule="auto"/>
        <w:ind w:left="440" w:right="56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54.008911pt;margin-top:-201.389145pt;width:3.10821pt;height:193.821003pt;mso-position-horizontal-relative:page;mso-position-vertical-relative:paragraph;z-index:-7579" coordorigin="9080,-4028" coordsize="62,3876">
            <v:group style="position:absolute;left:9101;top:-4017;width:20;height:20" coordorigin="9101,-4017" coordsize="20,20">
              <v:shape style="position:absolute;left:9101;top:-4017;width:20;height:20" coordorigin="9101,-4017" coordsize="20,20" path="m9101,-4007l9121,-4007e" filled="f" stroked="t" strokeweight="1.1pt" strokecolor="#BCBBBB">
                <v:path arrowok="t"/>
              </v:shape>
            </v:group>
            <v:group style="position:absolute;left:9101;top:-263;width:20;height:40" coordorigin="9101,-263" coordsize="20,40">
              <v:shape style="position:absolute;left:9101;top:-263;width:20;height:40" coordorigin="9101,-263" coordsize="20,40" path="m9101,-243l9121,-243e" filled="f" stroked="t" strokeweight="2.10821pt" strokecolor="#BCBBBB">
                <v:path arrowok="t"/>
              </v:shape>
            </v:group>
            <v:group style="position:absolute;left:9101;top:-343;width:20;height:40" coordorigin="9101,-343" coordsize="20,40">
              <v:shape style="position:absolute;left:9101;top:-343;width:20;height:40" coordorigin="9101,-343" coordsize="20,40" path="m9101,-323l9121,-323e" filled="f" stroked="t" strokeweight="2.107810pt" strokecolor="#BCBBBB">
                <v:path arrowok="t"/>
              </v:shape>
            </v:group>
            <v:group style="position:absolute;left:9101;top:-423;width:20;height:40" coordorigin="9101,-423" coordsize="20,40">
              <v:shape style="position:absolute;left:9101;top:-423;width:20;height:40" coordorigin="9101,-423" coordsize="20,40" path="m9101,-403l9121,-403e" filled="f" stroked="t" strokeweight="2.107pt" strokecolor="#BCBBBB">
                <v:path arrowok="t"/>
              </v:shape>
            </v:group>
            <v:group style="position:absolute;left:9101;top:-504;width:20;height:40" coordorigin="9101,-504" coordsize="20,40">
              <v:shape style="position:absolute;left:9101;top:-504;width:20;height:40" coordorigin="9101,-504" coordsize="20,40" path="m9101,-484l9121,-484e" filled="f" stroked="t" strokeweight="2.107pt" strokecolor="#BCBBBB">
                <v:path arrowok="t"/>
              </v:shape>
            </v:group>
            <v:group style="position:absolute;left:9101;top:-584;width:20;height:40" coordorigin="9101,-584" coordsize="20,40">
              <v:shape style="position:absolute;left:9101;top:-584;width:20;height:40" coordorigin="9101,-584" coordsize="20,40" path="m9101,-564l9121,-564e" filled="f" stroked="t" strokeweight="2.1071pt" strokecolor="#BCBBBB">
                <v:path arrowok="t"/>
              </v:shape>
            </v:group>
            <v:group style="position:absolute;left:9101;top:-664;width:20;height:40" coordorigin="9101,-664" coordsize="20,40">
              <v:shape style="position:absolute;left:9101;top:-664;width:20;height:40" coordorigin="9101,-664" coordsize="20,40" path="m9101,-644l9121,-644e" filled="f" stroked="t" strokeweight="2.1082pt" strokecolor="#BCBBBB">
                <v:path arrowok="t"/>
              </v:shape>
            </v:group>
            <v:group style="position:absolute;left:9101;top:-745;width:20;height:40" coordorigin="9101,-745" coordsize="20,40">
              <v:shape style="position:absolute;left:9101;top:-745;width:20;height:40" coordorigin="9101,-745" coordsize="20,40" path="m9101,-724l9121,-724e" filled="f" stroked="t" strokeweight="2.1082pt" strokecolor="#BCBBBB">
                <v:path arrowok="t"/>
              </v:shape>
            </v:group>
            <v:group style="position:absolute;left:9101;top:-825;width:20;height:40" coordorigin="9101,-825" coordsize="20,40">
              <v:shape style="position:absolute;left:9101;top:-825;width:20;height:40" coordorigin="9101,-825" coordsize="20,40" path="m9101,-805l9121,-805e" filled="f" stroked="t" strokeweight="2.1078pt" strokecolor="#BCBBBB">
                <v:path arrowok="t"/>
              </v:shape>
            </v:group>
            <v:group style="position:absolute;left:9101;top:-905;width:20;height:40" coordorigin="9101,-905" coordsize="20,40">
              <v:shape style="position:absolute;left:9101;top:-905;width:20;height:40" coordorigin="9101,-905" coordsize="20,40" path="m9101,-885l9121,-885e" filled="f" stroked="t" strokeweight="2.1082pt" strokecolor="#BCBBBB">
                <v:path arrowok="t"/>
              </v:shape>
            </v:group>
            <v:group style="position:absolute;left:9101;top:-985;width:20;height:40" coordorigin="9101,-985" coordsize="20,40">
              <v:shape style="position:absolute;left:9101;top:-985;width:20;height:40" coordorigin="9101,-985" coordsize="20,40" path="m9101,-965l9121,-965e" filled="f" stroked="t" strokeweight="2.1071pt" strokecolor="#BCBBBB">
                <v:path arrowok="t"/>
              </v:shape>
            </v:group>
            <v:group style="position:absolute;left:9101;top:-1066;width:20;height:40" coordorigin="9101,-1066" coordsize="20,40">
              <v:shape style="position:absolute;left:9101;top:-1066;width:20;height:40" coordorigin="9101,-1066" coordsize="20,40" path="m9101,-1046l9121,-1046e" filled="f" stroked="t" strokeweight="2.107pt" strokecolor="#BCBBBB">
                <v:path arrowok="t"/>
              </v:shape>
            </v:group>
            <v:group style="position:absolute;left:9101;top:-1146;width:20;height:40" coordorigin="9101,-1146" coordsize="20,40">
              <v:shape style="position:absolute;left:9101;top:-1146;width:20;height:40" coordorigin="9101,-1146" coordsize="20,40" path="m9101,-1126l9121,-1126e" filled="f" stroked="t" strokeweight="2.107pt" strokecolor="#BCBBBB">
                <v:path arrowok="t"/>
              </v:shape>
            </v:group>
            <v:group style="position:absolute;left:9101;top:-1226;width:20;height:40" coordorigin="9101,-1226" coordsize="20,40">
              <v:shape style="position:absolute;left:9101;top:-1226;width:20;height:40" coordorigin="9101,-1226" coordsize="20,40" path="m9101,-1206l9121,-1206e" filled="f" stroked="t" strokeweight="2.1082pt" strokecolor="#BCBBBB">
                <v:path arrowok="t"/>
              </v:shape>
            </v:group>
            <v:group style="position:absolute;left:9101;top:-1307;width:20;height:40" coordorigin="9101,-1307" coordsize="20,40">
              <v:shape style="position:absolute;left:9101;top:-1307;width:20;height:40" coordorigin="9101,-1307" coordsize="20,40" path="m9101,-1287l9121,-1287e" filled="f" stroked="t" strokeweight="2.1078pt" strokecolor="#BCBBBB">
                <v:path arrowok="t"/>
              </v:shape>
            </v:group>
            <v:group style="position:absolute;left:9101;top:-1387;width:20;height:40" coordorigin="9101,-1387" coordsize="20,40">
              <v:shape style="position:absolute;left:9101;top:-1387;width:20;height:40" coordorigin="9101,-1387" coordsize="20,40" path="m9101,-1367l9121,-1367e" filled="f" stroked="t" strokeweight="2.1082pt" strokecolor="#BCBBBB">
                <v:path arrowok="t"/>
              </v:shape>
            </v:group>
            <v:group style="position:absolute;left:9101;top:-1467;width:20;height:40" coordorigin="9101,-1467" coordsize="20,40">
              <v:shape style="position:absolute;left:9101;top:-1467;width:20;height:40" coordorigin="9101,-1467" coordsize="20,40" path="m9101,-1447l9121,-1447e" filled="f" stroked="t" strokeweight="2.1071pt" strokecolor="#BCBBBB">
                <v:path arrowok="t"/>
              </v:shape>
            </v:group>
            <v:group style="position:absolute;left:9101;top:-1548;width:20;height:40" coordorigin="9101,-1548" coordsize="20,40">
              <v:shape style="position:absolute;left:9101;top:-1548;width:20;height:40" coordorigin="9101,-1548" coordsize="20,40" path="m9101,-1527l9121,-1527e" filled="f" stroked="t" strokeweight="2.106600pt" strokecolor="#BCBBBB">
                <v:path arrowok="t"/>
              </v:shape>
            </v:group>
            <v:group style="position:absolute;left:9101;top:-1628;width:20;height:40" coordorigin="9101,-1628" coordsize="20,40">
              <v:shape style="position:absolute;left:9101;top:-1628;width:20;height:40" coordorigin="9101,-1628" coordsize="20,40" path="m9101,-1608l9121,-1608e" filled="f" stroked="t" strokeweight="2.107pt" strokecolor="#BCBBBB">
                <v:path arrowok="t"/>
              </v:shape>
            </v:group>
            <v:group style="position:absolute;left:9101;top:-1708;width:20;height:40" coordorigin="9101,-1708" coordsize="20,40">
              <v:shape style="position:absolute;left:9101;top:-1708;width:20;height:40" coordorigin="9101,-1708" coordsize="20,40" path="m9101,-1688l9121,-1688e" filled="f" stroked="t" strokeweight="2.1082pt" strokecolor="#BCBBBB">
                <v:path arrowok="t"/>
              </v:shape>
            </v:group>
            <v:group style="position:absolute;left:9101;top:-1788;width:20;height:40" coordorigin="9101,-1788" coordsize="20,40">
              <v:shape style="position:absolute;left:9101;top:-1788;width:20;height:40" coordorigin="9101,-1788" coordsize="20,40" path="m9101,-1768l9121,-1768e" filled="f" stroked="t" strokeweight="2.1078pt" strokecolor="#BCBBBB">
                <v:path arrowok="t"/>
              </v:shape>
            </v:group>
            <v:group style="position:absolute;left:9101;top:-1869;width:20;height:40" coordorigin="9101,-1869" coordsize="20,40">
              <v:shape style="position:absolute;left:9101;top:-1869;width:20;height:40" coordorigin="9101,-1869" coordsize="20,40" path="m9101,-1849l9121,-1849e" filled="f" stroked="t" strokeweight="2.1082pt" strokecolor="#BCBBBB">
                <v:path arrowok="t"/>
              </v:shape>
            </v:group>
            <v:group style="position:absolute;left:9101;top:-1949;width:20;height:40" coordorigin="9101,-1949" coordsize="20,40">
              <v:shape style="position:absolute;left:9101;top:-1949;width:20;height:40" coordorigin="9101,-1949" coordsize="20,40" path="m9101,-1929l9121,-1929e" filled="f" stroked="t" strokeweight="2.1078pt" strokecolor="#BCBBBB">
                <v:path arrowok="t"/>
              </v:shape>
            </v:group>
            <v:group style="position:absolute;left:9101;top:-2029;width:20;height:40" coordorigin="9101,-2029" coordsize="20,40">
              <v:shape style="position:absolute;left:9101;top:-2029;width:20;height:40" coordorigin="9101,-2029" coordsize="20,40" path="m9101,-2009l9121,-2009e" filled="f" stroked="t" strokeweight="2.107pt" strokecolor="#BCBBBB">
                <v:path arrowok="t"/>
              </v:shape>
            </v:group>
            <v:group style="position:absolute;left:9101;top:-2110;width:20;height:40" coordorigin="9101,-2110" coordsize="20,40">
              <v:shape style="position:absolute;left:9101;top:-2110;width:20;height:40" coordorigin="9101,-2110" coordsize="20,40" path="m9101,-2090l9121,-2090e" filled="f" stroked="t" strokeweight="2.1079pt" strokecolor="#BCBBBB">
                <v:path arrowok="t"/>
              </v:shape>
            </v:group>
            <v:group style="position:absolute;left:9101;top:-2190;width:20;height:40" coordorigin="9101,-2190" coordsize="20,40">
              <v:shape style="position:absolute;left:9101;top:-2190;width:20;height:40" coordorigin="9101,-2190" coordsize="20,40" path="m9101,-2170l9121,-2170e" filled="f" stroked="t" strokeweight="2.1071pt" strokecolor="#BCBBBB">
                <v:path arrowok="t"/>
              </v:shape>
            </v:group>
            <v:group style="position:absolute;left:9101;top:-2270;width:20;height:40" coordorigin="9101,-2270" coordsize="20,40">
              <v:shape style="position:absolute;left:9101;top:-2270;width:20;height:40" coordorigin="9101,-2270" coordsize="20,40" path="m9101,-2250l9121,-2250e" filled="f" stroked="t" strokeweight="2.108pt" strokecolor="#BCBBBB">
                <v:path arrowok="t"/>
              </v:shape>
            </v:group>
            <v:group style="position:absolute;left:9101;top:-2351;width:20;height:40" coordorigin="9101,-2351" coordsize="20,40">
              <v:shape style="position:absolute;left:9101;top:-2351;width:20;height:40" coordorigin="9101,-2351" coordsize="20,40" path="m9101,-2330l9121,-2330e" filled="f" stroked="t" strokeweight="2.108pt" strokecolor="#BCBBBB">
                <v:path arrowok="t"/>
              </v:shape>
            </v:group>
            <v:group style="position:absolute;left:9101;top:-2431;width:20;height:40" coordorigin="9101,-2431" coordsize="20,40">
              <v:shape style="position:absolute;left:9101;top:-2431;width:20;height:40" coordorigin="9101,-2431" coordsize="20,40" path="m9101,-2411l9121,-2411e" filled="f" stroked="t" strokeweight="2.107pt" strokecolor="#BCBBBB">
                <v:path arrowok="t"/>
              </v:shape>
            </v:group>
            <v:group style="position:absolute;left:9101;top:-2511;width:20;height:40" coordorigin="9101,-2511" coordsize="20,40">
              <v:shape style="position:absolute;left:9101;top:-2511;width:20;height:40" coordorigin="9101,-2511" coordsize="20,40" path="m9101,-2491l9121,-2491e" filled="f" stroked="t" strokeweight="2.108pt" strokecolor="#BCBBBB">
                <v:path arrowok="t"/>
              </v:shape>
            </v:group>
            <v:group style="position:absolute;left:9101;top:-2591;width:20;height:40" coordorigin="9101,-2591" coordsize="20,40">
              <v:shape style="position:absolute;left:9101;top:-2591;width:20;height:40" coordorigin="9101,-2591" coordsize="20,40" path="m9101,-2571l9121,-2571e" filled="f" stroked="t" strokeweight="2.107pt" strokecolor="#BCBBBB">
                <v:path arrowok="t"/>
              </v:shape>
            </v:group>
            <v:group style="position:absolute;left:9101;top:-2672;width:20;height:40" coordorigin="9101,-2672" coordsize="20,40">
              <v:shape style="position:absolute;left:9101;top:-2672;width:20;height:40" coordorigin="9101,-2672" coordsize="20,40" path="m9101,-2652l9121,-2652e" filled="f" stroked="t" strokeweight="2.107pt" strokecolor="#BCBBBB">
                <v:path arrowok="t"/>
              </v:shape>
            </v:group>
            <v:group style="position:absolute;left:9101;top:-2752;width:20;height:40" coordorigin="9101,-2752" coordsize="20,40">
              <v:shape style="position:absolute;left:9101;top:-2752;width:20;height:40" coordorigin="9101,-2752" coordsize="20,40" path="m9101,-2732l9121,-2732e" filled="f" stroked="t" strokeweight="2.108pt" strokecolor="#BCBBBB">
                <v:path arrowok="t"/>
              </v:shape>
            </v:group>
            <v:group style="position:absolute;left:9101;top:-2832;width:20;height:40" coordorigin="9101,-2832" coordsize="20,40">
              <v:shape style="position:absolute;left:9101;top:-2832;width:20;height:40" coordorigin="9101,-2832" coordsize="20,40" path="m9101,-2812l9121,-2812e" filled="f" stroked="t" strokeweight="2.108pt" strokecolor="#BCBBBB">
                <v:path arrowok="t"/>
              </v:shape>
            </v:group>
            <v:group style="position:absolute;left:9101;top:-2913;width:20;height:40" coordorigin="9101,-2913" coordsize="20,40">
              <v:shape style="position:absolute;left:9101;top:-2913;width:20;height:40" coordorigin="9101,-2913" coordsize="20,40" path="m9101,-2893l9121,-2893e" filled="f" stroked="t" strokeweight="2.107pt" strokecolor="#BCBBBB">
                <v:path arrowok="t"/>
              </v:shape>
            </v:group>
            <v:group style="position:absolute;left:9101;top:-2993;width:20;height:40" coordorigin="9101,-2993" coordsize="20,40">
              <v:shape style="position:absolute;left:9101;top:-2993;width:20;height:40" coordorigin="9101,-2993" coordsize="20,40" path="m9101,-2973l9121,-2973e" filled="f" stroked="t" strokeweight="2.108pt" strokecolor="#BCBBBB">
                <v:path arrowok="t"/>
              </v:shape>
            </v:group>
            <v:group style="position:absolute;left:9101;top:-3073;width:20;height:40" coordorigin="9101,-3073" coordsize="20,40">
              <v:shape style="position:absolute;left:9101;top:-3073;width:20;height:40" coordorigin="9101,-3073" coordsize="20,40" path="m9101,-3053l9121,-3053e" filled="f" stroked="t" strokeweight="2.107pt" strokecolor="#BCBBBB">
                <v:path arrowok="t"/>
              </v:shape>
            </v:group>
            <v:group style="position:absolute;left:9101;top:-3154;width:20;height:40" coordorigin="9101,-3154" coordsize="20,40">
              <v:shape style="position:absolute;left:9101;top:-3154;width:20;height:40" coordorigin="9101,-3154" coordsize="20,40" path="m9101,-3134l9121,-3134e" filled="f" stroked="t" strokeweight="2.107pt" strokecolor="#BCBBBB">
                <v:path arrowok="t"/>
              </v:shape>
            </v:group>
            <v:group style="position:absolute;left:9101;top:-3234;width:20;height:40" coordorigin="9101,-3234" coordsize="20,40">
              <v:shape style="position:absolute;left:9101;top:-3234;width:20;height:40" coordorigin="9101,-3234" coordsize="20,40" path="m9101,-3214l9121,-3214e" filled="f" stroked="t" strokeweight="2.108pt" strokecolor="#BCBBBB">
                <v:path arrowok="t"/>
              </v:shape>
            </v:group>
            <v:group style="position:absolute;left:9101;top:-3314;width:20;height:40" coordorigin="9101,-3314" coordsize="20,40">
              <v:shape style="position:absolute;left:9101;top:-3314;width:20;height:40" coordorigin="9101,-3314" coordsize="20,40" path="m9101,-3294l9121,-3294e" filled="f" stroked="t" strokeweight="2.108pt" strokecolor="#BCBBBB">
                <v:path arrowok="t"/>
              </v:shape>
            </v:group>
            <v:group style="position:absolute;left:9101;top:-3395;width:20;height:40" coordorigin="9101,-3395" coordsize="20,40">
              <v:shape style="position:absolute;left:9101;top:-3395;width:20;height:40" coordorigin="9101,-3395" coordsize="20,40" path="m9101,-3374l9121,-3374e" filled="f" stroked="t" strokeweight="2.108pt" strokecolor="#BCBBBB">
                <v:path arrowok="t"/>
              </v:shape>
            </v:group>
            <v:group style="position:absolute;left:9101;top:-3475;width:20;height:40" coordorigin="9101,-3475" coordsize="20,40">
              <v:shape style="position:absolute;left:9101;top:-3475;width:20;height:40" coordorigin="9101,-3475" coordsize="20,40" path="m9101,-3455l9121,-3455e" filled="f" stroked="t" strokeweight="2.108pt" strokecolor="#BCBBBB">
                <v:path arrowok="t"/>
              </v:shape>
            </v:group>
            <v:group style="position:absolute;left:9101;top:-3555;width:20;height:40" coordorigin="9101,-3555" coordsize="20,40">
              <v:shape style="position:absolute;left:9101;top:-3555;width:20;height:40" coordorigin="9101,-3555" coordsize="20,40" path="m9101,-3535l9121,-3535e" filled="f" stroked="t" strokeweight="2.108pt" strokecolor="#BCBBBB">
                <v:path arrowok="t"/>
              </v:shape>
            </v:group>
            <v:group style="position:absolute;left:9101;top:-3635;width:20;height:40" coordorigin="9101,-3635" coordsize="20,40">
              <v:shape style="position:absolute;left:9101;top:-3635;width:20;height:40" coordorigin="9101,-3635" coordsize="20,40" path="m9101,-3615l9121,-3615e" filled="f" stroked="t" strokeweight="2.107pt" strokecolor="#BCBBBB">
                <v:path arrowok="t"/>
              </v:shape>
            </v:group>
            <v:group style="position:absolute;left:9101;top:-3716;width:20;height:40" coordorigin="9101,-3716" coordsize="20,40">
              <v:shape style="position:absolute;left:9101;top:-3716;width:20;height:40" coordorigin="9101,-3716" coordsize="20,40" path="m9101,-3696l9121,-3696e" filled="f" stroked="t" strokeweight="2.108pt" strokecolor="#BCBBBB">
                <v:path arrowok="t"/>
              </v:shape>
            </v:group>
            <v:group style="position:absolute;left:9101;top:-3796;width:20;height:40" coordorigin="9101,-3796" coordsize="20,40">
              <v:shape style="position:absolute;left:9101;top:-3796;width:20;height:40" coordorigin="9101,-3796" coordsize="20,40" path="m9101,-3776l9121,-3776e" filled="f" stroked="t" strokeweight="2.108pt" strokecolor="#BCBBBB">
                <v:path arrowok="t"/>
              </v:shape>
            </v:group>
            <v:group style="position:absolute;left:9101;top:-3876;width:20;height:40" coordorigin="9101,-3876" coordsize="20,40">
              <v:shape style="position:absolute;left:9101;top:-3876;width:20;height:40" coordorigin="9101,-3876" coordsize="20,40" path="m9101,-3856l9121,-3856e" filled="f" stroked="t" strokeweight="2.108pt" strokecolor="#BCBBBB">
                <v:path arrowok="t"/>
              </v:shape>
            </v:group>
            <v:group style="position:absolute;left:9101;top:-3957;width:20;height:40" coordorigin="9101,-3957" coordsize="20,40">
              <v:shape style="position:absolute;left:9101;top:-3957;width:20;height:40" coordorigin="9101,-3957" coordsize="20,40" path="m9101,-3937l9121,-3937e" filled="f" stroked="t" strokeweight="2.108pt" strokecolor="#BCBBBB">
                <v:path arrowok="t"/>
              </v:shape>
            </v:group>
            <v:group style="position:absolute;left:9101;top:-182;width:20;height:20" coordorigin="9101,-182" coordsize="20,20">
              <v:shape style="position:absolute;left:9101;top:-182;width:20;height:20" coordorigin="9101,-182" coordsize="20,20" path="m9101,-172l9121,-172e" filled="f" stroked="t" strokeweight="1.1pt" strokecolor="#BCBBB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Computation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5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36"/>
          <w:w w:val="120"/>
          <w:b/>
          <w:bCs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2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56"/>
          <w:w w:val="12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6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0"/>
          <w:w w:val="79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apical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tricle.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φ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rotation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φ</w:t>
      </w:r>
      <w:r>
        <w:rPr>
          <w:rFonts w:ascii="Arial" w:hAnsi="Arial" w:cs="Arial" w:eastAsia="Arial"/>
          <w:sz w:val="16"/>
          <w:szCs w:val="16"/>
          <w:spacing w:val="10"/>
          <w:w w:val="100"/>
          <w:i/>
          <w:position w:val="-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)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  <w:position w:val="0"/>
        </w:rPr>
        <w:t>base</w:t>
      </w:r>
      <w:r>
        <w:rPr>
          <w:rFonts w:ascii="Arial" w:hAnsi="Arial" w:cs="Arial" w:eastAsia="Arial"/>
          <w:sz w:val="24"/>
          <w:szCs w:val="24"/>
          <w:spacing w:val="13"/>
          <w:w w:val="8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  <w:position w:val="0"/>
        </w:rPr>
        <w:t>φ</w:t>
      </w:r>
      <w:r>
        <w:rPr>
          <w:rFonts w:ascii="Arial" w:hAnsi="Arial" w:cs="Arial" w:eastAsia="Arial"/>
          <w:sz w:val="16"/>
          <w:szCs w:val="16"/>
          <w:spacing w:val="10"/>
          <w:w w:val="96"/>
          <w:i/>
          <w:position w:val="-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0"/>
        </w:rPr>
        <w:t>)</w:t>
      </w:r>
      <w:r>
        <w:rPr>
          <w:rFonts w:ascii="Arial" w:hAnsi="Arial" w:cs="Arial" w:eastAsia="Arial"/>
          <w:sz w:val="24"/>
          <w:szCs w:val="24"/>
          <w:spacing w:val="7"/>
          <w:w w:val="9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wist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direction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wn</w:t>
      </w:r>
      <w:r>
        <w:rPr>
          <w:rFonts w:ascii="Arial" w:hAnsi="Arial" w:cs="Arial" w:eastAsia="Arial"/>
          <w:sz w:val="24"/>
          <w:szCs w:val="24"/>
          <w:spacing w:val="34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-4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vie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46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ot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head).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orsion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τ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computed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6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5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wist</w:t>
      </w:r>
      <w:r>
        <w:rPr>
          <w:rFonts w:ascii="Arial" w:hAnsi="Arial" w:cs="Arial" w:eastAsia="Arial"/>
          <w:sz w:val="24"/>
          <w:szCs w:val="24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divided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distance</w:t>
      </w:r>
      <w:r>
        <w:rPr>
          <w:rFonts w:ascii="Arial" w:hAnsi="Arial" w:cs="Arial" w:eastAsia="Arial"/>
          <w:sz w:val="24"/>
          <w:szCs w:val="24"/>
          <w:spacing w:val="36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)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0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basal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apical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image</w:t>
      </w:r>
      <w:r>
        <w:rPr>
          <w:rFonts w:ascii="Arial" w:hAnsi="Arial" w:cs="Arial" w:eastAsia="Arial"/>
          <w:sz w:val="24"/>
          <w:szCs w:val="24"/>
          <w:spacing w:val="18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cations.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reduced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19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7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related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assessed</w:t>
      </w:r>
      <w:r>
        <w:rPr>
          <w:rFonts w:ascii="Arial" w:hAnsi="Arial" w:cs="Arial" w:eastAsia="Arial"/>
          <w:sz w:val="24"/>
          <w:szCs w:val="24"/>
          <w:spacing w:val="3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enfo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r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c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natu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 </w:t>
      </w:r>
      <w:r>
        <w:rPr>
          <w:rFonts w:ascii="Arial" w:hAnsi="Arial" w:cs="Arial" w:eastAsia="Arial"/>
          <w:sz w:val="24"/>
          <w:szCs w:val="24"/>
          <w:spacing w:val="5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een</w:t>
      </w:r>
      <w:r>
        <w:rPr>
          <w:rFonts w:ascii="Arial" w:hAnsi="Arial" w:cs="Arial" w:eastAsia="Arial"/>
          <w:sz w:val="24"/>
          <w:szCs w:val="24"/>
          <w:spacing w:val="-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establish</w:t>
      </w:r>
      <w:r>
        <w:rPr>
          <w:rFonts w:ascii="Arial" w:hAnsi="Arial" w:cs="Arial" w:eastAsia="Arial"/>
          <w:sz w:val="24"/>
          <w:szCs w:val="24"/>
          <w:spacing w:val="3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latter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mimics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rele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ts,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ensure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Institutional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Review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Board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appr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ed</w:t>
      </w:r>
      <w:r>
        <w:rPr>
          <w:rFonts w:ascii="Arial" w:hAnsi="Arial" w:cs="Arial" w:eastAsia="Arial"/>
          <w:sz w:val="24"/>
          <w:szCs w:val="24"/>
          <w:spacing w:val="2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prot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ls,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written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informed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72" w:after="0" w:line="240" w:lineRule="auto"/>
        <w:ind w:left="90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00.515991pt;margin-top:2.303998pt;width:139.484002pt;height:153pt;mso-position-horizontal-relative:page;mso-position-vertical-relative:paragraph;z-index:-7577" coordorigin="8010,46" coordsize="2790,3060">
            <v:shape style="position:absolute;left:8010;top:46;width:2790;height:3060" type="#_x0000_t75">
              <v:imagedata r:id="rId32" o:title=""/>
            </v:shape>
            <v:shape style="position:absolute;left:9471;top:1926;width:1329;height:400" type="#_x0000_t75">
              <v:imagedata r:id="rId33" o:title=""/>
            </v:shape>
            <v:shape style="position:absolute;left:9965;top:1906;width:334;height:100" type="#_x0000_t75">
              <v:imagedata r:id="rId34" o:title=""/>
            </v:shape>
            <v:shape style="position:absolute;left:10182;top:1846;width:618;height:160" type="#_x0000_t75">
              <v:imagedata r:id="rId35" o:title=""/>
            </v:shape>
            <v:shape style="position:absolute;left:8495;top:1886;width:1745;height:400" type="#_x0000_t75">
              <v:imagedata r:id="rId36" o:title=""/>
            </v:shape>
            <v:shape style="position:absolute;left:9669;top:1146;width:1131;height:760" type="#_x0000_t75">
              <v:imagedata r:id="rId37" o:title=""/>
            </v:shape>
            <v:shape style="position:absolute;left:8561;top:1826;width:771;height:60" type="#_x0000_t75">
              <v:imagedata r:id="rId38" o:title=""/>
            </v:shape>
            <v:shape style="position:absolute;left:8640;top:1706;width:1118;height:180" type="#_x0000_t75">
              <v:imagedata r:id="rId39" o:title=""/>
            </v:shape>
            <v:group style="position:absolute;left:8507;top:1690;width:1820;height:307" coordorigin="8507,1690" coordsize="1820,307">
              <v:shape style="position:absolute;left:8507;top:1690;width:1820;height:307" coordorigin="8507,1690" coordsize="1820,307" path="m9750,1906l9506,1906,9525,1906,9543,1907,9609,1913,9677,1925,9746,1948,9803,1971,9821,1978,9897,1997,9923,1997,9939,1996,10002,1976,10034,1958,9914,1958,9895,1957,9825,1937,9776,1917,9759,1910,9750,1906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83,1918l10244,1918,10233,1922,10234,1926,10298,1990,10326,1962,10283,1918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153,1840l10152,1840,10132,1843,10076,1876,10046,1899,10032,1910,9978,1943,9921,1958,10034,1958,10036,1956,10052,1945,10066,1934,10086,1918,10102,1905,10115,1896,10137,1883,10151,1880,10149,1879,10152,1860,10222,1860,10204,1852,10182,1845,10157,1840,10153,1840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33,1921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33,1921l10233,1921,10233,1921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44,1918l10233,1921,10233,1922,10244,1918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22,1860l10152,1860,10152,1880,10151,1880,10213,1900,10233,1921,10233,1921,10244,1918,10283,1918,10280,1916,10252,1916,10266,1902,10268,1902,10266,1899,10249,1878,10237,1868,10222,1860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66,1902l10252,1916,10271,1910,10269,1904,10266,1902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69,1904l10271,1910,10252,1916,10280,1916,10269,1904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26,1762l9139,1769,9154,1777,9170,1786,9218,1814,9236,1824,9291,1853,9352,1880,9418,1900,9459,1908,9469,1908,9506,1906,9750,1906,9678,1884,9600,1871,9560,1868,9461,1868,9454,1867,9385,1849,9323,1824,9267,1796,9209,1762,9127,1762,9126,1762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268,1902l10266,1902,10269,1904,10268,1902e" filled="t" fillcolor="#00A650" stroked="f">
                <v:path arrowok="t"/>
                <v:fill/>
              </v:shape>
              <v:shape style="position:absolute;left:8507;top:1690;width:1820;height:307" coordorigin="8507,1690" coordsize="1820,307" path="m8881,1690l8872,1690,8850,1691,8787,1701,8727,1719,8655,1753,8595,1790,8533,1838,8507,1861,8535,1890,8539,1885,8548,1877,8598,1837,8659,1797,8715,1768,8772,1747,8847,1731,9152,1730,9142,1725,9076,1711,8992,1700,8890,1691,8881,1690e" filled="t" fillcolor="#00A650" stroked="f">
                <v:path arrowok="t"/>
                <v:fill/>
              </v:shape>
              <v:shape style="position:absolute;left:8507;top:1690;width:1820;height:307" coordorigin="8507,1690" coordsize="1820,307" path="m10152,1860l10149,1879,10151,1880,10152,1880,10152,1860e" filled="t" fillcolor="#00A650" stroked="f">
                <v:path arrowok="t"/>
                <v:fill/>
              </v:shape>
              <v:shape style="position:absolute;left:8507;top:1690;width:1820;height:307" coordorigin="8507,1690" coordsize="1820,307" path="m9526,1866l9498,1867,9480,1868,9461,1868,9560,1868,9555,1868,9539,1867,9526,1866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34,1743l9125,1761,9126,1762,9127,1762,9126,1762,9131,1749,9134,1743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31,1750l9126,1762,9127,1762,9131,1750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76,1743l9134,1743,9131,1750,9127,1762,9209,1762,9185,1748,9176,1743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31,1749l9126,1762,9131,1750,9131,1749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52,1730l8880,1730,8888,1731,8952,1736,9037,1746,9105,1757,9126,1762,9125,1761,9134,1743,9176,1743,9169,1740,9154,1731,9152,1730e" filled="t" fillcolor="#00A650" stroked="f">
                <v:path arrowok="t"/>
                <v:fill/>
              </v:shape>
              <v:shape style="position:absolute;left:8507;top:1690;width:1820;height:307" coordorigin="8507,1690" coordsize="1820,307" path="m9131,1749l9131,1750,9131,1749e" filled="t" fillcolor="#00A650" stroked="f">
                <v:path arrowok="t"/>
                <v:fill/>
              </v:shape>
            </v:group>
            <v:group style="position:absolute;left:8480;top:1958;width:1842;height:354" coordorigin="8480,1958" coordsize="1842,354">
              <v:shape style="position:absolute;left:8480;top:1958;width:1842;height:354" coordorigin="8480,1958" coordsize="1842,354" path="m10016,2136l9633,2136,9691,2136,9711,2137,9790,2141,9850,2147,9915,2156,9978,2168,10048,2186,10119,2215,10176,2242,10232,2272,10284,2301,10302,2312,10323,2277,10266,2245,10201,2210,10144,2182,10074,2153,10017,2136,10016,2136e" filled="t" fillcolor="#00AEEF" stroked="f">
                <v:path arrowok="t"/>
                <v:fill/>
              </v:shape>
              <v:shape style="position:absolute;left:8480;top:1958;width:1842;height:354" coordorigin="8480,1958" coordsize="1842,354" path="m9067,1958l9064,1958,9042,1959,8983,1971,8912,2006,8878,2025,8860,2035,8836,2048,8670,2136,8480,2235,8495,2273,8756,2136,8863,2079,8934,2039,8950,2030,9022,2002,9227,1998,9212,1992,9153,1971,9076,1958,9069,1958,9067,1958e" filled="t" fillcolor="#00AEEF" stroked="f">
                <v:path arrowok="t"/>
                <v:fill/>
              </v:shape>
              <v:shape style="position:absolute;left:8480;top:1958;width:1842;height:354" coordorigin="8480,1958" coordsize="1842,354" path="m9227,1998l9067,1998,9069,1998,9071,1998,9131,2006,9192,2027,9281,2067,9300,2076,9357,2098,9434,2122,9495,2134,9559,2136,10016,2136,9938,2120,9874,2110,9807,2103,9732,2097,9537,2097,9519,2096,9439,2082,9374,2061,9302,2033,9229,1999,9227,1998e" filled="t" fillcolor="#00AEEF" stroked="f">
                <v:path arrowok="t"/>
                <v:fill/>
              </v:shape>
              <v:shape style="position:absolute;left:8480;top:1958;width:1842;height:354" coordorigin="8480,1958" coordsize="1842,354" path="m9636,2096l9537,2097,9705,2097,9636,2096e" filled="t" fillcolor="#00AEEF" stroked="f">
                <v:path arrowok="t"/>
                <v:fill/>
              </v:shape>
              <v:shape style="position:absolute;left:9341;top:2097;width:77;height:55" type="#_x0000_t75">
                <v:imagedata r:id="rId40" o:title=""/>
              </v:shape>
              <v:shape style="position:absolute;left:9385;top:1907;width:236;height:178" type="#_x0000_t75">
                <v:imagedata r:id="rId41" o:title=""/>
              </v:shape>
              <v:shape style="position:absolute;left:9581;top:1142;width:770;height:737" type="#_x0000_t75">
                <v:imagedata r:id="rId42" o:title=""/>
              </v:shape>
            </v:group>
            <v:group style="position:absolute;left:9545;top:1869;width:104;height:44" coordorigin="9545,1869" coordsize="104,44">
              <v:shape style="position:absolute;left:9545;top:1869;width:104;height:44" coordorigin="9545,1869" coordsize="104,44" path="m9581,1869l9545,1907,9562,1908,9582,1909,9610,1912,9616,1913,9621,1914,9649,1877,9629,1874,9609,1872,9599,1871,9590,1870,9581,1869e" filled="t" fillcolor="#E2E419" stroked="f">
                <v:path arrowok="t"/>
                <v:fill/>
              </v:shape>
            </v:group>
            <v:group style="position:absolute;left:9355;top:2065;width:95;height:52" coordorigin="9355,2065" coordsize="95,52">
              <v:shape style="position:absolute;left:9355;top:2065;width:95;height:52" coordorigin="9355,2065" coordsize="95,52" path="m9385,2065l9355,2097,9374,2104,9393,2110,9413,2116,9418,2117,9450,2085,9442,2082,9433,2080,9404,2071,9385,2065e" filled="t" fillcolor="#E1E54A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4.257996pt;margin-top:2.303998pt;width:139.485002pt;height:153pt;mso-position-horizontal-relative:page;mso-position-vertical-relative:paragraph;z-index:-7576" coordorigin="5085,46" coordsize="2790,3060">
            <v:shape style="position:absolute;left:5638;top:1906;width:2236;height:320" type="#_x0000_t75">
              <v:imagedata r:id="rId43" o:title=""/>
            </v:shape>
            <v:shape style="position:absolute;left:7272;top:1846;width:603;height:160" type="#_x0000_t75">
              <v:imagedata r:id="rId44" o:title=""/>
            </v:shape>
            <v:shape style="position:absolute;left:5624;top:1826;width:1511;height:140" type="#_x0000_t75">
              <v:imagedata r:id="rId45" o:title=""/>
            </v:shape>
            <v:shape style="position:absolute;left:6758;top:1146;width:1117;height:760" type="#_x0000_t75">
              <v:imagedata r:id="rId46" o:title=""/>
            </v:shape>
            <v:shape style="position:absolute;left:5902;top:1866;width:519;height:20" type="#_x0000_t75">
              <v:imagedata r:id="rId47" o:title=""/>
            </v:shape>
            <v:shape style="position:absolute;left:5730;top:1706;width:1118;height:180" type="#_x0000_t75">
              <v:imagedata r:id="rId48" o:title=""/>
            </v:shape>
            <v:shape style="position:absolute;left:5595;top:1689;width:1832;height:520" type="#_x0000_t75">
              <v:imagedata r:id="rId49" o:title=""/>
            </v:shape>
            <v:shape style="position:absolute;left:6430;top:2029;width:128;height:123" type="#_x0000_t75">
              <v:imagedata r:id="rId50" o:title=""/>
            </v:shape>
            <v:shape style="position:absolute;left:6546;top:1907;width:165;height:109" type="#_x0000_t75">
              <v:imagedata r:id="rId51" o:title=""/>
            </v:shape>
            <v:shape style="position:absolute;left:6671;top:1142;width:770;height:737" type="#_x0000_t75">
              <v:imagedata r:id="rId52" o:title=""/>
            </v:shape>
            <v:group style="position:absolute;left:6634;top:1869;width:104;height:44" coordorigin="6634,1869" coordsize="104,44">
              <v:shape style="position:absolute;left:6634;top:1869;width:104;height:44" coordorigin="6634,1869" coordsize="104,44" path="m6671,1869l6634,1907,6651,1908,6671,1909,6700,1912,6706,1913,6711,1914,6738,1877,6719,1874,6699,1872,6688,1871,6671,1869e" filled="t" fillcolor="#E2E419" stroked="f">
                <v:path arrowok="t"/>
                <v:fill/>
              </v:shape>
            </v:group>
            <v:group style="position:absolute;left:6510;top:1999;width:98;height:51" coordorigin="6510,1999" coordsize="98,51">
              <v:shape style="position:absolute;left:6510;top:1999;width:98;height:51" coordorigin="6510,1999" coordsize="98,51" path="m6540,1999l6510,2029,6514,2031,6517,2033,6534,2040,6553,2046,6574,2051,6609,2016,6601,2015,6593,2014,6578,2011,6557,2005,6540,1999e" filled="t" fillcolor="#E1E54A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Cardiac</w:t>
      </w:r>
      <w:r>
        <w:rPr>
          <w:rFonts w:ascii="Arial" w:hAnsi="Arial" w:cs="Arial" w:eastAsia="Arial"/>
          <w:sz w:val="18"/>
          <w:szCs w:val="18"/>
          <w:color w:val="FFFFFF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Imaging</w:t>
      </w:r>
      <w:r>
        <w:rPr>
          <w:rFonts w:ascii="Arial" w:hAnsi="Arial" w:cs="Arial" w:eastAsia="Arial"/>
          <w:sz w:val="18"/>
          <w:szCs w:val="18"/>
          <w:color w:val="FFFFFF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Plane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5" w:after="0" w:line="240" w:lineRule="auto"/>
        <w:ind w:left="88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Original</w:t>
      </w:r>
      <w:r>
        <w:rPr>
          <w:rFonts w:ascii="Arial" w:hAnsi="Arial" w:cs="Arial" w:eastAsia="Arial"/>
          <w:sz w:val="18"/>
          <w:szCs w:val="18"/>
          <w:color w:val="FFFFFF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Diaphragm</w:t>
      </w:r>
      <w:r>
        <w:rPr>
          <w:rFonts w:ascii="Arial" w:hAnsi="Arial" w:cs="Arial" w:eastAsia="Arial"/>
          <w:sz w:val="18"/>
          <w:szCs w:val="18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Position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6" w:after="0" w:line="240" w:lineRule="auto"/>
        <w:ind w:left="88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Current</w:t>
      </w:r>
      <w:r>
        <w:rPr>
          <w:rFonts w:ascii="Arial" w:hAnsi="Arial" w:cs="Arial" w:eastAsia="Arial"/>
          <w:sz w:val="18"/>
          <w:szCs w:val="18"/>
          <w:color w:val="FFFFFF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Diaphragm</w:t>
      </w:r>
      <w:r>
        <w:rPr>
          <w:rFonts w:ascii="Arial" w:hAnsi="Arial" w:cs="Arial" w:eastAsia="Arial"/>
          <w:sz w:val="18"/>
          <w:szCs w:val="18"/>
          <w:color w:val="FFFFF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Position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5" w:after="0" w:line="240" w:lineRule="auto"/>
        <w:ind w:left="973" w:right="-20"/>
        <w:jc w:val="left"/>
        <w:tabs>
          <w:tab w:pos="3900" w:val="left"/>
          <w:tab w:pos="67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08pt;margin-top:-153.83522pt;width:139.484002pt;height:153.914102pt;mso-position-horizontal-relative:page;mso-position-vertical-relative:paragraph;z-index:-7575" coordorigin="2160,-3077" coordsize="2790,3078">
            <v:shape style="position:absolute;left:2160;top:-3077;width:2790;height:3078" type="#_x0000_t75">
              <v:imagedata r:id="rId53" o:title=""/>
            </v:shape>
            <v:shape style="position:absolute;left:4088;top:-1225;width:862;height:118" type="#_x0000_t75">
              <v:imagedata r:id="rId54" o:title=""/>
            </v:shape>
            <v:shape style="position:absolute;left:3833;top:-1963;width:1116;height:816" type="#_x0000_t75">
              <v:imagedata r:id="rId55" o:title=""/>
            </v:shape>
            <v:shape style="position:absolute;left:2699;top:-1374;width:847;height:160" type="#_x0000_t75">
              <v:imagedata r:id="rId56" o:title=""/>
            </v:shape>
            <v:shape style="position:absolute;left:3046;top:-1414;width:879;height:179" type="#_x0000_t75">
              <v:imagedata r:id="rId57" o:title=""/>
            </v:shape>
            <v:shape style="position:absolute;left:4898;top:-3042;width:52;height:813" type="#_x0000_t75">
              <v:imagedata r:id="rId58" o:title=""/>
            </v:shape>
            <v:group style="position:absolute;left:2672;top:-1414;width:1820;height:307" coordorigin="2672,-1414" coordsize="1820,307">
              <v:shape style="position:absolute;left:2672;top:-1414;width:1820;height:307" coordorigin="2672,-1414" coordsize="1820,307" path="m3915,-1198l3671,-1198,3689,-1198,3708,-1198,3774,-1192,3841,-1179,3911,-1157,3968,-1133,3985,-1127,4061,-1107,4088,-1107,4103,-1108,4167,-1128,4198,-1147,4079,-1147,4059,-1148,3990,-1168,3941,-1188,3923,-1195,3915,-1198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398,-1183l4399,-1178,4463,-1115,4491,-1143,4451,-1183,4398,-1183,4398,-1183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318,-1265l4317,-1265,4296,-1262,4241,-1229,4211,-1205,4196,-1194,4142,-1161,4086,-1147,4198,-1147,4201,-1148,4217,-1159,4231,-1170,4251,-1187,4267,-1199,4280,-1209,4302,-1221,4316,-1225,4314,-1225,4317,-1245,4387,-1245,4369,-1253,4347,-1259,4322,-1264,4318,-1265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398,-1184l4398,-1183,4398,-1183,4398,-1184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408,-1186l4398,-1184,4398,-1183,4408,-1186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448,-1186l4408,-1186,4398,-1183,4451,-1183,4448,-1186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387,-1245l4317,-1245,4317,-1225,4316,-1225,4378,-1204,4398,-1183,4398,-1184,4408,-1186,4448,-1186,4445,-1189,4417,-1189,4431,-1203,4432,-1203,4431,-1206,4414,-1227,4402,-1236,4387,-1245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431,-1203l4417,-1189,4436,-1194,4433,-1201,4431,-1203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433,-1201l4436,-1194,4417,-1189,4445,-1189,4433,-1201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291,-1343l3304,-1336,3319,-1328,3334,-1319,3383,-1290,3400,-1281,3455,-1251,3516,-1225,3583,-1204,3624,-1197,3633,-1197,3671,-1198,3915,-1198,3843,-1221,3765,-1233,3725,-1237,3626,-1237,3619,-1237,3550,-1256,3488,-1281,3432,-1309,3373,-1342,3291,-1342,3291,-1343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432,-1203l4431,-1203,4433,-1201,4432,-1203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046,-1414l3037,-1414,3015,-1414,2952,-1404,2892,-1385,2820,-1352,2760,-1315,2697,-1267,2672,-1243,2699,-1215,2700,-1215,2704,-1219,2763,-1268,2824,-1307,2880,-1336,2936,-1358,3012,-1373,3317,-1374,3307,-1379,3240,-1394,3157,-1404,3055,-1414,3046,-1414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4317,-1245l4314,-1225,4316,-1225,4317,-1225,4317,-1245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691,-1238l3663,-1238,3645,-1237,3626,-1237,3725,-1237,3720,-1237,3704,-1238,3691,-1238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291,-1343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296,-1355l3291,-1343,3291,-1343,3296,-1355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351,-1355l3296,-1355,3291,-1342,3373,-1342,3351,-1355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298,-1361l3290,-1343,3291,-1343,3291,-1343,3298,-1361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341,-1361l3298,-1361,3291,-1343,3296,-1355,3351,-1355,3350,-1356,3341,-1361e" filled="t" fillcolor="#00A650" stroked="f">
                <v:path arrowok="t"/>
                <v:fill/>
              </v:shape>
              <v:shape style="position:absolute;left:2672;top:-1414;width:1820;height:307" coordorigin="2672,-1414" coordsize="1820,307" path="m3317,-1374l3045,-1374,3053,-1374,3117,-1368,3202,-1359,3270,-1348,3291,-1343,3290,-1343,3298,-1361,3341,-1361,3334,-1365,3319,-1373,3317,-1374e" filled="t" fillcolor="#00A650" stroked="f">
                <v:path arrowok="t"/>
                <v:fill/>
              </v:shape>
              <v:shape style="position:absolute;left:2210;top:-3042;width:2688;height:813" type="#_x0000_t75">
                <v:imagedata r:id="rId59" o:title=""/>
              </v:shape>
            </v:group>
            <v:group style="position:absolute;left:2260;top:-2616;width:275;height:2" coordorigin="2260,-2616" coordsize="275,2">
              <v:shape style="position:absolute;left:2260;top:-2616;width:275;height:2" coordorigin="2260,-2616" coordsize="275,0" path="m2260,-2616l2535,-2616e" filled="f" stroked="t" strokeweight="2.1pt" strokecolor="#00A650">
                <v:path arrowok="t"/>
              </v:shape>
            </v:group>
            <v:group style="position:absolute;left:2260;top:-2328;width:275;height:2" coordorigin="2260,-2328" coordsize="275,2">
              <v:shape style="position:absolute;left:2260;top:-2328;width:275;height:2" coordorigin="2260,-2328" coordsize="275,0" path="m2260,-2328l2535,-2328e" filled="f" stroked="t" strokeweight="2.1pt" strokecolor="#00AEEF">
                <v:path arrowok="t"/>
              </v:shape>
              <v:shape style="position:absolute;left:3505;top:-1198;width:281;height:245" type="#_x0000_t75">
                <v:imagedata r:id="rId60" o:title=""/>
              </v:shape>
              <v:shape style="position:absolute;left:3746;top:-1963;width:770;height:737" type="#_x0000_t75">
                <v:imagedata r:id="rId61" o:title=""/>
              </v:shape>
            </v:group>
            <v:group style="position:absolute;left:3709;top:-1235;width:104;height:44" coordorigin="3709,-1235" coordsize="104,44">
              <v:shape style="position:absolute;left:3709;top:-1235;width:104;height:44" coordorigin="3709,-1235" coordsize="104,44" path="m3746,-1235l3709,-1198,3726,-1197,3746,-1195,3775,-1192,3781,-1192,3786,-1191,3813,-1227,3794,-1230,3774,-1233,3763,-1234,3746,-1235e" filled="t" fillcolor="#E2E419" stroked="f">
                <v:path arrowok="t"/>
                <v:fill/>
              </v:shape>
              <v:shape style="position:absolute;left:2260;top:-2924;width:275;height:40" type="#_x0000_t75">
                <v:imagedata r:id="rId62" o:title="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End-Expiration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Mid-Inspiration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End-Inspiration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time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images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as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translates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5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cycl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respiration,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causes</w:t>
      </w:r>
      <w:r>
        <w:rPr>
          <w:rFonts w:ascii="Arial" w:hAnsi="Arial" w:cs="Arial" w:eastAsia="Arial"/>
          <w:sz w:val="24"/>
          <w:szCs w:val="24"/>
          <w:spacing w:val="5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distance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through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fixed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541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3.3.1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V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Motion</w:t>
      </w:r>
      <w:r>
        <w:rPr>
          <w:rFonts w:ascii="Arial" w:hAnsi="Arial" w:cs="Arial" w:eastAsia="Arial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Quantifi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Imaging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</w:t>
      </w:r>
      <w:r>
        <w:rPr>
          <w:rFonts w:ascii="Arial" w:hAnsi="Arial" w:cs="Arial" w:eastAsia="Arial"/>
          <w:sz w:val="24"/>
          <w:szCs w:val="24"/>
          <w:spacing w:val="-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erformed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Siemens</w:t>
      </w:r>
      <w:r>
        <w:rPr>
          <w:rFonts w:ascii="Arial" w:hAnsi="Arial" w:cs="Arial" w:eastAsia="Arial"/>
          <w:sz w:val="24"/>
          <w:szCs w:val="24"/>
          <w:spacing w:val="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(Siemens</w:t>
      </w:r>
      <w:r>
        <w:rPr>
          <w:rFonts w:ascii="Arial" w:hAnsi="Arial" w:cs="Arial" w:eastAsia="Arial"/>
          <w:sz w:val="24"/>
          <w:szCs w:val="24"/>
          <w:spacing w:val="-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Healthcare,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Erlangen,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eleme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hest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24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eleme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spine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apical</w:t>
      </w:r>
      <w:r>
        <w:rPr>
          <w:rFonts w:ascii="Arial" w:hAnsi="Arial" w:cs="Arial" w:eastAsia="Arial"/>
          <w:sz w:val="24"/>
          <w:szCs w:val="24"/>
          <w:spacing w:val="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axis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cations</w:t>
      </w:r>
      <w:r>
        <w:rPr>
          <w:rFonts w:ascii="Arial" w:hAnsi="Arial" w:cs="Arial" w:eastAsia="Arial"/>
          <w:sz w:val="24"/>
          <w:szCs w:val="24"/>
          <w:spacing w:val="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cine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ding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es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[45,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1" w:lineRule="auto"/>
        <w:ind w:left="440" w:right="36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image,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fi</w:t>
      </w:r>
      <w:r>
        <w:rPr>
          <w:rFonts w:ascii="Arial" w:hAnsi="Arial" w:cs="Arial" w:eastAsia="Arial"/>
          <w:sz w:val="24"/>
          <w:szCs w:val="24"/>
          <w:spacing w:val="-6"/>
          <w:w w:val="10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slices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planned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quidista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acro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ss</w:t>
      </w:r>
      <w:r>
        <w:rPr>
          <w:rFonts w:ascii="Arial" w:hAnsi="Arial" w:cs="Arial" w:eastAsia="Arial"/>
          <w:sz w:val="24"/>
          <w:szCs w:val="24"/>
          <w:spacing w:val="2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end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systolic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slices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planned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outermost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slic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extend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ond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mitral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al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plane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cardial</w:t>
      </w:r>
      <w:r>
        <w:rPr>
          <w:rFonts w:ascii="Arial" w:hAnsi="Arial" w:cs="Arial" w:eastAsia="Arial"/>
          <w:sz w:val="24"/>
          <w:szCs w:val="24"/>
          <w:spacing w:val="1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el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.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ond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fourth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slices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sta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defined</w:t>
      </w:r>
      <w:r>
        <w:rPr>
          <w:rFonts w:ascii="Arial" w:hAnsi="Arial" w:cs="Arial" w:eastAsia="Arial"/>
          <w:sz w:val="24"/>
          <w:szCs w:val="24"/>
          <w:spacing w:val="4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-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parameters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360x360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pixel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spaci</w:t>
      </w:r>
      <w:r>
        <w:rPr>
          <w:rFonts w:ascii="Arial" w:hAnsi="Arial" w:cs="Arial" w:eastAsia="Arial"/>
          <w:sz w:val="24"/>
          <w:szCs w:val="24"/>
          <w:spacing w:val="1"/>
          <w:w w:val="9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g</w:t>
      </w:r>
      <w:r>
        <w:rPr>
          <w:rFonts w:ascii="Arial" w:hAnsi="Arial" w:cs="Arial" w:eastAsia="Arial"/>
          <w:sz w:val="24"/>
          <w:szCs w:val="24"/>
          <w:spacing w:val="23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6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2.8x2</w:t>
      </w:r>
      <w:r>
        <w:rPr>
          <w:rFonts w:ascii="Arial" w:hAnsi="Arial" w:cs="Arial" w:eastAsia="Arial"/>
          <w:sz w:val="24"/>
          <w:szCs w:val="24"/>
          <w:spacing w:val="1"/>
          <w:w w:val="91"/>
          <w:position w:val="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8</w:t>
      </w:r>
      <w:r>
        <w:rPr>
          <w:rFonts w:ascii="Arial" w:hAnsi="Arial" w:cs="Arial" w:eastAsia="Arial"/>
          <w:sz w:val="24"/>
          <w:szCs w:val="24"/>
          <w:spacing w:val="2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slice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thi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kness</w:t>
      </w:r>
      <w:r>
        <w:rPr>
          <w:rFonts w:ascii="Arial" w:hAnsi="Arial" w:cs="Arial" w:eastAsia="Arial"/>
          <w:sz w:val="24"/>
          <w:szCs w:val="24"/>
          <w:spacing w:val="29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mm,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  <w:position w:val="0"/>
        </w:rPr>
        <w:t>TE/T</w:t>
      </w:r>
      <w:r>
        <w:rPr>
          <w:rFonts w:ascii="Arial" w:hAnsi="Arial" w:cs="Arial" w:eastAsia="Arial"/>
          <w:sz w:val="24"/>
          <w:szCs w:val="24"/>
          <w:spacing w:val="0"/>
          <w:w w:val="118"/>
          <w:position w:val="0"/>
        </w:rPr>
        <w:t>R</w:t>
      </w:r>
      <w:r>
        <w:rPr>
          <w:rFonts w:ascii="Arial" w:hAnsi="Arial" w:cs="Arial" w:eastAsia="Arial"/>
          <w:sz w:val="24"/>
          <w:szCs w:val="24"/>
          <w:spacing w:val="-28"/>
          <w:w w:val="11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20"/>
          <w:w w:val="11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.1/17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oral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resolution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34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ariable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position w:val="0"/>
        </w:rPr>
        <w:t>flip</w:t>
      </w:r>
      <w:r>
        <w:rPr>
          <w:rFonts w:ascii="Arial" w:hAnsi="Arial" w:cs="Arial" w:eastAsia="Arial"/>
          <w:sz w:val="24"/>
          <w:szCs w:val="24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angle</w:t>
      </w:r>
      <w:r>
        <w:rPr>
          <w:rFonts w:ascii="Arial" w:hAnsi="Arial" w:cs="Arial" w:eastAsia="Arial"/>
          <w:sz w:val="24"/>
          <w:szCs w:val="24"/>
          <w:spacing w:val="25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20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ding</w:t>
      </w:r>
      <w:r>
        <w:rPr>
          <w:rFonts w:ascii="Arial" w:hAnsi="Arial" w:cs="Arial" w:eastAsia="Arial"/>
          <w:sz w:val="24"/>
          <w:szCs w:val="24"/>
          <w:spacing w:val="31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0.06</w:t>
      </w:r>
      <w:r>
        <w:rPr>
          <w:rFonts w:ascii="Arial" w:hAnsi="Arial" w:cs="Arial" w:eastAsia="Arial"/>
          <w:sz w:val="24"/>
          <w:szCs w:val="24"/>
          <w:spacing w:val="25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cyc/mm</w:t>
      </w:r>
      <w:r>
        <w:rPr>
          <w:rFonts w:ascii="Arial" w:hAnsi="Arial" w:cs="Arial" w:eastAsia="Arial"/>
          <w:sz w:val="24"/>
          <w:szCs w:val="24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[6],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through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plane</w:t>
      </w:r>
      <w:r>
        <w:rPr>
          <w:rFonts w:ascii="Arial" w:hAnsi="Arial" w:cs="Arial" w:eastAsia="Arial"/>
          <w:sz w:val="24"/>
          <w:szCs w:val="24"/>
          <w:spacing w:val="3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ephasing</w:t>
      </w:r>
      <w:r>
        <w:rPr>
          <w:rFonts w:ascii="Arial" w:hAnsi="Arial" w:cs="Arial" w:eastAsia="Arial"/>
          <w:sz w:val="24"/>
          <w:szCs w:val="24"/>
          <w:spacing w:val="22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74" w:lineRule="exact"/>
        <w:ind w:left="440" w:right="4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0.08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cyc/mm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[31],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AMM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ho</w:t>
      </w:r>
      <w:r>
        <w:rPr>
          <w:rFonts w:ascii="Arial" w:hAnsi="Arial" w:cs="Arial" w:eastAsia="Arial"/>
          <w:sz w:val="24"/>
          <w:szCs w:val="24"/>
          <w:spacing w:val="2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suppression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[32],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view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sharing,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7" w:after="0" w:line="240" w:lineRule="auto"/>
        <w:ind w:left="440" w:right="101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2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DENSEanalysis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[34]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der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images.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Epicardial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tours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ually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delineated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end-diast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lic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end-systolic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phases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cessing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semi-automatic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algorithm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ded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jectories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cessed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applying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othing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fitting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troid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cardial</w:t>
      </w:r>
      <w:r>
        <w:rPr>
          <w:rFonts w:ascii="Arial" w:hAnsi="Arial" w:cs="Arial" w:eastAsia="Arial"/>
          <w:sz w:val="24"/>
          <w:szCs w:val="24"/>
          <w:spacing w:val="4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oundary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-diastole.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distance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cations</w:t>
      </w:r>
      <w:r>
        <w:rPr>
          <w:rFonts w:ascii="Arial" w:hAnsi="Arial" w:cs="Arial" w:eastAsia="Arial"/>
          <w:sz w:val="24"/>
          <w:szCs w:val="24"/>
          <w:spacing w:val="5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calculated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DICOM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headers.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rotation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base</w:t>
      </w:r>
      <w:r>
        <w:rPr>
          <w:rFonts w:ascii="Arial" w:hAnsi="Arial" w:cs="Arial" w:eastAsia="Arial"/>
          <w:sz w:val="24"/>
          <w:szCs w:val="24"/>
          <w:spacing w:val="2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φ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divided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distance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cations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[19,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47,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48]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3.3.2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1:</w:t>
      </w:r>
      <w:r>
        <w:rPr>
          <w:rFonts w:ascii="Arial" w:hAnsi="Arial" w:cs="Arial" w:eastAsia="Arial"/>
          <w:sz w:val="24"/>
          <w:szCs w:val="24"/>
          <w:spacing w:val="3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Enfo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c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</w:t>
      </w:r>
      <w:r>
        <w:rPr>
          <w:rFonts w:ascii="Arial" w:hAnsi="Arial" w:cs="Arial" w:eastAsia="Arial"/>
          <w:sz w:val="24"/>
          <w:szCs w:val="24"/>
          <w:spacing w:val="28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End-Expi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8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ariability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cardi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disease</w:t>
      </w:r>
      <w:r>
        <w:rPr>
          <w:rFonts w:ascii="Arial" w:hAnsi="Arial" w:cs="Arial" w:eastAsia="Arial"/>
          <w:sz w:val="24"/>
          <w:szCs w:val="24"/>
          <w:spacing w:val="-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hronic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illnesses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en</w:t>
      </w:r>
      <w:r>
        <w:rPr>
          <w:rFonts w:ascii="Arial" w:hAnsi="Arial" w:cs="Arial" w:eastAsia="Arial"/>
          <w:sz w:val="24"/>
          <w:szCs w:val="24"/>
          <w:spacing w:val="3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history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27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(kn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diagnosis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failure,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infarction)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recruited.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rst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(90180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cross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configuration;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3.3)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second</w:t>
      </w:r>
      <w:r>
        <w:rPr>
          <w:rFonts w:ascii="Arial" w:hAnsi="Arial" w:cs="Arial" w:eastAsia="Arial"/>
          <w:sz w:val="24"/>
          <w:szCs w:val="24"/>
          <w:spacing w:val="-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ath-holds.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acquired,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retained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ecific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eath-holds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3.4).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These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ecific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ositions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define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subseque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vigator-gated</w:t>
      </w:r>
      <w:r>
        <w:rPr>
          <w:rFonts w:ascii="Arial" w:hAnsi="Arial" w:cs="Arial" w:eastAsia="Arial"/>
          <w:sz w:val="24"/>
          <w:szCs w:val="24"/>
          <w:spacing w:val="2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ecificall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slices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3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er,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ensuring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4" w:after="0" w:line="240" w:lineRule="auto"/>
        <w:ind w:left="1346" w:right="-8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08pt;margin-top:22.780783pt;width:423.553006pt;height:201.945163pt;mso-position-horizontal-relative:page;mso-position-vertical-relative:paragraph;z-index:-7573" coordorigin="2160,456" coordsize="8471,4039">
            <v:shape style="position:absolute;left:6119;top:1336;width:1849;height:2425" type="#_x0000_t75">
              <v:imagedata r:id="rId63" o:title=""/>
            </v:shape>
            <v:shape style="position:absolute;left:2160;top:456;width:3904;height:3904" type="#_x0000_t75">
              <v:imagedata r:id="rId64" o:title=""/>
            </v:shape>
            <v:group style="position:absolute;left:6111;top:4097;width:4361;height:2" coordorigin="6111,4097" coordsize="4361,2">
              <v:shape style="position:absolute;left:6111;top:4097;width:4361;height:2" coordorigin="6111,4097" coordsize="4361,0" path="m2160,4359l2160,4359e" filled="f" stroked="t" strokeweight=".1pt" strokecolor="#231F20">
                <v:path arrowok="t"/>
              </v:shape>
            </v:group>
            <v:group style="position:absolute;left:6111;top:3937;width:4016;height:320" coordorigin="6111,3937" coordsize="4016,320">
              <v:shape style="position:absolute;left:6111;top:3937;width:4016;height:320" coordorigin="6111,3937" coordsize="4016,320" path="m6111,4257l10127,4257,10127,3937,6111,3937,6111,4257xe" filled="t" fillcolor="#939598" stroked="f">
                <v:path arrowok="t"/>
                <v:fill/>
              </v:shape>
            </v:group>
            <v:group style="position:absolute;left:10057;top:3856;width:415;height:479" coordorigin="10057,3856" coordsize="415,479">
              <v:shape style="position:absolute;left:10057;top:3856;width:415;height:479" coordorigin="10057,3856" coordsize="415,479" path="m10057,3856l10057,4335,10471,4095,10057,3856e" filled="t" fillcolor="#939598" stroked="f">
                <v:path arrowok="t"/>
                <v:fill/>
              </v:shape>
            </v:group>
            <v:group style="position:absolute;left:4871;top:2575;width:1088;height:545" coordorigin="4871,2575" coordsize="1088,545">
              <v:shape style="position:absolute;left:4871;top:2575;width:1088;height:545" coordorigin="4871,2575" coordsize="1088,545" path="m4871,3120l5959,2575e" filled="f" stroked="t" strokeweight="2.0pt" strokecolor="#FFFFFF">
                <v:path arrowok="t"/>
              </v:shape>
            </v:group>
            <v:group style="position:absolute;left:5837;top:2488;width:274;height:227" coordorigin="5837,2488" coordsize="274,227">
              <v:shape style="position:absolute;left:5837;top:2488;width:274;height:227" coordorigin="5837,2488" coordsize="274,227" path="m5837,2488l5940,2585,5961,2714,5969,2697,6010,2628,6046,2576,6085,2528,6105,2505,5995,2505,5932,2502,5855,2492,5837,2488e" filled="t" fillcolor="#FFFFFF" stroked="f">
                <v:path arrowok="t"/>
                <v:fill/>
              </v:shape>
              <v:shape style="position:absolute;left:5837;top:2488;width:274;height:227" coordorigin="5837,2488" coordsize="274,227" path="m6111,2499l6037,2505,5995,2505,6105,2505,6111,2499e" filled="t" fillcolor="#FFFFFF" stroked="f">
                <v:path arrowok="t"/>
                <v:fill/>
              </v:shape>
            </v:group>
            <v:group style="position:absolute;left:3228;top:2580;width:222;height:2" coordorigin="3228,2580" coordsize="222,2">
              <v:shape style="position:absolute;left:3228;top:2580;width:222;height:2" coordorigin="3228,2580" coordsize="222,0" path="m3228,2580l3450,2580e" filled="f" stroked="t" strokeweight="2.0pt" strokecolor="#FFFFFF">
                <v:path arrowok="t"/>
              </v:shape>
            </v:group>
            <v:group style="position:absolute;left:3228;top:1237;width:222;height:2148" coordorigin="3228,1237" coordsize="222,2148">
              <v:shape style="position:absolute;left:3228;top:1237;width:222;height:2148" coordorigin="3228,1237" coordsize="222,2148" path="m3228,3385l3450,3385,3450,1237,3228,1237,3228,3385xe" filled="f" stroked="t" strokeweight="2.0pt" strokecolor="#FFF200">
                <v:path arrowok="t"/>
              </v:shape>
            </v:group>
            <v:group style="position:absolute;left:3460;top:2745;width:253;height:335" coordorigin="3460,2745" coordsize="253,335">
              <v:shape style="position:absolute;left:3460;top:2745;width:253;height:335" coordorigin="3460,2745" coordsize="253,335" path="m3713,3079l3460,2745e" filled="f" stroked="t" strokeweight="2.0pt" strokecolor="#FFFFFF">
                <v:path arrowok="t"/>
              </v:shape>
            </v:group>
            <v:group style="position:absolute;left:3358;top:2610;width:238;height:271" coordorigin="3358,2610" coordsize="238,271">
              <v:shape style="position:absolute;left:3358;top:2610;width:238;height:271" coordorigin="3358,2610" coordsize="238,271" path="m3358,2610l3377,2682,3388,2743,3395,2805,3397,2844,3397,2863,3396,2881,3473,2762,3596,2717,3578,2713,3560,2707,3502,2686,3445,2659,3391,2630,3374,2620,3358,2610e" filled="t" fillcolor="#FFFFFF" stroked="f">
                <v:path arrowok="t"/>
                <v:fill/>
              </v:shape>
            </v:group>
            <v:group style="position:absolute;left:6123;top:1412;width:182;height:2347" coordorigin="6123,1412" coordsize="182,2347">
              <v:shape style="position:absolute;left:6123;top:1412;width:182;height:2347" coordorigin="6123,1412" coordsize="182,2347" path="m6123,3759l6305,3759,6305,1412,6123,1412,6123,3759xe" filled="f" stroked="t" strokeweight="1.5pt" strokecolor="#FFF200">
                <v:path arrowok="t"/>
              </v:shape>
            </v:group>
            <v:group style="position:absolute;left:8028;top:2530;width:2;height:148" coordorigin="8028,2530" coordsize="2,148">
              <v:shape style="position:absolute;left:8028;top:2530;width:2;height:148" coordorigin="8028,2530" coordsize="0,148" path="m8028,2530l8028,2678e" filled="f" stroked="t" strokeweight="1.0pt" strokecolor="#ED1C24">
                <v:path arrowok="t"/>
              </v:shape>
            </v:group>
            <v:group style="position:absolute;left:7978;top:2458;width:100;height:86" coordorigin="7978,2458" coordsize="100,86">
              <v:shape style="position:absolute;left:7978;top:2458;width:100;height:86" coordorigin="7978,2458" coordsize="100,86" path="m8028,2458l7978,2545,8078,2545,8028,2458e" filled="t" fillcolor="#ED1C24" stroked="f">
                <v:path arrowok="t"/>
                <v:fill/>
              </v:shape>
            </v:group>
            <v:group style="position:absolute;left:7978;top:2664;width:100;height:86" coordorigin="7978,2664" coordsize="100,86">
              <v:shape style="position:absolute;left:7978;top:2664;width:100;height:86" coordorigin="7978,2664" coordsize="100,86" path="m8078,2664l7978,2664,8028,2750,8078,2664e" filled="t" fillcolor="#ED1C24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Coronal</w:t>
      </w:r>
      <w:r>
        <w:rPr>
          <w:rFonts w:ascii="Arial" w:hAnsi="Arial" w:cs="Arial" w:eastAsia="Arial"/>
          <w:sz w:val="27"/>
          <w:szCs w:val="27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Localizer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Image</w:t>
      </w:r>
      <w:r>
        <w:rPr>
          <w:rFonts w:ascii="Arial" w:hAnsi="Arial" w:cs="Arial" w:eastAsia="Arial"/>
          <w:sz w:val="27"/>
          <w:szCs w:val="27"/>
          <w:color w:val="231F20"/>
          <w:spacing w:val="-8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of</w:t>
      </w:r>
      <w:r>
        <w:rPr>
          <w:rFonts w:ascii="Arial" w:hAnsi="Arial" w:cs="Arial" w:eastAsia="Arial"/>
          <w:sz w:val="27"/>
          <w:szCs w:val="27"/>
          <w:color w:val="231F20"/>
          <w:spacing w:val="-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Respiratory</w:t>
      </w:r>
      <w:r>
        <w:rPr>
          <w:rFonts w:ascii="Arial" w:hAnsi="Arial" w:cs="Arial" w:eastAsia="Arial"/>
          <w:sz w:val="27"/>
          <w:szCs w:val="27"/>
          <w:color w:val="231F20"/>
          <w:spacing w:val="-14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Navigator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380" w:bottom="1020" w:left="1720" w:right="1320"/>
          <w:pgSz w:w="12240" w:h="15840"/>
          <w:cols w:num="2" w:equalWidth="0">
            <w:col w:w="3439" w:space="1364"/>
            <w:col w:w="43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0" w:after="0" w:line="240" w:lineRule="auto"/>
        <w:ind w:left="4677" w:right="-20"/>
        <w:jc w:val="left"/>
        <w:tabs>
          <w:tab w:pos="70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Breath-hold</w:t>
      </w:r>
      <w:r>
        <w:rPr>
          <w:rFonts w:ascii="Arial" w:hAnsi="Arial" w:cs="Arial" w:eastAsia="Arial"/>
          <w:sz w:val="21"/>
          <w:szCs w:val="21"/>
          <w:color w:val="231F20"/>
          <w:spacing w:val="2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1</w:t>
      </w:r>
      <w:r>
        <w:rPr>
          <w:rFonts w:ascii="Arial" w:hAnsi="Arial" w:cs="Arial" w:eastAsia="Arial"/>
          <w:sz w:val="21"/>
          <w:szCs w:val="21"/>
          <w:color w:val="231F20"/>
          <w:spacing w:val="-5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Breath-hold</w:t>
      </w:r>
      <w:r>
        <w:rPr>
          <w:rFonts w:ascii="Arial" w:hAnsi="Arial" w:cs="Arial" w:eastAsia="Arial"/>
          <w:sz w:val="21"/>
          <w:szCs w:val="21"/>
          <w:color w:val="231F20"/>
          <w:spacing w:val="2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2"/>
        </w:rPr>
        <w:t>10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96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28.412018pt;margin-top:-22.976326pt;width:106.432002pt;height:122.824402pt;mso-position-horizontal-relative:page;mso-position-vertical-relative:paragraph;z-index:-7574" coordorigin="8568,-460" coordsize="2129,2456">
            <v:shape style="position:absolute;left:8568;top:-460;width:1890;height:2445" type="#_x0000_t75">
              <v:imagedata r:id="rId65" o:title=""/>
            </v:shape>
            <v:group style="position:absolute;left:10569;top:-282;width:2;height:2103" coordorigin="10569,-282" coordsize="2,2103">
              <v:shape style="position:absolute;left:10569;top:-282;width:2;height:2103" coordorigin="10569,-282" coordsize="0,2103" path="m10569,-282l10569,1820e" filled="f" stroked="t" strokeweight="1.5pt" strokecolor="#231F20">
                <v:path arrowok="t"/>
              </v:shape>
            </v:group>
            <v:group style="position:absolute;left:10458;top:-444;width:224;height:194" coordorigin="10458,-444" coordsize="224,194">
              <v:shape style="position:absolute;left:10458;top:-444;width:224;height:194" coordorigin="10458,-444" coordsize="224,194" path="m10570,-444l10458,-249,10682,-249,10570,-444e" filled="t" fillcolor="#231F20" stroked="f">
                <v:path arrowok="t"/>
                <v:fill/>
              </v:shape>
            </v:group>
            <v:group style="position:absolute;left:10458;top:1788;width:224;height:194" coordorigin="10458,1788" coordsize="224,194">
              <v:shape style="position:absolute;left:10458;top:1788;width:224;height:194" coordorigin="10458,1788" coordsize="224,194" path="m10682,1788l10458,1788,10570,1982,10682,1788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890686pt;margin-top:-12.975024pt;width:12.7571pt;height:34.888985pt;mso-position-horizontal-relative:page;mso-position-vertical-relative:paragraph;z-index:-7572" type="#_x0000_t202" filled="f" stroked="f">
            <v:textbox inset="0,0,0,0" style="layout-flow:vertical">
              <w:txbxContent>
                <w:p>
                  <w:pPr>
                    <w:spacing w:before="0" w:after="0" w:line="231" w:lineRule="exact"/>
                    <w:ind w:left="20" w:right="-5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31F20"/>
                      <w:spacing w:val="0"/>
                      <w:w w:val="102"/>
                    </w:rPr>
                    <w:t>Exhale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ED1C24"/>
          <w:spacing w:val="0"/>
          <w:w w:val="102"/>
        </w:rPr>
        <w:t>Lung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ED1C24"/>
          <w:spacing w:val="0"/>
          <w:w w:val="102"/>
        </w:rPr>
        <w:t>Liver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-18" w:right="-38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FFFFFF"/>
          <w:spacing w:val="0"/>
          <w:w w:val="102"/>
        </w:rPr>
        <w:t>Detected</w: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2"/>
        </w:rPr>
        <w:t> </w: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2"/>
        </w:rPr>
        <w:t>Diaphragm</w: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2"/>
        </w:rPr>
        <w:t> </w: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2"/>
        </w:rPr>
        <w:t>Location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ED1C24"/>
          <w:spacing w:val="-13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ED1C24"/>
          <w:spacing w:val="0"/>
          <w:w w:val="100"/>
        </w:rPr>
        <w:t>1mm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3" w:equalWidth="0">
            <w:col w:w="1423" w:space="623"/>
            <w:col w:w="1053" w:space="3250"/>
            <w:col w:w="2851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auto"/>
        <w:ind w:left="6120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890686pt;margin-top:-47.85239pt;width:12.7571pt;height:31.306144pt;mso-position-horizontal-relative:page;mso-position-vertical-relative:paragraph;z-index:-7571" type="#_x0000_t202" filled="f" stroked="f">
            <v:textbox inset="0,0,0,0" style="layout-flow:vertical">
              <w:txbxContent>
                <w:p>
                  <w:pPr>
                    <w:spacing w:before="0" w:after="0" w:line="231" w:lineRule="exact"/>
                    <w:ind w:left="20" w:right="-5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31F20"/>
                      <w:spacing w:val="0"/>
                      <w:w w:val="102"/>
                    </w:rPr>
                    <w:t>Inhale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231F20"/>
          <w:spacing w:val="-10"/>
          <w:w w:val="100"/>
        </w:rPr>
        <w:t>T</w:t>
      </w:r>
      <w:r>
        <w:rPr>
          <w:rFonts w:ascii="Arial" w:hAnsi="Arial" w:cs="Arial" w:eastAsia="Arial"/>
          <w:sz w:val="27"/>
          <w:szCs w:val="27"/>
          <w:color w:val="231F20"/>
          <w:spacing w:val="0"/>
          <w:w w:val="100"/>
        </w:rPr>
        <w:t>ime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3.3: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Respiratory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gating.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(Left)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trast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(dark)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brig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(Rig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23"/>
        </w:rPr>
        <w:t>t)</w:t>
      </w:r>
      <w:r>
        <w:rPr>
          <w:rFonts w:ascii="Arial" w:hAnsi="Arial" w:cs="Arial" w:eastAsia="Arial"/>
          <w:sz w:val="24"/>
          <w:szCs w:val="24"/>
          <w:spacing w:val="0"/>
          <w:w w:val="12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measured</w:t>
      </w:r>
      <w:r>
        <w:rPr>
          <w:rFonts w:ascii="Arial" w:hAnsi="Arial" w:cs="Arial" w:eastAsia="Arial"/>
          <w:sz w:val="24"/>
          <w:szCs w:val="24"/>
          <w:spacing w:val="-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diaphragm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osition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</w:t>
      </w:r>
      <w:r>
        <w:rPr>
          <w:rFonts w:ascii="Arial" w:hAnsi="Arial" w:cs="Arial" w:eastAsia="Arial"/>
          <w:sz w:val="24"/>
          <w:szCs w:val="24"/>
          <w:spacing w:val="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separate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breath-holds.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scans,</w:t>
      </w:r>
      <w:r>
        <w:rPr>
          <w:rFonts w:ascii="Arial" w:hAnsi="Arial" w:cs="Arial" w:eastAsia="Arial"/>
          <w:sz w:val="24"/>
          <w:szCs w:val="24"/>
          <w:spacing w:val="2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jected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hel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ed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efficiency</w:t>
      </w:r>
      <w:r>
        <w:rPr>
          <w:rFonts w:ascii="Arial" w:hAnsi="Arial" w:cs="Arial" w:eastAsia="Arial"/>
          <w:sz w:val="24"/>
          <w:szCs w:val="24"/>
          <w:spacing w:val="4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[33]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cross</w:t>
      </w:r>
      <w:r>
        <w:rPr>
          <w:rFonts w:ascii="Arial" w:hAnsi="Arial" w:cs="Arial" w:eastAsia="Arial"/>
          <w:sz w:val="24"/>
          <w:szCs w:val="24"/>
          <w:spacing w:val="-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scans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despite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inde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cations,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nine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ossible</w:t>
      </w:r>
      <w:r>
        <w:rPr>
          <w:rFonts w:ascii="Arial" w:hAnsi="Arial" w:cs="Arial" w:eastAsia="Arial"/>
          <w:sz w:val="24"/>
          <w:szCs w:val="24"/>
          <w:spacing w:val="5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binations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3.5),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estimate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torsion</w:t>
      </w:r>
      <w:r>
        <w:rPr>
          <w:rFonts w:ascii="Arial" w:hAnsi="Arial" w:cs="Arial" w:eastAsia="Arial"/>
          <w:sz w:val="24"/>
          <w:szCs w:val="24"/>
          <w:spacing w:val="4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-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compared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(i.e.,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comparing</w:t>
      </w:r>
      <w:r>
        <w:rPr>
          <w:rFonts w:ascii="Arial" w:hAnsi="Arial" w:cs="Arial" w:eastAsia="Arial"/>
          <w:sz w:val="24"/>
          <w:szCs w:val="24"/>
          <w:spacing w:val="-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measures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3.5)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isolate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297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3.3.3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2:</w:t>
      </w:r>
      <w:r>
        <w:rPr>
          <w:rFonts w:ascii="Arial" w:hAnsi="Arial" w:cs="Arial" w:eastAsia="Arial"/>
          <w:sz w:val="24"/>
          <w:szCs w:val="24"/>
          <w:spacing w:val="3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Natu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End-Expi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8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ariability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next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soug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25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25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new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teers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recruited.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80" w:bottom="1020" w:left="1720" w:right="1320"/>
          <w:pgSz w:w="12240" w:h="15840"/>
        </w:sectPr>
      </w:pPr>
      <w:rPr/>
    </w:p>
    <w:p>
      <w:pPr>
        <w:spacing w:before="39" w:after="0" w:line="240" w:lineRule="auto"/>
        <w:ind w:left="555" w:right="-56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>Measured</w:t>
      </w:r>
      <w:r>
        <w:rPr>
          <w:rFonts w:ascii="Arial" w:hAnsi="Arial" w:cs="Arial" w:eastAsia="Arial"/>
          <w:sz w:val="19"/>
          <w:szCs w:val="19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3"/>
        </w:rPr>
        <w:t>End-Expiratory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8" w:lineRule="exact"/>
        <w:ind w:left="79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>Diaphragm</w:t>
      </w:r>
      <w:r>
        <w:rPr>
          <w:rFonts w:ascii="Arial" w:hAnsi="Arial" w:cs="Arial" w:eastAsia="Arial"/>
          <w:sz w:val="19"/>
          <w:szCs w:val="19"/>
          <w:color w:val="231F20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3"/>
        </w:rPr>
        <w:t>Positions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8" w:lineRule="exact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15.617996pt;margin-top:2.662283pt;width:113.837102pt;height:122.913802pt;mso-position-horizontal-relative:page;mso-position-vertical-relative:paragraph;z-index:-7569" coordorigin="4312,53" coordsize="2277,2458">
            <v:shape style="position:absolute;left:4709;top:53;width:1880;height:2458" type="#_x0000_t75">
              <v:imagedata r:id="rId66" o:title=""/>
            </v:shape>
            <v:shape style="position:absolute;left:4754;top:153;width:1835;height:254" type="#_x0000_t75">
              <v:imagedata r:id="rId67" o:title=""/>
            </v:shape>
            <v:group style="position:absolute;left:4338;top:255;width:60;height:50" coordorigin="4338,255" coordsize="60,50">
              <v:shape style="position:absolute;left:4338;top:255;width:60;height:50" coordorigin="4338,255" coordsize="60,50" path="m4338,280l4398,280e" filled="f" stroked="t" strokeweight="2.6pt" strokecolor="#51B848">
                <v:path arrowok="t"/>
              </v:shape>
            </v:group>
            <v:group style="position:absolute;left:4458;top:255;width:60;height:50" coordorigin="4458,255" coordsize="60,50">
              <v:shape style="position:absolute;left:4458;top:255;width:60;height:50" coordorigin="4458,255" coordsize="60,50" path="m4458,280l4518,280e" filled="f" stroked="t" strokeweight="2.6pt" strokecolor="#51B848">
                <v:path arrowok="t"/>
              </v:shape>
            </v:group>
            <v:group style="position:absolute;left:4578;top:255;width:14;height:50" coordorigin="4578,255" coordsize="14,50">
              <v:shape style="position:absolute;left:4578;top:255;width:14;height:50" coordorigin="4578,255" coordsize="14,50" path="m4578,280l4592,280e" filled="f" stroked="t" strokeweight="2.6pt" strokecolor="#51B848">
                <v:path arrowok="t"/>
              </v:shape>
            </v:group>
            <v:group style="position:absolute;left:4567;top:192;width:151;height:175" coordorigin="4567,192" coordsize="151,175">
              <v:shape style="position:absolute;left:4567;top:192;width:151;height:175" coordorigin="4567,192" coordsize="151,175" path="m4567,192l4567,367,4718,280,4567,192e" filled="t" fillcolor="#51B848" stroked="f">
                <v:path arrowok="t"/>
                <v:fill/>
              </v:shape>
            </v:group>
            <v:group style="position:absolute;left:4343;top:488;width:60;height:50" coordorigin="4343,488" coordsize="60,50">
              <v:shape style="position:absolute;left:4343;top:488;width:60;height:50" coordorigin="4343,488" coordsize="60,50" path="m4343,513l4403,513e" filled="f" stroked="t" strokeweight="2.6pt" strokecolor="#DC2127">
                <v:path arrowok="t"/>
              </v:shape>
            </v:group>
            <v:group style="position:absolute;left:4463;top:488;width:60;height:50" coordorigin="4463,488" coordsize="60,50">
              <v:shape style="position:absolute;left:4463;top:488;width:60;height:50" coordorigin="4463,488" coordsize="60,50" path="m4463,513l4523,513e" filled="f" stroked="t" strokeweight="2.6pt" strokecolor="#DC2127">
                <v:path arrowok="t"/>
              </v:shape>
            </v:group>
            <v:group style="position:absolute;left:4583;top:488;width:14;height:50" coordorigin="4583,488" coordsize="14,50">
              <v:shape style="position:absolute;left:4583;top:488;width:14;height:50" coordorigin="4583,488" coordsize="14,50" path="m4583,513l4597,513e" filled="f" stroked="t" strokeweight="2.6pt" strokecolor="#DC2127">
                <v:path arrowok="t"/>
              </v:shape>
            </v:group>
            <v:group style="position:absolute;left:4572;top:425;width:151;height:175" coordorigin="4572,425" coordsize="151,175">
              <v:shape style="position:absolute;left:4572;top:425;width:151;height:175" coordorigin="4572,425" coordsize="151,175" path="m4572,425l4572,600,4723,513,4572,425e" filled="t" fillcolor="#DC2127" stroked="f">
                <v:path arrowok="t"/>
                <v:fill/>
              </v:shape>
            </v:group>
            <v:group style="position:absolute;left:4343;top:711;width:60;height:50" coordorigin="4343,711" coordsize="60,50">
              <v:shape style="position:absolute;left:4343;top:711;width:60;height:50" coordorigin="4343,711" coordsize="60,50" path="m4343,736l4403,736e" filled="f" stroked="t" strokeweight="2.6004pt" strokecolor="#3954A4">
                <v:path arrowok="t"/>
              </v:shape>
            </v:group>
            <v:group style="position:absolute;left:4463;top:711;width:60;height:50" coordorigin="4463,711" coordsize="60,50">
              <v:shape style="position:absolute;left:4463;top:711;width:60;height:50" coordorigin="4463,711" coordsize="60,50" path="m4463,736l4523,736e" filled="f" stroked="t" strokeweight="2.6004pt" strokecolor="#3954A4">
                <v:path arrowok="t"/>
              </v:shape>
            </v:group>
            <v:group style="position:absolute;left:4583;top:711;width:14;height:50" coordorigin="4583,711" coordsize="14,50">
              <v:shape style="position:absolute;left:4583;top:711;width:14;height:50" coordorigin="4583,711" coordsize="14,50" path="m4583,736l4597,736e" filled="f" stroked="t" strokeweight="2.6004pt" strokecolor="#3954A4">
                <v:path arrowok="t"/>
              </v:shape>
            </v:group>
            <v:group style="position:absolute;left:4571;top:648;width:151;height:174" coordorigin="4571,648" coordsize="151,174">
              <v:shape style="position:absolute;left:4571;top:648;width:151;height:174" coordorigin="4571,648" coordsize="151,174" path="m4571,648l4571,823,4722,736,4571,648e" filled="t" fillcolor="#3954A4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36.089355pt;margin-top:1.698283pt;width:79.383651pt;height:115.263002pt;mso-position-horizontal-relative:page;mso-position-vertical-relative:paragraph;z-index:-7568" coordorigin="2722,34" coordsize="1588,2305">
            <v:group style="position:absolute;left:4098;top:255;width:60;height:50" coordorigin="4098,255" coordsize="60,50">
              <v:shape style="position:absolute;left:4098;top:255;width:60;height:50" coordorigin="4098,255" coordsize="60,50" path="m4098,280l4158,280e" filled="f" stroked="t" strokeweight="2.6pt" strokecolor="#51B848">
                <v:path arrowok="t"/>
              </v:shape>
            </v:group>
            <v:group style="position:absolute;left:4218;top:255;width:60;height:50" coordorigin="4218,255" coordsize="60,50">
              <v:shape style="position:absolute;left:4218;top:255;width:60;height:50" coordorigin="4218,255" coordsize="60,50" path="m4218,280l4278,280e" filled="f" stroked="t" strokeweight="2.6pt" strokecolor="#51B848">
                <v:path arrowok="t"/>
              </v:shape>
            </v:group>
            <v:group style="position:absolute;left:4103;top:488;width:60;height:50" coordorigin="4103,488" coordsize="60,50">
              <v:shape style="position:absolute;left:4103;top:488;width:60;height:50" coordorigin="4103,488" coordsize="60,50" path="m4103,513l4163,513e" filled="f" stroked="t" strokeweight="2.6pt" strokecolor="#DC2127">
                <v:path arrowok="t"/>
              </v:shape>
            </v:group>
            <v:group style="position:absolute;left:4223;top:488;width:60;height:50" coordorigin="4223,488" coordsize="60,50">
              <v:shape style="position:absolute;left:4223;top:488;width:60;height:50" coordorigin="4223,488" coordsize="60,50" path="m4223,513l4283,513e" filled="f" stroked="t" strokeweight="2.6pt" strokecolor="#DC2127">
                <v:path arrowok="t"/>
              </v:shape>
            </v:group>
            <v:group style="position:absolute;left:4103;top:711;width:60;height:50" coordorigin="4103,711" coordsize="60,50">
              <v:shape style="position:absolute;left:4103;top:711;width:60;height:50" coordorigin="4103,711" coordsize="60,50" path="m4103,736l4163,736e" filled="f" stroked="t" strokeweight="2.6004pt" strokecolor="#3954A4">
                <v:path arrowok="t"/>
              </v:shape>
            </v:group>
            <v:group style="position:absolute;left:4223;top:711;width:60;height:50" coordorigin="4223,711" coordsize="60,50">
              <v:shape style="position:absolute;left:4223;top:711;width:60;height:50" coordorigin="4223,711" coordsize="60,50" path="m4223,736l4283,736e" filled="f" stroked="t" strokeweight="2.6004pt" strokecolor="#3954A4">
                <v:path arrowok="t"/>
              </v:shape>
            </v:group>
            <v:group style="position:absolute;left:2723;top:50;width:1391;height:2258" coordorigin="2723,50" coordsize="1391,2258">
              <v:shape style="position:absolute;left:2723;top:50;width:1391;height:2258" coordorigin="2723,50" coordsize="1391,2258" path="m4102,50l2734,50,2730,52,2727,54,2724,57,2723,61,2723,2308,2738,2308,2738,2293,2753,2293,2753,80,4113,80,4113,61,4112,57,4106,52,4102,50e" filled="t" fillcolor="#FFFFFF" stroked="f">
                <v:path arrowok="t"/>
                <v:fill/>
              </v:shape>
            </v:group>
            <v:group style="position:absolute;left:2753;top:80;width:1361;height:2228" coordorigin="2753,80" coordsize="1361,2228">
              <v:shape style="position:absolute;left:2753;top:80;width:1361;height:2228" coordorigin="2753,80" coordsize="1361,2228" path="m4113,80l4083,80,4083,2293,2753,2293,2753,2308,4113,2308,4113,80e" filled="t" fillcolor="#FFFFFF" stroked="f">
                <v:path arrowok="t"/>
                <v:fill/>
              </v:shape>
            </v:group>
            <v:group style="position:absolute;left:2738;top:2293;width:1361;height:30" coordorigin="2738,2293" coordsize="1361,30">
              <v:shape style="position:absolute;left:2738;top:2293;width:1361;height:30" coordorigin="2738,2293" coordsize="1361,30" path="m2753,2293l2738,2293,2738,2323,4098,2323,4098,2308,2753,2308,2753,2293e" filled="t" fillcolor="#231F20" stroked="f">
                <v:path arrowok="t"/>
                <v:fill/>
              </v:shape>
            </v:group>
            <v:group style="position:absolute;left:2723;top:65;width:30;height:2243" coordorigin="2723,65" coordsize="30,2243">
              <v:shape style="position:absolute;left:2723;top:65;width:30;height:2243" coordorigin="2723,65" coordsize="30,2243" path="m2738,65l2723,65,2723,2308,2738,2308,2738,2293,2753,2293,2753,80,2738,80,2738,65e" filled="t" fillcolor="#231F20" stroked="f">
                <v:path arrowok="t"/>
                <v:fill/>
              </v:shape>
            </v:group>
            <v:group style="position:absolute;left:2753;top:2301;width:1361;height:2" coordorigin="2753,2301" coordsize="1361,2">
              <v:shape style="position:absolute;left:2753;top:2301;width:1361;height:2" coordorigin="2753,2301" coordsize="1361,0" path="m2753,2301l4113,2301e" filled="f" stroked="t" strokeweight=".851895pt" strokecolor="#231F20">
                <v:path arrowok="t"/>
              </v:shape>
            </v:group>
            <v:group style="position:absolute;left:4083;top:65;width:30;height:2243" coordorigin="4083,65" coordsize="30,2243">
              <v:shape style="position:absolute;left:4083;top:65;width:30;height:2243" coordorigin="4083,65" coordsize="30,2243" path="m4098,65l4083,65,4083,2308,4098,2308,4098,2293,4113,2293,4113,80,4098,80,4098,65e" filled="t" fillcolor="#231F20" stroked="f">
                <v:path arrowok="t"/>
                <v:fill/>
              </v:shape>
            </v:group>
            <v:group style="position:absolute;left:2738;top:50;width:1361;height:30" coordorigin="2738,50" coordsize="1361,30">
              <v:shape style="position:absolute;left:2738;top:50;width:1361;height:30" coordorigin="2738,50" coordsize="1361,30" path="m4098,50l2738,50,2738,80,2753,80,2753,65,4098,65,4098,50e" filled="t" fillcolor="#231F20" stroked="f">
                <v:path arrowok="t"/>
                <v:fill/>
              </v:shape>
            </v:group>
            <v:group style="position:absolute;left:2753;top:72;width:1361;height:2" coordorigin="2753,72" coordsize="1361,2">
              <v:shape style="position:absolute;left:2753;top:72;width:1361;height:2" coordorigin="2753,72" coordsize="1361,0" path="m2753,72l4113,72e" filled="f" stroked="t" strokeweight=".850013pt" strokecolor="#231F20">
                <v:path arrowok="t"/>
              </v:shape>
            </v:group>
            <v:group style="position:absolute;left:3960;top:65;width:30;height:22" coordorigin="3960,65" coordsize="30,22">
              <v:shape style="position:absolute;left:3960;top:65;width:30;height:22" coordorigin="3960,65" coordsize="30,22" path="m3960,76l3990,76e" filled="f" stroked="t" strokeweight="1.215pt" strokecolor="#231F20">
                <v:path arrowok="t"/>
              </v:shape>
            </v:group>
            <v:group style="position:absolute;left:3960;top:2285;width:30;height:24" coordorigin="3960,2285" coordsize="30,24">
              <v:shape style="position:absolute;left:3960;top:2285;width:30;height:24" coordorigin="3960,2285" coordsize="30,24" path="m3960,2296l3990,2296e" filled="f" stroked="t" strokeweight="1.275pt" strokecolor="#231F20">
                <v:path arrowok="t"/>
              </v:shape>
            </v:group>
            <v:group style="position:absolute;left:4075;top:2293;width:24;height:30" coordorigin="4075,2293" coordsize="24,30">
              <v:shape style="position:absolute;left:4075;top:2293;width:24;height:30" coordorigin="4075,2293" coordsize="24,30" path="m4075,2308l4098,2308e" filled="f" stroked="t" strokeweight="1.6pt" strokecolor="#231F20">
                <v:path arrowok="t"/>
              </v:shape>
            </v:group>
            <v:group style="position:absolute;left:2738;top:2293;width:22;height:30" coordorigin="2738,2293" coordsize="22,30">
              <v:shape style="position:absolute;left:2738;top:2293;width:22;height:30" coordorigin="2738,2293" coordsize="22,30" path="m2738,2308l2760,2308e" filled="f" stroked="t" strokeweight="1.6pt" strokecolor="#231F20">
                <v:path arrowok="t"/>
              </v:shape>
            </v:group>
            <v:group style="position:absolute;left:4075;top:1919;width:24;height:30" coordorigin="4075,1919" coordsize="24,30">
              <v:shape style="position:absolute;left:4075;top:1919;width:24;height:30" coordorigin="4075,1919" coordsize="24,30" path="m4075,1934l4098,1934e" filled="f" stroked="t" strokeweight="1.6pt" strokecolor="#231F20">
                <v:path arrowok="t"/>
              </v:shape>
            </v:group>
            <v:group style="position:absolute;left:2738;top:1919;width:22;height:30" coordorigin="2738,1919" coordsize="22,30">
              <v:shape style="position:absolute;left:2738;top:1919;width:22;height:30" coordorigin="2738,1919" coordsize="22,30" path="m2738,1934l2760,1934e" filled="f" stroked="t" strokeweight="1.6pt" strokecolor="#231F20">
                <v:path arrowok="t"/>
              </v:shape>
            </v:group>
            <v:group style="position:absolute;left:4075;top:1545;width:24;height:30" coordorigin="4075,1545" coordsize="24,30">
              <v:shape style="position:absolute;left:4075;top:1545;width:24;height:30" coordorigin="4075,1545" coordsize="24,30" path="m4075,1560l4098,1560e" filled="f" stroked="t" strokeweight="1.6003pt" strokecolor="#231F20">
                <v:path arrowok="t"/>
              </v:shape>
            </v:group>
            <v:group style="position:absolute;left:2738;top:1545;width:22;height:30" coordorigin="2738,1545" coordsize="22,30">
              <v:shape style="position:absolute;left:2738;top:1545;width:22;height:30" coordorigin="2738,1545" coordsize="22,30" path="m2738,1560l2760,1560e" filled="f" stroked="t" strokeweight="1.6003pt" strokecolor="#231F20">
                <v:path arrowok="t"/>
              </v:shape>
            </v:group>
            <v:group style="position:absolute;left:4075;top:1172;width:24;height:30" coordorigin="4075,1172" coordsize="24,30">
              <v:shape style="position:absolute;left:4075;top:1172;width:24;height:30" coordorigin="4075,1172" coordsize="24,30" path="m4075,1187l4098,1187e" filled="f" stroked="t" strokeweight="1.6pt" strokecolor="#231F20">
                <v:path arrowok="t"/>
              </v:shape>
            </v:group>
            <v:group style="position:absolute;left:2738;top:1172;width:22;height:30" coordorigin="2738,1172" coordsize="22,30">
              <v:shape style="position:absolute;left:2738;top:1172;width:22;height:30" coordorigin="2738,1172" coordsize="22,30" path="m2738,1187l2760,1187e" filled="f" stroked="t" strokeweight="1.6pt" strokecolor="#231F20">
                <v:path arrowok="t"/>
              </v:shape>
            </v:group>
            <v:group style="position:absolute;left:4075;top:798;width:24;height:30" coordorigin="4075,798" coordsize="24,30">
              <v:shape style="position:absolute;left:4075;top:798;width:24;height:30" coordorigin="4075,798" coordsize="24,30" path="m4075,813l4098,813e" filled="f" stroked="t" strokeweight="1.6pt" strokecolor="#231F20">
                <v:path arrowok="t"/>
              </v:shape>
            </v:group>
            <v:group style="position:absolute;left:2738;top:798;width:22;height:30" coordorigin="2738,798" coordsize="22,30">
              <v:shape style="position:absolute;left:2738;top:798;width:22;height:30" coordorigin="2738,798" coordsize="22,30" path="m2738,813l2760,813e" filled="f" stroked="t" strokeweight="1.6pt" strokecolor="#231F20">
                <v:path arrowok="t"/>
              </v:shape>
            </v:group>
            <v:group style="position:absolute;left:4075;top:424;width:24;height:30" coordorigin="4075,424" coordsize="24,30">
              <v:shape style="position:absolute;left:4075;top:424;width:24;height:30" coordorigin="4075,424" coordsize="24,30" path="m4075,439l4098,439e" filled="f" stroked="t" strokeweight="1.6pt" strokecolor="#231F20">
                <v:path arrowok="t"/>
              </v:shape>
            </v:group>
            <v:group style="position:absolute;left:2738;top:424;width:22;height:30" coordorigin="2738,424" coordsize="22,30">
              <v:shape style="position:absolute;left:2738;top:424;width:22;height:30" coordorigin="2738,424" coordsize="22,30" path="m2738,439l2760,439e" filled="f" stroked="t" strokeweight="1.6pt" strokecolor="#231F20">
                <v:path arrowok="t"/>
              </v:shape>
            </v:group>
            <v:group style="position:absolute;left:4075;top:50;width:24;height:30" coordorigin="4075,50" coordsize="24,30">
              <v:shape style="position:absolute;left:4075;top:50;width:24;height:30" coordorigin="4075,50" coordsize="24,30" path="m4075,65l4098,65e" filled="f" stroked="t" strokeweight="1.6pt" strokecolor="#231F20">
                <v:path arrowok="t"/>
              </v:shape>
            </v:group>
            <v:group style="position:absolute;left:2738;top:50;width:22;height:30" coordorigin="2738,50" coordsize="22,30">
              <v:shape style="position:absolute;left:2738;top:50;width:22;height:30" coordorigin="2738,50" coordsize="22,30" path="m2738,65l2760,65e" filled="f" stroked="t" strokeweight="1.6pt" strokecolor="#231F20">
                <v:path arrowok="t"/>
              </v:shape>
            </v:group>
            <v:group style="position:absolute;left:2738;top:2293;width:1361;height:30" coordorigin="2738,2293" coordsize="1361,30">
              <v:shape style="position:absolute;left:2738;top:2293;width:1361;height:30" coordorigin="2738,2293" coordsize="1361,30" path="m2753,2293l2738,2293,2738,2323,4098,2323,4098,2308,2753,2308,2753,2293e" filled="t" fillcolor="#231F20" stroked="f">
                <v:path arrowok="t"/>
                <v:fill/>
              </v:shape>
            </v:group>
            <v:group style="position:absolute;left:2723;top:65;width:30;height:2243" coordorigin="2723,65" coordsize="30,2243">
              <v:shape style="position:absolute;left:2723;top:65;width:30;height:2243" coordorigin="2723,65" coordsize="30,2243" path="m2738,65l2723,65,2723,2308,2738,2308,2738,2293,2753,2293,2753,80,2738,80,2738,65e" filled="t" fillcolor="#231F20" stroked="f">
                <v:path arrowok="t"/>
                <v:fill/>
              </v:shape>
            </v:group>
            <v:group style="position:absolute;left:4083;top:65;width:30;height:2243" coordorigin="4083,65" coordsize="30,2243">
              <v:shape style="position:absolute;left:4083;top:65;width:30;height:2243" coordorigin="4083,65" coordsize="30,2243" path="m4098,65l4083,65,4083,2308,4098,2308,4098,2293,4113,2293,4113,80,4098,80,4098,65e" filled="t" fillcolor="#231F20" stroked="f">
                <v:path arrowok="t"/>
                <v:fill/>
              </v:shape>
            </v:group>
            <v:group style="position:absolute;left:2738;top:50;width:1361;height:30" coordorigin="2738,50" coordsize="1361,30">
              <v:shape style="position:absolute;left:2738;top:50;width:1361;height:30" coordorigin="2738,50" coordsize="1361,30" path="m4098,50l2738,50,2738,80,2753,80,2753,65,4098,65,4098,50e" filled="t" fillcolor="#231F20" stroked="f">
                <v:path arrowok="t"/>
                <v:fill/>
              </v:shape>
            </v:group>
            <v:group style="position:absolute;left:2815;top:277;width:95;height:97" coordorigin="2815,277" coordsize="95,97">
              <v:shape style="position:absolute;left:2815;top:277;width:95;height:97" coordorigin="2815,277" coordsize="95,97" path="m2854,277l2837,283,2824,296,2816,317,2815,345,2827,361,2846,371,2872,374,2891,365,2905,348,2910,326,2907,310,2897,293,2878,281,2854,277e" filled="t" fillcolor="#231F20" stroked="f">
                <v:path arrowok="t"/>
                <v:fill/>
              </v:shape>
            </v:group>
            <v:group style="position:absolute;left:2940;top:391;width:95;height:97" coordorigin="2940,391" coordsize="95,97">
              <v:shape style="position:absolute;left:2940;top:391;width:95;height:97" coordorigin="2940,391" coordsize="95,97" path="m2979,391l2962,397,2949,410,2941,431,2940,459,2951,475,2971,485,2997,488,3016,479,3030,462,3035,440,3032,425,3021,407,3003,395,2979,391e" filled="t" fillcolor="#231F20" stroked="f">
                <v:path arrowok="t"/>
                <v:fill/>
              </v:shape>
            </v:group>
            <v:group style="position:absolute;left:3063;top:614;width:95;height:97" coordorigin="3063,614" coordsize="95,97">
              <v:shape style="position:absolute;left:3063;top:614;width:95;height:97" coordorigin="3063,614" coordsize="95,97" path="m3102,614l3085,620,3072,633,3064,654,3063,682,3074,698,3094,708,3120,711,3139,702,3153,685,3158,663,3155,647,3144,630,3126,618,3102,614e" filled="t" fillcolor="#231F20" stroked="f">
                <v:path arrowok="t"/>
                <v:fill/>
              </v:shape>
            </v:group>
            <v:group style="position:absolute;left:3186;top:427;width:95;height:97" coordorigin="3186,427" coordsize="95,97">
              <v:shape style="position:absolute;left:3186;top:427;width:95;height:97" coordorigin="3186,427" coordsize="95,97" path="m3225,427l3208,433,3195,446,3187,466,3186,495,3197,510,3217,521,3243,524,3262,514,3276,498,3281,476,3278,460,3267,443,3249,431,3225,427e" filled="t" fillcolor="#231F20" stroked="f">
                <v:path arrowok="t"/>
                <v:fill/>
              </v:shape>
            </v:group>
            <v:group style="position:absolute;left:3310;top:464;width:95;height:97" coordorigin="3310,464" coordsize="95,97">
              <v:shape style="position:absolute;left:3310;top:464;width:95;height:97" coordorigin="3310,464" coordsize="95,97" path="m3350,464l3333,470,3320,483,3312,504,3310,532,3322,548,3341,558,3367,561,3387,552,3400,535,3406,513,3403,498,3392,480,3374,468,3350,464e" filled="t" fillcolor="#231F20" stroked="f">
                <v:path arrowok="t"/>
                <v:fill/>
              </v:shape>
            </v:group>
            <v:group style="position:absolute;left:3433;top:576;width:95;height:97" coordorigin="3433,576" coordsize="95,97">
              <v:shape style="position:absolute;left:3433;top:576;width:95;height:97" coordorigin="3433,576" coordsize="95,97" path="m3473,576l3456,582,3443,596,3435,616,3433,644,3445,660,3464,670,3490,674,3510,664,3523,647,3529,625,3526,610,3515,592,3497,581,3473,576e" filled="t" fillcolor="#231F20" stroked="f">
                <v:path arrowok="t"/>
                <v:fill/>
              </v:shape>
            </v:group>
            <v:group style="position:absolute;left:3556;top:427;width:95;height:97" coordorigin="3556,427" coordsize="95,97">
              <v:shape style="position:absolute;left:3556;top:427;width:95;height:97" coordorigin="3556,427" coordsize="95,97" path="m3596,427l3579,433,3566,446,3558,466,3556,495,3568,510,3587,521,3613,524,3633,514,3647,497,3652,476,3649,460,3638,443,3620,431,3596,427e" filled="t" fillcolor="#231F20" stroked="f">
                <v:path arrowok="t"/>
                <v:fill/>
              </v:shape>
            </v:group>
            <v:group style="position:absolute;left:3681;top:464;width:95;height:97" coordorigin="3681,464" coordsize="95,97">
              <v:shape style="position:absolute;left:3681;top:464;width:95;height:97" coordorigin="3681,464" coordsize="95,97" path="m3721,464l3704,470,3690,483,3682,504,3681,532,3693,548,3712,558,3738,561,3758,552,3771,535,3776,513,3774,498,3763,480,3745,468,3721,464e" filled="t" fillcolor="#231F20" stroked="f">
                <v:path arrowok="t"/>
                <v:fill/>
              </v:shape>
            </v:group>
            <v:group style="position:absolute;left:3806;top:501;width:95;height:97" coordorigin="3806,501" coordsize="95,97">
              <v:shape style="position:absolute;left:3806;top:501;width:95;height:97" coordorigin="3806,501" coordsize="95,97" path="m3845,501l3828,507,3815,521,3807,541,3806,569,3818,585,3837,596,3863,599,3883,589,3896,572,3901,551,3899,535,3888,518,3870,506,3845,501e" filled="t" fillcolor="#231F20" stroked="f">
                <v:path arrowok="t"/>
                <v:fill/>
              </v:shape>
            </v:group>
            <v:group style="position:absolute;left:3929;top:687;width:95;height:97" coordorigin="3929,687" coordsize="95,97">
              <v:shape style="position:absolute;left:3929;top:687;width:95;height:97" coordorigin="3929,687" coordsize="95,97" path="m3968,687l3951,693,3938,706,3930,727,3929,755,3941,771,3960,781,3986,784,4006,775,4019,758,4024,736,4022,720,4011,703,3993,691,3968,687e" filled="t" fillcolor="#231F20" stroked="f">
                <v:path arrowok="t"/>
                <v:fill/>
              </v:shape>
            </v:group>
            <v:group style="position:absolute;left:2845;top:65;width:30;height:22" coordorigin="2845,65" coordsize="30,22">
              <v:shape style="position:absolute;left:2845;top:65;width:30;height:22" coordorigin="2845,65" coordsize="30,22" path="m2845,76l2875,76e" filled="f" stroked="t" strokeweight="1.215pt" strokecolor="#231F20">
                <v:path arrowok="t"/>
              </v:shape>
            </v:group>
            <v:group style="position:absolute;left:2845;top:2285;width:30;height:24" coordorigin="2845,2285" coordsize="30,24">
              <v:shape style="position:absolute;left:2845;top:2285;width:30;height:24" coordorigin="2845,2285" coordsize="30,24" path="m2845,2296l2875,2296e" filled="f" stroked="t" strokeweight="1.275pt" strokecolor="#231F2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60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Defined</w:t>
      </w:r>
      <w:r>
        <w:rPr>
          <w:rFonts w:ascii="Arial" w:hAnsi="Arial" w:cs="Arial" w:eastAsia="Arial"/>
          <w:sz w:val="21"/>
          <w:szCs w:val="21"/>
          <w:color w:val="231F20"/>
          <w:spacing w:val="1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Subject-Specific</w:t>
      </w:r>
      <w:r>
        <w:rPr>
          <w:rFonts w:ascii="Arial" w:hAnsi="Arial" w:cs="Arial" w:eastAsia="Arial"/>
          <w:sz w:val="21"/>
          <w:szCs w:val="21"/>
          <w:color w:val="231F20"/>
          <w:spacing w:val="3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0"/>
        </w:rPr>
        <w:t>End-Expiratory</w:t>
      </w:r>
      <w:r>
        <w:rPr>
          <w:rFonts w:ascii="Arial" w:hAnsi="Arial" w:cs="Arial" w:eastAsia="Arial"/>
          <w:sz w:val="21"/>
          <w:szCs w:val="21"/>
          <w:color w:val="231F20"/>
          <w:spacing w:val="2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31F20"/>
          <w:spacing w:val="0"/>
          <w:w w:val="102"/>
        </w:rPr>
        <w:t>Positions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5" w:after="0" w:line="240" w:lineRule="auto"/>
        <w:ind w:left="6" w:right="-20"/>
        <w:jc w:val="left"/>
        <w:tabs>
          <w:tab w:pos="2060" w:val="left"/>
          <w:tab w:pos="3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>Maximum</w:t>
      </w:r>
      <w:r>
        <w:rPr>
          <w:rFonts w:ascii="Arial" w:hAnsi="Arial" w:cs="Arial" w:eastAsia="Arial"/>
          <w:sz w:val="19"/>
          <w:szCs w:val="19"/>
          <w:color w:val="231F20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>Middle</w:t>
      </w:r>
      <w:r>
        <w:rPr>
          <w:rFonts w:ascii="Arial" w:hAnsi="Arial" w:cs="Arial" w:eastAsia="Arial"/>
          <w:sz w:val="19"/>
          <w:szCs w:val="19"/>
          <w:color w:val="231F20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31F20"/>
          <w:spacing w:val="0"/>
          <w:w w:val="103"/>
        </w:rPr>
        <w:t>Minimum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2" w:equalWidth="0">
            <w:col w:w="2828" w:space="690"/>
            <w:col w:w="5682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9.042999pt;margin-top:-12.781121pt;width:105.543002pt;height:122.741802pt;mso-position-horizontal-relative:page;mso-position-vertical-relative:paragraph;z-index:-7570" coordorigin="8581,-256" coordsize="2111,2455">
            <v:shape style="position:absolute;left:8581;top:-255;width:44;height:2453" type="#_x0000_t75">
              <v:imagedata r:id="rId68" o:title=""/>
            </v:shape>
            <v:shape style="position:absolute;left:8625;top:-255;width:1826;height:2453" type="#_x0000_t75">
              <v:imagedata r:id="rId69" o:title=""/>
            </v:shape>
            <v:shape style="position:absolute;left:8625;top:225;width:1826;height:253" type="#_x0000_t75">
              <v:imagedata r:id="rId70" o:title=""/>
            </v:shape>
            <v:group style="position:absolute;left:10578;top:-93;width:2;height:2130" coordorigin="10578,-93" coordsize="2,2130">
              <v:shape style="position:absolute;left:10578;top:-93;width:2;height:2130" coordorigin="10578,-93" coordsize="0,2130" path="m10578,-93l10578,2037e" filled="f" stroked="t" strokeweight="1.6pt" strokecolor="#231F20">
                <v:path arrowok="t"/>
              </v:shape>
            </v:group>
            <v:group style="position:absolute;left:10466;top:-255;width:224;height:194" coordorigin="10466,-255" coordsize="224,194">
              <v:shape style="position:absolute;left:10466;top:-255;width:224;height:194" coordorigin="10466,-255" coordsize="224,194" path="m10579,-255l10466,-60,10691,-60,10579,-255e" filled="t" fillcolor="#231F20" stroked="f">
                <v:path arrowok="t"/>
                <v:fill/>
              </v:shape>
            </v:group>
            <v:group style="position:absolute;left:10466;top:2004;width:224;height:194" coordorigin="10466,2004" coordsize="224,194">
              <v:shape style="position:absolute;left:10466;top:2004;width:224;height:194" coordorigin="10466,2004" coordsize="224,194" path="m10691,2004l10466,2004,10579,2198,10691,2004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33.139008pt;margin-top:-12.872122pt;width:92.775001pt;height:122.664802pt;mso-position-horizontal-relative:page;mso-position-vertical-relative:paragraph;z-index:-7567" coordorigin="6663,-257" coordsize="1856,2453">
            <v:shape style="position:absolute;left:6663;top:-257;width:1856;height:2453" type="#_x0000_t75">
              <v:imagedata r:id="rId71" o:title=""/>
            </v:shape>
            <v:shape style="position:absolute;left:6704;top:27;width:1813;height:238" type="#_x0000_t75">
              <v:imagedata r:id="rId72" o:title=""/>
            </v:shape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327759pt;margin-top:-4.66352pt;width:11.86343pt;height:32.156798pt;mso-position-horizontal-relative:page;mso-position-vertical-relative:paragraph;z-index:-7565" type="#_x0000_t202" filled="f" stroked="f">
            <v:textbox inset="0,0,0,0" style="layout-flow:vertical">
              <w:txbxContent>
                <w:p>
                  <w:pPr>
                    <w:spacing w:before="0" w:after="0" w:line="213" w:lineRule="exact"/>
                    <w:ind w:left="20" w:right="-5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31F20"/>
                      <w:spacing w:val="0"/>
                      <w:w w:val="103"/>
                    </w:rPr>
                    <w:t>Exhale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7.735649pt;margin-top:-2.420469pt;width:10.96675pt;height:92.188149pt;mso-position-horizontal-relative:page;mso-position-vertical-relative:paragraph;z-index:-756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97" w:lineRule="exact"/>
                    <w:ind w:left="20" w:right="-4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31F20"/>
                      <w:spacing w:val="0"/>
                      <w:w w:val="100"/>
                    </w:rPr>
                    <w:t>Relative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31F20"/>
                      <w:spacing w:val="-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31F20"/>
                      <w:spacing w:val="0"/>
                      <w:w w:val="100"/>
                    </w:rPr>
                    <w:t>Position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31F20"/>
                      <w:spacing w:val="-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31F20"/>
                      <w:spacing w:val="0"/>
                      <w:w w:val="100"/>
                    </w:rPr>
                    <w:t>(mm)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50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40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30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7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327759pt;margin-top:-2.890971pt;width:11.86343pt;height:28.872739pt;mso-position-horizontal-relative:page;mso-position-vertical-relative:paragraph;z-index:-7564" type="#_x0000_t202" filled="f" stroked="f">
            <v:textbox inset="0,0,0,0" style="layout-flow:vertical">
              <w:txbxContent>
                <w:p>
                  <w:pPr>
                    <w:spacing w:before="0" w:after="0" w:line="213" w:lineRule="exact"/>
                    <w:ind w:left="20" w:right="-50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31F20"/>
                      <w:spacing w:val="0"/>
                      <w:w w:val="103"/>
                    </w:rPr>
                    <w:t>Inhale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171" w:lineRule="exact"/>
        <w:ind w:left="88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-1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1096" w:right="-20"/>
        <w:jc w:val="left"/>
        <w:tabs>
          <w:tab w:pos="21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1</w:t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2" w:lineRule="exact"/>
        <w:ind w:left="87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Breath-hold</w:t>
      </w:r>
      <w:r>
        <w:rPr>
          <w:rFonts w:ascii="Arial" w:hAnsi="Arial" w:cs="Arial" w:eastAsia="Arial"/>
          <w:sz w:val="18"/>
          <w:szCs w:val="18"/>
          <w:color w:val="231F20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</w:rPr>
        <w:t>Number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3.4: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ere</w:t>
      </w:r>
      <w:r>
        <w:rPr>
          <w:rFonts w:ascii="Arial" w:hAnsi="Arial" w:cs="Arial" w:eastAsia="Arial"/>
          <w:sz w:val="24"/>
          <w:szCs w:val="24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used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define</w:t>
      </w:r>
      <w:r>
        <w:rPr>
          <w:rFonts w:ascii="Arial" w:hAnsi="Arial" w:cs="Arial" w:eastAsia="Arial"/>
          <w:sz w:val="24"/>
          <w:szCs w:val="24"/>
          <w:spacing w:val="4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15"/>
          <w:w w:val="101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ject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ecific</w:t>
      </w:r>
      <w:r>
        <w:rPr>
          <w:rFonts w:ascii="Arial" w:hAnsi="Arial" w:cs="Arial" w:eastAsia="Arial"/>
          <w:sz w:val="24"/>
          <w:szCs w:val="24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mini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fined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closer</w:t>
      </w:r>
      <w:r>
        <w:rPr>
          <w:rFonts w:ascii="Arial" w:hAnsi="Arial" w:cs="Arial" w:eastAsia="Arial"/>
          <w:sz w:val="24"/>
          <w:szCs w:val="24"/>
          <w:spacing w:val="5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1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dia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hragm</w:t>
      </w:r>
      <w:r>
        <w:rPr>
          <w:rFonts w:ascii="Arial" w:hAnsi="Arial" w:cs="Arial" w:eastAsia="Arial"/>
          <w:sz w:val="24"/>
          <w:szCs w:val="24"/>
          <w:spacing w:val="2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defined</w:t>
      </w:r>
      <w:r>
        <w:rPr>
          <w:rFonts w:ascii="Arial" w:hAnsi="Arial" w:cs="Arial" w:eastAsia="Arial"/>
          <w:sz w:val="24"/>
          <w:szCs w:val="24"/>
          <w:spacing w:val="5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closer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end-inspiratory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37" w:after="0" w:line="240" w:lineRule="auto"/>
        <w:ind w:left="392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-18"/>
          <w:w w:val="100"/>
        </w:rPr>
        <w:t>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orsion</w:t>
      </w:r>
      <w:r>
        <w:rPr>
          <w:rFonts w:ascii="Arial" w:hAnsi="Arial" w:cs="Arial" w:eastAsia="Arial"/>
          <w:sz w:val="16"/>
          <w:szCs w:val="16"/>
          <w:spacing w:val="5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1"/>
        </w:rPr>
        <w:t>Permutations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1" w:right="-64"/>
        <w:jc w:val="left"/>
        <w:tabs>
          <w:tab w:pos="2300" w:val="left"/>
          <w:tab w:pos="3080" w:val="left"/>
          <w:tab w:pos="3860" w:val="left"/>
          <w:tab w:pos="4640" w:val="left"/>
          <w:tab w:pos="5420" w:val="left"/>
          <w:tab w:pos="6200" w:val="left"/>
          <w:tab w:pos="69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07.449997pt;margin-top:10.723506pt;width:428.822006pt;height:36.162901pt;mso-position-horizontal-relative:page;mso-position-vertical-relative:paragraph;z-index:-7566" coordorigin="2149,214" coordsize="8576,723">
            <v:group style="position:absolute;left:2923;top:235;width:725;height:331" coordorigin="2923,235" coordsize="725,331">
              <v:shape style="position:absolute;left:2923;top:235;width:725;height:331" coordorigin="2923,235" coordsize="725,331" path="m3648,235l2923,235,2923,566,3648,566,3648,446,2953,446,2953,328,3648,328,3648,235e" filled="t" fillcolor="#86CA6A" stroked="f">
                <v:path arrowok="t"/>
                <v:fill/>
              </v:shape>
            </v:group>
            <v:group style="position:absolute;left:3640;top:328;width:2;height:118" coordorigin="3640,328" coordsize="2,118">
              <v:shape style="position:absolute;left:3640;top:328;width:2;height:118" coordorigin="3640,328" coordsize="0,118" path="m3640,328l3640,446e" filled="f" stroked="t" strokeweight=".9304pt" strokecolor="#86CA6A">
                <v:path arrowok="t"/>
              </v:shape>
            </v:group>
            <v:group style="position:absolute;left:2903;top:215;width:765;height:351" coordorigin="2903,215" coordsize="765,351">
              <v:shape style="position:absolute;left:2903;top:215;width:765;height:351" coordorigin="2903,215" coordsize="765,351" path="m3668,215l2903,215,2903,566,2923,566,2923,235,3668,235,3668,215e" filled="t" fillcolor="#4F4B4C" stroked="f">
                <v:path arrowok="t"/>
                <v:fill/>
              </v:shape>
            </v:group>
            <v:group style="position:absolute;left:3658;top:235;width:2;height:331" coordorigin="3658,235" coordsize="2,331">
              <v:shape style="position:absolute;left:3658;top:235;width:2;height:331" coordorigin="3658,235" coordsize="0,331" path="m3658,235l3658,566e" filled="f" stroked="t" strokeweight="1.1pt" strokecolor="#4F4B4C">
                <v:path arrowok="t"/>
              </v:shape>
            </v:group>
            <v:group style="position:absolute;left:2953;top:328;width:679;height:118" coordorigin="2953,328" coordsize="679,118">
              <v:shape style="position:absolute;left:2953;top:328;width:679;height:118" coordorigin="2953,328" coordsize="679,118" path="m2953,446l3632,446,3632,328,2953,328,2953,446e" filled="t" fillcolor="#86CA6A" stroked="f">
                <v:path arrowok="t"/>
                <v:fill/>
              </v:shape>
            </v:group>
            <v:group style="position:absolute;left:3704;top:235;width:725;height:331" coordorigin="3704,235" coordsize="725,331">
              <v:shape style="position:absolute;left:3704;top:235;width:725;height:331" coordorigin="3704,235" coordsize="725,331" path="m4429,235l3704,235,3704,566,4429,566,4429,446,3733,446,3733,328,4429,328,4429,235e" filled="t" fillcolor="#86CA6A" stroked="f">
                <v:path arrowok="t"/>
                <v:fill/>
              </v:shape>
            </v:group>
            <v:group style="position:absolute;left:4421;top:328;width:2;height:118" coordorigin="4421,328" coordsize="2,118">
              <v:shape style="position:absolute;left:4421;top:328;width:2;height:118" coordorigin="4421,328" coordsize="0,118" path="m4421,328l4421,446e" filled="f" stroked="t" strokeweight=".933pt" strokecolor="#86CA6A">
                <v:path arrowok="t"/>
              </v:shape>
            </v:group>
            <v:group style="position:absolute;left:3684;top:215;width:765;height:351" coordorigin="3684,215" coordsize="765,351">
              <v:shape style="position:absolute;left:3684;top:215;width:765;height:351" coordorigin="3684,215" coordsize="765,351" path="m4449,215l3684,215,3684,566,3704,566,3704,235,4449,235,4449,215e" filled="t" fillcolor="#4F4B4C" stroked="f">
                <v:path arrowok="t"/>
                <v:fill/>
              </v:shape>
            </v:group>
            <v:group style="position:absolute;left:4439;top:235;width:2;height:331" coordorigin="4439,235" coordsize="2,331">
              <v:shape style="position:absolute;left:4439;top:235;width:2;height:331" coordorigin="4439,235" coordsize="0,331" path="m4439,235l4439,566e" filled="f" stroked="t" strokeweight="1.1pt" strokecolor="#4F4B4C">
                <v:path arrowok="t"/>
              </v:shape>
            </v:group>
            <v:group style="position:absolute;left:3733;top:328;width:679;height:118" coordorigin="3733,328" coordsize="679,118">
              <v:shape style="position:absolute;left:3733;top:328;width:679;height:118" coordorigin="3733,328" coordsize="679,118" path="m3733,446l4412,446,4412,328,3733,328,3733,446e" filled="t" fillcolor="#86CA6A" stroked="f">
                <v:path arrowok="t"/>
                <v:fill/>
              </v:shape>
            </v:group>
            <v:group style="position:absolute;left:4484;top:235;width:725;height:331" coordorigin="4484,235" coordsize="725,331">
              <v:shape style="position:absolute;left:4484;top:235;width:725;height:331" coordorigin="4484,235" coordsize="725,331" path="m5210,235l4484,235,4484,566,5210,566,5210,446,4514,446,4514,328,5210,328,5210,235e" filled="t" fillcolor="#86CA6A" stroked="f">
                <v:path arrowok="t"/>
                <v:fill/>
              </v:shape>
            </v:group>
            <v:group style="position:absolute;left:5201;top:328;width:2;height:118" coordorigin="5201,328" coordsize="2,118">
              <v:shape style="position:absolute;left:5201;top:328;width:2;height:118" coordorigin="5201,328" coordsize="0,118" path="m5201,328l5201,446e" filled="f" stroked="t" strokeweight=".931pt" strokecolor="#86CA6A">
                <v:path arrowok="t"/>
              </v:shape>
            </v:group>
            <v:group style="position:absolute;left:5210;top:235;width:20;height:351" coordorigin="5210,235" coordsize="20,351">
              <v:shape style="position:absolute;left:5210;top:235;width:20;height:351" coordorigin="5210,235" coordsize="20,351" path="m5230,235l5210,235,5210,566,5230,566,5230,586,5230,235e" filled="t" fillcolor="#4F4B4C" stroked="f">
                <v:path arrowok="t"/>
                <v:fill/>
              </v:shape>
            </v:group>
            <v:group style="position:absolute;left:4464;top:215;width:765;height:351" coordorigin="4464,215" coordsize="765,351">
              <v:shape style="position:absolute;left:4464;top:215;width:765;height:351" coordorigin="4464,215" coordsize="765,351" path="m5230,215l4464,215,4464,566,4484,566,4484,235,5230,235,5230,215e" filled="t" fillcolor="#4F4B4C" stroked="f">
                <v:path arrowok="t"/>
                <v:fill/>
              </v:shape>
            </v:group>
            <v:group style="position:absolute;left:4514;top:328;width:679;height:118" coordorigin="4514,328" coordsize="679,118">
              <v:shape style="position:absolute;left:4514;top:328;width:679;height:118" coordorigin="4514,328" coordsize="679,118" path="m4514,446l5193,446,5193,328,4514,328,4514,446e" filled="t" fillcolor="#86CA6A" stroked="f">
                <v:path arrowok="t"/>
                <v:fill/>
              </v:shape>
            </v:group>
            <v:group style="position:absolute;left:2923;top:586;width:725;height:331" coordorigin="2923,586" coordsize="725,331">
              <v:shape style="position:absolute;left:2923;top:586;width:725;height:331" coordorigin="2923,586" coordsize="725,331" path="m3648,586l2923,586,2923,917,3648,917,3648,796,2953,796,2953,679,3648,679,3648,586e" filled="t" fillcolor="#86CA6A" stroked="f">
                <v:path arrowok="t"/>
                <v:fill/>
              </v:shape>
            </v:group>
            <v:group style="position:absolute;left:3640;top:679;width:2;height:118" coordorigin="3640,679" coordsize="2,118">
              <v:shape style="position:absolute;left:3640;top:679;width:2;height:118" coordorigin="3640,679" coordsize="0,118" path="m3640,679l3640,796e" filled="f" stroked="t" strokeweight=".9304pt" strokecolor="#86CA6A">
                <v:path arrowok="t"/>
              </v:shape>
            </v:group>
            <v:group style="position:absolute;left:2903;top:586;width:765;height:351" coordorigin="2903,586" coordsize="765,351">
              <v:shape style="position:absolute;left:2903;top:586;width:765;height:351" coordorigin="2903,586" coordsize="765,351" path="m2923,586l2903,586,2903,937,3668,937,3668,927,3658,927,3658,917,2923,917,2923,586e" filled="t" fillcolor="#4F4B4C" stroked="f">
                <v:path arrowok="t"/>
                <v:fill/>
              </v:shape>
            </v:group>
            <v:group style="position:absolute;left:3648;top:586;width:20;height:341" coordorigin="3648,586" coordsize="20,341">
              <v:shape style="position:absolute;left:3648;top:586;width:20;height:341" coordorigin="3648,586" coordsize="20,341" path="m3668,586l3648,586,3648,917,3658,917,3658,927,3668,927,3668,586e" filled="t" fillcolor="#4F4B4C" stroked="f">
                <v:path arrowok="t"/>
                <v:fill/>
              </v:shape>
            </v:group>
            <v:group style="position:absolute;left:2903;top:566;width:765;height:20" coordorigin="2903,566" coordsize="765,20">
              <v:shape style="position:absolute;left:2903;top:566;width:765;height:20" coordorigin="2903,566" coordsize="765,20" path="m3658,566l2903,566,2903,586,3668,586,3668,576,3658,576,3658,566e" filled="t" fillcolor="#2B2728" stroked="f">
                <v:path arrowok="t"/>
                <v:fill/>
              </v:shape>
            </v:group>
            <v:group style="position:absolute;left:3658;top:566;width:10;height:10" coordorigin="3658,566" coordsize="10,10">
              <v:shape style="position:absolute;left:3658;top:566;width:10;height:10" coordorigin="3658,566" coordsize="10,10" path="m3658,571l3668,571e" filled="f" stroked="t" strokeweight=".6pt" strokecolor="#2B2728">
                <v:path arrowok="t"/>
              </v:shape>
            </v:group>
            <v:group style="position:absolute;left:2953;top:679;width:679;height:118" coordorigin="2953,679" coordsize="679,118">
              <v:shape style="position:absolute;left:2953;top:679;width:679;height:118" coordorigin="2953,679" coordsize="679,118" path="m2953,796l3632,796,3632,679,2953,679,2953,796e" filled="t" fillcolor="#86CA6A" stroked="f">
                <v:path arrowok="t"/>
                <v:fill/>
              </v:shape>
            </v:group>
            <v:group style="position:absolute;left:3704;top:586;width:725;height:331" coordorigin="3704,586" coordsize="725,331">
              <v:shape style="position:absolute;left:3704;top:586;width:725;height:331" coordorigin="3704,586" coordsize="725,331" path="m4429,586l3704,586,3704,917,4429,917,4429,796,3846,796,3846,679,4429,679,4429,586e" filled="t" fillcolor="#E34B51" stroked="f">
                <v:path arrowok="t"/>
                <v:fill/>
              </v:shape>
            </v:group>
            <v:group style="position:absolute;left:4303;top:679;width:126;height:118" coordorigin="4303,679" coordsize="126,118">
              <v:shape style="position:absolute;left:4303;top:679;width:126;height:118" coordorigin="4303,679" coordsize="126,118" path="m4429,679l4303,679,4303,796,4429,796,4429,679e" filled="t" fillcolor="#E34B51" stroked="f">
                <v:path arrowok="t"/>
                <v:fill/>
              </v:shape>
            </v:group>
            <v:group style="position:absolute;left:3684;top:586;width:765;height:351" coordorigin="3684,586" coordsize="765,351">
              <v:shape style="position:absolute;left:3684;top:586;width:765;height:351" coordorigin="3684,586" coordsize="765,351" path="m3704,586l3684,586,3684,937,4449,937,4449,927,4439,927,4439,917,3704,917,3704,586e" filled="t" fillcolor="#4F4B4C" stroked="f">
                <v:path arrowok="t"/>
                <v:fill/>
              </v:shape>
            </v:group>
            <v:group style="position:absolute;left:4429;top:586;width:20;height:341" coordorigin="4429,586" coordsize="20,341">
              <v:shape style="position:absolute;left:4429;top:586;width:20;height:341" coordorigin="4429,586" coordsize="20,341" path="m4449,586l4429,586,4429,917,4439,917,4439,927,4449,927,4449,586e" filled="t" fillcolor="#4F4B4C" stroked="f">
                <v:path arrowok="t"/>
                <v:fill/>
              </v:shape>
            </v:group>
            <v:group style="position:absolute;left:3684;top:566;width:765;height:20" coordorigin="3684,566" coordsize="765,20">
              <v:shape style="position:absolute;left:3684;top:566;width:765;height:20" coordorigin="3684,566" coordsize="765,20" path="m4439,566l3684,566,3684,586,4449,586,4449,576,4439,576,4439,566e" filled="t" fillcolor="#2B2728" stroked="f">
                <v:path arrowok="t"/>
                <v:fill/>
              </v:shape>
            </v:group>
            <v:group style="position:absolute;left:4439;top:566;width:10;height:10" coordorigin="4439,566" coordsize="10,10">
              <v:shape style="position:absolute;left:4439;top:566;width:10;height:10" coordorigin="4439,566" coordsize="10,10" path="m4439,571l4449,571e" filled="f" stroked="t" strokeweight=".6pt" strokecolor="#2B2728">
                <v:path arrowok="t"/>
              </v:shape>
            </v:group>
            <v:group style="position:absolute;left:3846;top:679;width:458;height:118" coordorigin="3846,679" coordsize="458,118">
              <v:shape style="position:absolute;left:3846;top:679;width:458;height:118" coordorigin="3846,679" coordsize="458,118" path="m3846,796l4303,796,4303,679,3846,679,3846,796e" filled="t" fillcolor="#E34B51" stroked="f">
                <v:path arrowok="t"/>
                <v:fill/>
              </v:shape>
            </v:group>
            <v:group style="position:absolute;left:4484;top:586;width:725;height:331" coordorigin="4484,586" coordsize="725,331">
              <v:shape style="position:absolute;left:4484;top:586;width:725;height:331" coordorigin="4484,586" coordsize="725,331" path="m5210,586l4484,586,4484,917,5210,917,5210,796,4537,796,4537,679,5210,679,5210,586e" filled="t" fillcolor="#6075B6" stroked="f">
                <v:path arrowok="t"/>
                <v:fill/>
              </v:shape>
            </v:group>
            <v:group style="position:absolute;left:5190;top:679;width:2;height:118" coordorigin="5190,679" coordsize="2,118">
              <v:shape style="position:absolute;left:5190;top:679;width:2;height:118" coordorigin="5190,679" coordsize="0,118" path="m5190,679l5190,796e" filled="f" stroked="t" strokeweight="2.056pt" strokecolor="#6075B6">
                <v:path arrowok="t"/>
              </v:shape>
            </v:group>
            <v:group style="position:absolute;left:4464;top:586;width:765;height:351" coordorigin="4464,586" coordsize="765,351">
              <v:shape style="position:absolute;left:4464;top:586;width:765;height:351" coordorigin="4464,586" coordsize="765,351" path="m4484,586l4464,586,4464,937,5230,937,5230,927,5220,927,5220,917,4484,917,4484,586e" filled="t" fillcolor="#4F4B4C" stroked="f">
                <v:path arrowok="t"/>
                <v:fill/>
              </v:shape>
            </v:group>
            <v:group style="position:absolute;left:5210;top:586;width:20;height:341" coordorigin="5210,586" coordsize="20,341">
              <v:shape style="position:absolute;left:5210;top:586;width:20;height:341" coordorigin="5210,586" coordsize="20,341" path="m5230,586l5210,586,5210,917,5220,917,5220,927,5230,927,5230,586e" filled="t" fillcolor="#4F4B4C" stroked="f">
                <v:path arrowok="t"/>
                <v:fill/>
              </v:shape>
            </v:group>
            <v:group style="position:absolute;left:4464;top:566;width:765;height:20" coordorigin="4464,566" coordsize="765,20">
              <v:shape style="position:absolute;left:4464;top:566;width:765;height:20" coordorigin="4464,566" coordsize="765,20" path="m5220,566l4464,566,4464,586,5230,586,5230,576,5220,576,5220,566e" filled="t" fillcolor="#2B2728" stroked="f">
                <v:path arrowok="t"/>
                <v:fill/>
              </v:shape>
            </v:group>
            <v:group style="position:absolute;left:5220;top:566;width:10;height:10" coordorigin="5220,566" coordsize="10,10">
              <v:shape style="position:absolute;left:5220;top:566;width:10;height:10" coordorigin="5220,566" coordsize="10,10" path="m5220,571l5230,571e" filled="f" stroked="t" strokeweight=".6pt" strokecolor="#2B2728">
                <v:path arrowok="t"/>
              </v:shape>
            </v:group>
            <v:group style="position:absolute;left:4537;top:679;width:634;height:118" coordorigin="4537,679" coordsize="634,118">
              <v:shape style="position:absolute;left:4537;top:679;width:634;height:118" coordorigin="4537,679" coordsize="634,118" path="m4537,796l5170,796,5170,679,4537,679,4537,796e" filled="t" fillcolor="#6075B6" stroked="f">
                <v:path arrowok="t"/>
                <v:fill/>
              </v:shape>
            </v:group>
            <v:group style="position:absolute;left:5265;top:235;width:725;height:331" coordorigin="5265,235" coordsize="725,331">
              <v:shape style="position:absolute;left:5265;top:235;width:725;height:331" coordorigin="5265,235" coordsize="725,331" path="m5990,235l5265,235,5265,566,5990,566,5990,446,5407,446,5407,328,5990,328,5990,235e" filled="t" fillcolor="#E34B51" stroked="f">
                <v:path arrowok="t"/>
                <v:fill/>
              </v:shape>
            </v:group>
            <v:group style="position:absolute;left:5865;top:328;width:126;height:118" coordorigin="5865,328" coordsize="126,118">
              <v:shape style="position:absolute;left:5865;top:328;width:126;height:118" coordorigin="5865,328" coordsize="126,118" path="m5990,328l5865,328,5865,446,5990,446,5990,328e" filled="t" fillcolor="#E34B51" stroked="f">
                <v:path arrowok="t"/>
                <v:fill/>
              </v:shape>
            </v:group>
            <v:group style="position:absolute;left:5245;top:215;width:765;height:351" coordorigin="5245,215" coordsize="765,351">
              <v:shape style="position:absolute;left:5245;top:215;width:765;height:351" coordorigin="5245,215" coordsize="765,351" path="m6010,215l5245,215,5245,566,5265,566,5265,235,6010,235,6010,215e" filled="t" fillcolor="#4F4B4C" stroked="f">
                <v:path arrowok="t"/>
                <v:fill/>
              </v:shape>
            </v:group>
            <v:group style="position:absolute;left:6000;top:235;width:2;height:331" coordorigin="6000,235" coordsize="2,331">
              <v:shape style="position:absolute;left:6000;top:235;width:2;height:331" coordorigin="6000,235" coordsize="0,331" path="m6000,235l6000,566e" filled="f" stroked="t" strokeweight="1.1pt" strokecolor="#4F4B4C">
                <v:path arrowok="t"/>
              </v:shape>
            </v:group>
            <v:group style="position:absolute;left:5407;top:328;width:458;height:118" coordorigin="5407,328" coordsize="458,118">
              <v:shape style="position:absolute;left:5407;top:328;width:458;height:118" coordorigin="5407,328" coordsize="458,118" path="m5407,446l5865,446,5865,328,5407,328,5407,446e" filled="t" fillcolor="#E34B51" stroked="f">
                <v:path arrowok="t"/>
                <v:fill/>
              </v:shape>
            </v:group>
            <v:group style="position:absolute;left:6046;top:235;width:725;height:331" coordorigin="6046,235" coordsize="725,331">
              <v:shape style="position:absolute;left:6046;top:235;width:725;height:331" coordorigin="6046,235" coordsize="725,331" path="m6771,235l6046,235,6046,566,6771,566,6771,446,6188,446,6188,328,6771,328,6771,235e" filled="t" fillcolor="#E34B51" stroked="f">
                <v:path arrowok="t"/>
                <v:fill/>
              </v:shape>
            </v:group>
            <v:group style="position:absolute;left:6645;top:328;width:126;height:118" coordorigin="6645,328" coordsize="126,118">
              <v:shape style="position:absolute;left:6645;top:328;width:126;height:118" coordorigin="6645,328" coordsize="126,118" path="m6771,328l6645,328,6645,446,6771,446,6771,328e" filled="t" fillcolor="#E34B51" stroked="f">
                <v:path arrowok="t"/>
                <v:fill/>
              </v:shape>
            </v:group>
            <v:group style="position:absolute;left:6026;top:215;width:765;height:371" coordorigin="6026,215" coordsize="765,371">
              <v:shape style="position:absolute;left:6026;top:215;width:765;height:371" coordorigin="6026,215" coordsize="765,371" path="m6791,215l6026,215,6026,586,6026,566,6046,566,6046,235,6791,235,6791,215e" filled="t" fillcolor="#4F4B4C" stroked="f">
                <v:path arrowok="t"/>
                <v:fill/>
              </v:shape>
            </v:group>
            <v:group style="position:absolute;left:6781;top:235;width:2;height:331" coordorigin="6781,235" coordsize="2,331">
              <v:shape style="position:absolute;left:6781;top:235;width:2;height:331" coordorigin="6781,235" coordsize="0,331" path="m6781,235l6781,566e" filled="f" stroked="t" strokeweight="1.1pt" strokecolor="#4F4B4C">
                <v:path arrowok="t"/>
              </v:shape>
            </v:group>
            <v:group style="position:absolute;left:6188;top:328;width:458;height:118" coordorigin="6188,328" coordsize="458,118">
              <v:shape style="position:absolute;left:6188;top:328;width:458;height:118" coordorigin="6188,328" coordsize="458,118" path="m6188,446l6645,446,6645,328,6188,328,6188,446e" filled="t" fillcolor="#E34B51" stroked="f">
                <v:path arrowok="t"/>
                <v:fill/>
              </v:shape>
            </v:group>
            <v:group style="position:absolute;left:6826;top:235;width:725;height:331" coordorigin="6826,235" coordsize="725,331">
              <v:shape style="position:absolute;left:6826;top:235;width:725;height:331" coordorigin="6826,235" coordsize="725,331" path="m7552,235l6826,235,6826,566,7552,566,7552,446,6968,446,6968,328,7552,328,7552,235e" filled="t" fillcolor="#E34B51" stroked="f">
                <v:path arrowok="t"/>
                <v:fill/>
              </v:shape>
            </v:group>
            <v:group style="position:absolute;left:7426;top:328;width:126;height:118" coordorigin="7426,328" coordsize="126,118">
              <v:shape style="position:absolute;left:7426;top:328;width:126;height:118" coordorigin="7426,328" coordsize="126,118" path="m7552,328l7426,328,7426,446,7552,446,7552,328e" filled="t" fillcolor="#E34B51" stroked="f">
                <v:path arrowok="t"/>
                <v:fill/>
              </v:shape>
            </v:group>
            <v:group style="position:absolute;left:6806;top:215;width:765;height:351" coordorigin="6806,215" coordsize="765,351">
              <v:shape style="position:absolute;left:6806;top:215;width:765;height:351" coordorigin="6806,215" coordsize="765,351" path="m7572,215l6806,215,6806,566,6826,566,6826,235,7572,235,7572,215e" filled="t" fillcolor="#4F4B4C" stroked="f">
                <v:path arrowok="t"/>
                <v:fill/>
              </v:shape>
            </v:group>
            <v:group style="position:absolute;left:7562;top:235;width:2;height:331" coordorigin="7562,235" coordsize="2,331">
              <v:shape style="position:absolute;left:7562;top:235;width:2;height:331" coordorigin="7562,235" coordsize="0,331" path="m7562,235l7562,566e" filled="f" stroked="t" strokeweight="1.101pt" strokecolor="#4F4B4C">
                <v:path arrowok="t"/>
              </v:shape>
            </v:group>
            <v:group style="position:absolute;left:6968;top:328;width:458;height:118" coordorigin="6968,328" coordsize="458,118">
              <v:shape style="position:absolute;left:6968;top:328;width:458;height:118" coordorigin="6968,328" coordsize="458,118" path="m6968,446l7426,446,7426,328,6968,328,6968,446e" filled="t" fillcolor="#E34B51" stroked="f">
                <v:path arrowok="t"/>
                <v:fill/>
              </v:shape>
            </v:group>
            <v:group style="position:absolute;left:5265;top:586;width:725;height:331" coordorigin="5265,586" coordsize="725,331">
              <v:shape style="position:absolute;left:5265;top:586;width:725;height:331" coordorigin="5265,586" coordsize="725,331" path="m5990,586l5265,586,5265,917,5990,917,5990,796,5295,796,5295,679,5990,679,5990,586e" filled="t" fillcolor="#86CA6A" stroked="f">
                <v:path arrowok="t"/>
                <v:fill/>
              </v:shape>
            </v:group>
            <v:group style="position:absolute;left:5982;top:679;width:2;height:118" coordorigin="5982,679" coordsize="2,118">
              <v:shape style="position:absolute;left:5982;top:679;width:2;height:118" coordorigin="5982,679" coordsize="0,118" path="m5982,679l5982,796e" filled="f" stroked="t" strokeweight=".933pt" strokecolor="#86CA6A">
                <v:path arrowok="t"/>
              </v:shape>
            </v:group>
            <v:group style="position:absolute;left:5245;top:586;width:765;height:351" coordorigin="5245,586" coordsize="765,351">
              <v:shape style="position:absolute;left:5245;top:586;width:765;height:351" coordorigin="5245,586" coordsize="765,351" path="m5265,586l5245,586,5245,937,6010,937,6010,927,6000,927,6000,917,5265,917,5265,586e" filled="t" fillcolor="#4F4B4C" stroked="f">
                <v:path arrowok="t"/>
                <v:fill/>
              </v:shape>
            </v:group>
            <v:group style="position:absolute;left:5990;top:586;width:20;height:341" coordorigin="5990,586" coordsize="20,341">
              <v:shape style="position:absolute;left:5990;top:586;width:20;height:341" coordorigin="5990,586" coordsize="20,341" path="m6010,586l5990,586,5990,917,6000,917,6000,927,6010,927,6010,586e" filled="t" fillcolor="#4F4B4C" stroked="f">
                <v:path arrowok="t"/>
                <v:fill/>
              </v:shape>
            </v:group>
            <v:group style="position:absolute;left:5245;top:566;width:765;height:20" coordorigin="5245,566" coordsize="765,20">
              <v:shape style="position:absolute;left:5245;top:566;width:765;height:20" coordorigin="5245,566" coordsize="765,20" path="m6000,566l5245,566,5245,586,6010,586,6010,576,6000,576,6000,566e" filled="t" fillcolor="#2B2728" stroked="f">
                <v:path arrowok="t"/>
                <v:fill/>
              </v:shape>
            </v:group>
            <v:group style="position:absolute;left:6000;top:566;width:10;height:10" coordorigin="6000,566" coordsize="10,10">
              <v:shape style="position:absolute;left:6000;top:566;width:10;height:10" coordorigin="6000,566" coordsize="10,10" path="m6000,571l6010,571e" filled="f" stroked="t" strokeweight=".6pt" strokecolor="#2B2728">
                <v:path arrowok="t"/>
              </v:shape>
            </v:group>
            <v:group style="position:absolute;left:5295;top:679;width:679;height:118" coordorigin="5295,679" coordsize="679,118">
              <v:shape style="position:absolute;left:5295;top:679;width:679;height:118" coordorigin="5295,679" coordsize="679,118" path="m5295,796l5974,796,5974,679,5295,679,5295,796e" filled="t" fillcolor="#86CA6A" stroked="f">
                <v:path arrowok="t"/>
                <v:fill/>
              </v:shape>
            </v:group>
            <v:group style="position:absolute;left:6046;top:586;width:725;height:331" coordorigin="6046,586" coordsize="725,331">
              <v:shape style="position:absolute;left:6046;top:586;width:725;height:331" coordorigin="6046,586" coordsize="725,331" path="m6771,586l6046,586,6046,917,6771,917,6771,796,6188,796,6188,679,6771,679,6771,586e" filled="t" fillcolor="#E34B51" stroked="f">
                <v:path arrowok="t"/>
                <v:fill/>
              </v:shape>
            </v:group>
            <v:group style="position:absolute;left:6645;top:679;width:126;height:118" coordorigin="6645,679" coordsize="126,118">
              <v:shape style="position:absolute;left:6645;top:679;width:126;height:118" coordorigin="6645,679" coordsize="126,118" path="m6771,679l6645,679,6645,796,6771,796,6771,679e" filled="t" fillcolor="#E34B51" stroked="f">
                <v:path arrowok="t"/>
                <v:fill/>
              </v:shape>
            </v:group>
            <v:group style="position:absolute;left:6026;top:586;width:765;height:351" coordorigin="6026,586" coordsize="765,351">
              <v:shape style="position:absolute;left:6026;top:586;width:765;height:351" coordorigin="6026,586" coordsize="765,351" path="m6046,586l6026,586,6026,937,6791,937,6791,927,6781,927,6781,917,6046,917,6046,586e" filled="t" fillcolor="#4F4B4C" stroked="f">
                <v:path arrowok="t"/>
                <v:fill/>
              </v:shape>
            </v:group>
            <v:group style="position:absolute;left:6771;top:586;width:20;height:341" coordorigin="6771,586" coordsize="20,341">
              <v:shape style="position:absolute;left:6771;top:586;width:20;height:341" coordorigin="6771,586" coordsize="20,341" path="m6791,586l6771,586,6771,917,6781,917,6781,927,6791,927,6791,586e" filled="t" fillcolor="#4F4B4C" stroked="f">
                <v:path arrowok="t"/>
                <v:fill/>
              </v:shape>
            </v:group>
            <v:group style="position:absolute;left:6026;top:566;width:765;height:20" coordorigin="6026,566" coordsize="765,20">
              <v:shape style="position:absolute;left:6026;top:566;width:765;height:20" coordorigin="6026,566" coordsize="765,20" path="m6781,566l6026,566,6026,586,6791,586,6791,576,6781,576,6781,566e" filled="t" fillcolor="#2B2728" stroked="f">
                <v:path arrowok="t"/>
                <v:fill/>
              </v:shape>
            </v:group>
            <v:group style="position:absolute;left:6781;top:566;width:10;height:10" coordorigin="6781,566" coordsize="10,10">
              <v:shape style="position:absolute;left:6781;top:566;width:10;height:10" coordorigin="6781,566" coordsize="10,10" path="m6781,571l6791,571e" filled="f" stroked="t" strokeweight=".6pt" strokecolor="#2B2728">
                <v:path arrowok="t"/>
              </v:shape>
            </v:group>
            <v:group style="position:absolute;left:6188;top:679;width:458;height:118" coordorigin="6188,679" coordsize="458,118">
              <v:shape style="position:absolute;left:6188;top:679;width:458;height:118" coordorigin="6188,679" coordsize="458,118" path="m6188,796l6645,796,6645,679,6188,679,6188,796e" filled="t" fillcolor="#E34B51" stroked="f">
                <v:path arrowok="t"/>
                <v:fill/>
              </v:shape>
            </v:group>
            <v:group style="position:absolute;left:6826;top:586;width:725;height:331" coordorigin="6826,586" coordsize="725,331">
              <v:shape style="position:absolute;left:6826;top:586;width:725;height:331" coordorigin="6826,586" coordsize="725,331" path="m7552,586l6826,586,6826,917,7552,917,7552,796,6879,796,6879,679,7552,679,7552,586e" filled="t" fillcolor="#6075B6" stroked="f">
                <v:path arrowok="t"/>
                <v:fill/>
              </v:shape>
            </v:group>
            <v:group style="position:absolute;left:7532;top:679;width:2;height:118" coordorigin="7532,679" coordsize="2,118">
              <v:shape style="position:absolute;left:7532;top:679;width:2;height:118" coordorigin="7532,679" coordsize="0,118" path="m7532,679l7532,796e" filled="f" stroked="t" strokeweight="2.057pt" strokecolor="#6075B6">
                <v:path arrowok="t"/>
              </v:shape>
            </v:group>
            <v:group style="position:absolute;left:6806;top:586;width:765;height:351" coordorigin="6806,586" coordsize="765,351">
              <v:shape style="position:absolute;left:6806;top:586;width:765;height:351" coordorigin="6806,586" coordsize="765,351" path="m6826,586l6806,586,6806,937,7572,937,7572,927,7562,927,7562,917,6826,917,6826,586e" filled="t" fillcolor="#4F4B4C" stroked="f">
                <v:path arrowok="t"/>
                <v:fill/>
              </v:shape>
            </v:group>
            <v:group style="position:absolute;left:7552;top:586;width:20;height:341" coordorigin="7552,586" coordsize="20,341">
              <v:shape style="position:absolute;left:7552;top:586;width:20;height:341" coordorigin="7552,586" coordsize="20,341" path="m7572,586l7552,586,7552,917,7562,917,7562,927,7572,927,7572,586e" filled="t" fillcolor="#4F4B4C" stroked="f">
                <v:path arrowok="t"/>
                <v:fill/>
              </v:shape>
            </v:group>
            <v:group style="position:absolute;left:6806;top:566;width:765;height:20" coordorigin="6806,566" coordsize="765,20">
              <v:shape style="position:absolute;left:6806;top:566;width:765;height:20" coordorigin="6806,566" coordsize="765,20" path="m7562,566l6806,566,6806,586,7572,586,7572,576,7562,576,7562,566e" filled="t" fillcolor="#2B2728" stroked="f">
                <v:path arrowok="t"/>
                <v:fill/>
              </v:shape>
            </v:group>
            <v:group style="position:absolute;left:7562;top:566;width:10;height:10" coordorigin="7562,566" coordsize="10,10">
              <v:shape style="position:absolute;left:7562;top:566;width:10;height:10" coordorigin="7562,566" coordsize="10,10" path="m7562,571l7572,571e" filled="f" stroked="t" strokeweight=".6pt" strokecolor="#2B2728">
                <v:path arrowok="t"/>
              </v:shape>
            </v:group>
            <v:group style="position:absolute;left:6879;top:679;width:634;height:118" coordorigin="6879,679" coordsize="634,118">
              <v:shape style="position:absolute;left:6879;top:679;width:634;height:118" coordorigin="6879,679" coordsize="634,118" path="m6879,796l7512,796,7512,679,6879,679,6879,796e" filled="t" fillcolor="#6075B6" stroked="f">
                <v:path arrowok="t"/>
                <v:fill/>
              </v:shape>
            </v:group>
            <v:group style="position:absolute;left:7607;top:235;width:725;height:331" coordorigin="7607,235" coordsize="725,331">
              <v:shape style="position:absolute;left:7607;top:235;width:725;height:331" coordorigin="7607,235" coordsize="725,331" path="m8332,235l7607,235,7607,566,8332,566,8332,446,7659,446,7659,328,8332,328,8332,235e" filled="t" fillcolor="#6075B6" stroked="f">
                <v:path arrowok="t"/>
                <v:fill/>
              </v:shape>
            </v:group>
            <v:group style="position:absolute;left:8313;top:328;width:2;height:118" coordorigin="8313,328" coordsize="2,118">
              <v:shape style="position:absolute;left:8313;top:328;width:2;height:118" coordorigin="8313,328" coordsize="0,118" path="m8313,328l8313,446e" filled="f" stroked="t" strokeweight="2.055pt" strokecolor="#6075B6">
                <v:path arrowok="t"/>
              </v:shape>
            </v:group>
            <v:group style="position:absolute;left:7587;top:215;width:765;height:351" coordorigin="7587,215" coordsize="765,351">
              <v:shape style="position:absolute;left:7587;top:215;width:765;height:351" coordorigin="7587,215" coordsize="765,351" path="m8352,215l7587,215,7587,566,7607,566,7607,235,8352,235,8352,215e" filled="t" fillcolor="#4F4B4C" stroked="f">
                <v:path arrowok="t"/>
                <v:fill/>
              </v:shape>
            </v:group>
            <v:group style="position:absolute;left:8342;top:235;width:2;height:331" coordorigin="8342,235" coordsize="2,331">
              <v:shape style="position:absolute;left:8342;top:235;width:2;height:331" coordorigin="8342,235" coordsize="0,331" path="m8342,235l8342,566e" filled="f" stroked="t" strokeweight="1.1pt" strokecolor="#4F4B4C">
                <v:path arrowok="t"/>
              </v:shape>
            </v:group>
            <v:group style="position:absolute;left:7659;top:328;width:634;height:118" coordorigin="7659,328" coordsize="634,118">
              <v:shape style="position:absolute;left:7659;top:328;width:634;height:118" coordorigin="7659,328" coordsize="634,118" path="m7659,446l8293,446,8293,328,7659,328,7659,446e" filled="t" fillcolor="#6075B6" stroked="f">
                <v:path arrowok="t"/>
                <v:fill/>
              </v:shape>
            </v:group>
            <v:group style="position:absolute;left:8388;top:235;width:725;height:331" coordorigin="8388,235" coordsize="725,331">
              <v:shape style="position:absolute;left:8388;top:235;width:725;height:331" coordorigin="8388,235" coordsize="725,331" path="m9113,235l8388,235,8388,566,9113,566,9113,446,8440,446,8440,328,9113,328,9113,235e" filled="t" fillcolor="#6075B6" stroked="f">
                <v:path arrowok="t"/>
                <v:fill/>
              </v:shape>
            </v:group>
            <v:group style="position:absolute;left:9093;top:328;width:2;height:118" coordorigin="9093,328" coordsize="2,118">
              <v:shape style="position:absolute;left:9093;top:328;width:2;height:118" coordorigin="9093,328" coordsize="0,118" path="m9093,328l9093,446e" filled="f" stroked="t" strokeweight="2.056pt" strokecolor="#6075B6">
                <v:path arrowok="t"/>
              </v:shape>
            </v:group>
            <v:group style="position:absolute;left:8368;top:215;width:765;height:351" coordorigin="8368,215" coordsize="765,351">
              <v:shape style="position:absolute;left:8368;top:215;width:765;height:351" coordorigin="8368,215" coordsize="765,351" path="m9133,215l8368,215,8368,566,8388,566,8388,235,9133,235,9133,215e" filled="t" fillcolor="#4F4B4C" stroked="f">
                <v:path arrowok="t"/>
                <v:fill/>
              </v:shape>
            </v:group>
            <v:group style="position:absolute;left:9123;top:235;width:2;height:331" coordorigin="9123,235" coordsize="2,331">
              <v:shape style="position:absolute;left:9123;top:235;width:2;height:331" coordorigin="9123,235" coordsize="0,331" path="m9123,235l9123,566e" filled="f" stroked="t" strokeweight="1.1pt" strokecolor="#4F4B4C">
                <v:path arrowok="t"/>
              </v:shape>
            </v:group>
            <v:group style="position:absolute;left:8440;top:328;width:634;height:118" coordorigin="8440,328" coordsize="634,118">
              <v:shape style="position:absolute;left:8440;top:328;width:634;height:118" coordorigin="8440,328" coordsize="634,118" path="m8440,446l9074,446,9074,328,8440,328,8440,446e" filled="t" fillcolor="#6075B6" stroked="f">
                <v:path arrowok="t"/>
                <v:fill/>
              </v:shape>
            </v:group>
            <v:group style="position:absolute;left:7607;top:586;width:725;height:331" coordorigin="7607,586" coordsize="725,331">
              <v:shape style="position:absolute;left:7607;top:586;width:725;height:331" coordorigin="7607,586" coordsize="725,331" path="m8332,586l7607,586,7607,917,8332,917,8332,796,7637,796,7637,679,8332,679,8332,586e" filled="t" fillcolor="#86CA6A" stroked="f">
                <v:path arrowok="t"/>
                <v:fill/>
              </v:shape>
            </v:group>
            <v:group style="position:absolute;left:8324;top:679;width:2;height:118" coordorigin="8324,679" coordsize="2,118">
              <v:shape style="position:absolute;left:8324;top:679;width:2;height:118" coordorigin="8324,679" coordsize="0,118" path="m8324,679l8324,796e" filled="f" stroked="t" strokeweight=".931pt" strokecolor="#86CA6A">
                <v:path arrowok="t"/>
              </v:shape>
            </v:group>
            <v:group style="position:absolute;left:7587;top:586;width:765;height:351" coordorigin="7587,586" coordsize="765,351">
              <v:shape style="position:absolute;left:7587;top:586;width:765;height:351" coordorigin="7587,586" coordsize="765,351" path="m7607,586l7587,586,7587,937,8352,937,8352,927,8342,927,8342,917,7607,917,7607,586e" filled="t" fillcolor="#4F4B4C" stroked="f">
                <v:path arrowok="t"/>
                <v:fill/>
              </v:shape>
            </v:group>
            <v:group style="position:absolute;left:8332;top:586;width:20;height:341" coordorigin="8332,586" coordsize="20,341">
              <v:shape style="position:absolute;left:8332;top:586;width:20;height:341" coordorigin="8332,586" coordsize="20,341" path="m8352,586l8332,586,8332,917,8342,917,8342,927,8352,927,8352,586e" filled="t" fillcolor="#4F4B4C" stroked="f">
                <v:path arrowok="t"/>
                <v:fill/>
              </v:shape>
            </v:group>
            <v:group style="position:absolute;left:7587;top:566;width:765;height:20" coordorigin="7587,566" coordsize="765,20">
              <v:shape style="position:absolute;left:7587;top:566;width:765;height:20" coordorigin="7587,566" coordsize="765,20" path="m8342,566l7587,566,7587,586,8352,586,8352,576,8342,576,8342,566e" filled="t" fillcolor="#2B2728" stroked="f">
                <v:path arrowok="t"/>
                <v:fill/>
              </v:shape>
            </v:group>
            <v:group style="position:absolute;left:8342;top:566;width:10;height:10" coordorigin="8342,566" coordsize="10,10">
              <v:shape style="position:absolute;left:8342;top:566;width:10;height:10" coordorigin="8342,566" coordsize="10,10" path="m8342,571l8352,571e" filled="f" stroked="t" strokeweight=".6pt" strokecolor="#2B2728">
                <v:path arrowok="t"/>
              </v:shape>
            </v:group>
            <v:group style="position:absolute;left:7637;top:679;width:679;height:118" coordorigin="7637,679" coordsize="679,118">
              <v:shape style="position:absolute;left:7637;top:679;width:679;height:118" coordorigin="7637,679" coordsize="679,118" path="m7637,796l8316,796,8316,679,7637,679,7637,796e" filled="t" fillcolor="#86CA6A" stroked="f">
                <v:path arrowok="t"/>
                <v:fill/>
              </v:shape>
            </v:group>
            <v:group style="position:absolute;left:8388;top:586;width:725;height:331" coordorigin="8388,586" coordsize="725,331">
              <v:shape style="position:absolute;left:8388;top:586;width:725;height:331" coordorigin="8388,586" coordsize="725,331" path="m9113,586l8388,586,8388,917,9113,917,9113,796,8530,796,8530,679,9113,679,9113,586e" filled="t" fillcolor="#E34B51" stroked="f">
                <v:path arrowok="t"/>
                <v:fill/>
              </v:shape>
            </v:group>
            <v:group style="position:absolute;left:8987;top:679;width:126;height:118" coordorigin="8987,679" coordsize="126,118">
              <v:shape style="position:absolute;left:8987;top:679;width:126;height:118" coordorigin="8987,679" coordsize="126,118" path="m9113,679l8987,679,8987,796,9113,796,9113,679e" filled="t" fillcolor="#E34B51" stroked="f">
                <v:path arrowok="t"/>
                <v:fill/>
              </v:shape>
            </v:group>
            <v:group style="position:absolute;left:8368;top:586;width:765;height:351" coordorigin="8368,586" coordsize="765,351">
              <v:shape style="position:absolute;left:8368;top:586;width:765;height:351" coordorigin="8368,586" coordsize="765,351" path="m8388,586l8368,586,8368,937,9133,937,9133,927,9123,927,9123,917,8388,917,8388,586e" filled="t" fillcolor="#4F4B4C" stroked="f">
                <v:path arrowok="t"/>
                <v:fill/>
              </v:shape>
            </v:group>
            <v:group style="position:absolute;left:9113;top:586;width:20;height:341" coordorigin="9113,586" coordsize="20,341">
              <v:shape style="position:absolute;left:9113;top:586;width:20;height:341" coordorigin="9113,586" coordsize="20,341" path="m9133,586l9113,586,9113,917,9123,917,9123,927,9133,927,9133,586e" filled="t" fillcolor="#4F4B4C" stroked="f">
                <v:path arrowok="t"/>
                <v:fill/>
              </v:shape>
            </v:group>
            <v:group style="position:absolute;left:8368;top:566;width:765;height:20" coordorigin="8368,566" coordsize="765,20">
              <v:shape style="position:absolute;left:8368;top:566;width:765;height:20" coordorigin="8368,566" coordsize="765,20" path="m9123,566l8368,566,8368,586,9133,586,9133,576,9123,576,9123,566e" filled="t" fillcolor="#2B2728" stroked="f">
                <v:path arrowok="t"/>
                <v:fill/>
              </v:shape>
            </v:group>
            <v:group style="position:absolute;left:9123;top:566;width:10;height:10" coordorigin="9123,566" coordsize="10,10">
              <v:shape style="position:absolute;left:9123;top:566;width:10;height:10" coordorigin="9123,566" coordsize="10,10" path="m9123,571l9133,571e" filled="f" stroked="t" strokeweight=".6pt" strokecolor="#2B2728">
                <v:path arrowok="t"/>
              </v:shape>
            </v:group>
            <v:group style="position:absolute;left:8530;top:679;width:458;height:118" coordorigin="8530,679" coordsize="458,118">
              <v:shape style="position:absolute;left:8530;top:679;width:458;height:118" coordorigin="8530,679" coordsize="458,118" path="m8530,796l8987,796,8987,679,8530,679,8530,796e" filled="t" fillcolor="#E34B51" stroked="f">
                <v:path arrowok="t"/>
                <v:fill/>
              </v:shape>
            </v:group>
            <v:group style="position:absolute;left:9169;top:235;width:725;height:331" coordorigin="9169,235" coordsize="725,331">
              <v:shape style="position:absolute;left:9169;top:235;width:725;height:331" coordorigin="9169,235" coordsize="725,331" path="m9894,235l9169,235,9169,566,9894,566,9894,446,9221,446,9221,328,9894,328,9894,235e" filled="t" fillcolor="#6075B6" stroked="f">
                <v:path arrowok="t"/>
                <v:fill/>
              </v:shape>
            </v:group>
            <v:group style="position:absolute;left:9874;top:328;width:2;height:118" coordorigin="9874,328" coordsize="2,118">
              <v:shape style="position:absolute;left:9874;top:328;width:2;height:118" coordorigin="9874,328" coordsize="0,118" path="m9874,328l9874,446e" filled="f" stroked="t" strokeweight="2.056pt" strokecolor="#6075B6">
                <v:path arrowok="t"/>
              </v:shape>
            </v:group>
            <v:group style="position:absolute;left:9149;top:215;width:765;height:351" coordorigin="9149,215" coordsize="765,351">
              <v:shape style="position:absolute;left:9149;top:215;width:765;height:351" coordorigin="9149,215" coordsize="765,351" path="m9914,215l9149,215,9149,566,9169,566,9169,235,9914,235,9914,215e" filled="t" fillcolor="#4F4B4C" stroked="f">
                <v:path arrowok="t"/>
                <v:fill/>
              </v:shape>
            </v:group>
            <v:group style="position:absolute;left:9904;top:235;width:2;height:331" coordorigin="9904,235" coordsize="2,331">
              <v:shape style="position:absolute;left:9904;top:235;width:2;height:331" coordorigin="9904,235" coordsize="0,331" path="m9904,235l9904,566e" filled="f" stroked="t" strokeweight="1.1pt" strokecolor="#4F4B4C">
                <v:path arrowok="t"/>
              </v:shape>
            </v:group>
            <v:group style="position:absolute;left:9221;top:328;width:634;height:118" coordorigin="9221,328" coordsize="634,118">
              <v:shape style="position:absolute;left:9221;top:328;width:634;height:118" coordorigin="9221,328" coordsize="634,118" path="m9221,446l9854,446,9854,328,9221,328,9221,446e" filled="t" fillcolor="#6075B6" stroked="f">
                <v:path arrowok="t"/>
                <v:fill/>
              </v:shape>
            </v:group>
            <v:group style="position:absolute;left:9169;top:586;width:725;height:331" coordorigin="9169,586" coordsize="725,331">
              <v:shape style="position:absolute;left:9169;top:586;width:725;height:331" coordorigin="9169,586" coordsize="725,331" path="m9894,586l9169,586,9169,917,9894,917,9894,796,9221,796,9221,679,9894,679,9894,586e" filled="t" fillcolor="#6075B6" stroked="f">
                <v:path arrowok="t"/>
                <v:fill/>
              </v:shape>
            </v:group>
            <v:group style="position:absolute;left:9874;top:679;width:2;height:118" coordorigin="9874,679" coordsize="2,118">
              <v:shape style="position:absolute;left:9874;top:679;width:2;height:118" coordorigin="9874,679" coordsize="0,118" path="m9874,679l9874,796e" filled="f" stroked="t" strokeweight="2.056pt" strokecolor="#6075B6">
                <v:path arrowok="t"/>
              </v:shape>
            </v:group>
            <v:group style="position:absolute;left:9149;top:586;width:765;height:351" coordorigin="9149,586" coordsize="765,351">
              <v:shape style="position:absolute;left:9149;top:586;width:765;height:351" coordorigin="9149,586" coordsize="765,351" path="m9169,586l9149,586,9149,937,9914,937,9914,927,9904,927,9904,917,9169,917,9169,586e" filled="t" fillcolor="#4F4B4C" stroked="f">
                <v:path arrowok="t"/>
                <v:fill/>
              </v:shape>
            </v:group>
            <v:group style="position:absolute;left:9894;top:586;width:20;height:341" coordorigin="9894,586" coordsize="20,341">
              <v:shape style="position:absolute;left:9894;top:586;width:20;height:341" coordorigin="9894,586" coordsize="20,341" path="m9914,586l9894,586,9894,917,9904,917,9904,927,9914,927,9914,586e" filled="t" fillcolor="#4F4B4C" stroked="f">
                <v:path arrowok="t"/>
                <v:fill/>
              </v:shape>
            </v:group>
            <v:group style="position:absolute;left:9149;top:566;width:765;height:20" coordorigin="9149,566" coordsize="765,20">
              <v:shape style="position:absolute;left:9149;top:566;width:765;height:20" coordorigin="9149,566" coordsize="765,20" path="m9904,566l9149,566,9149,586,9914,586,9914,576,9904,576,9904,566e" filled="t" fillcolor="#2B2728" stroked="f">
                <v:path arrowok="t"/>
                <v:fill/>
              </v:shape>
            </v:group>
            <v:group style="position:absolute;left:9904;top:566;width:10;height:10" coordorigin="9904,566" coordsize="10,10">
              <v:shape style="position:absolute;left:9904;top:566;width:10;height:10" coordorigin="9904,566" coordsize="10,10" path="m9904,571l9914,571e" filled="f" stroked="t" strokeweight=".6pt" strokecolor="#2B2728">
                <v:path arrowok="t"/>
              </v:shape>
            </v:group>
            <v:group style="position:absolute;left:9221;top:679;width:634;height:118" coordorigin="9221,679" coordsize="634,118">
              <v:shape style="position:absolute;left:9221;top:679;width:634;height:118" coordorigin="9221,679" coordsize="634,118" path="m9221,796l9854,796,9854,679,9221,679,9221,796e" filled="t" fillcolor="#6075B6" stroked="f">
                <v:path arrowok="t"/>
                <v:fill/>
              </v:shape>
            </v:group>
            <v:group style="position:absolute;left:2160;top:576;width:745;height:2" coordorigin="2160,576" coordsize="745,2">
              <v:shape style="position:absolute;left:2160;top:576;width:745;height:2" coordorigin="2160,576" coordsize="745,0" path="m2160,576l2905,576e" filled="f" stroked="t" strokeweight="1.1pt" strokecolor="#221F1F">
                <v:path arrowok="t"/>
              </v:shape>
            </v:group>
            <v:group style="position:absolute;left:9974;top:235;width:725;height:331" coordorigin="9974,235" coordsize="725,331">
              <v:shape style="position:absolute;left:9974;top:235;width:725;height:331" coordorigin="9974,235" coordsize="725,331" path="m10699,235l9974,235,9974,566,10699,566,10699,446,10116,446,10116,328,10699,328,10699,235e" filled="t" fillcolor="#E7666A" stroked="f">
                <v:path arrowok="t"/>
                <v:fill/>
              </v:shape>
            </v:group>
            <v:group style="position:absolute;left:10574;top:328;width:126;height:118" coordorigin="10574,328" coordsize="126,118">
              <v:shape style="position:absolute;left:10574;top:328;width:126;height:118" coordorigin="10574,328" coordsize="126,118" path="m10699,328l10574,328,10574,446,10699,446,10699,328e" filled="t" fillcolor="#E7666A" stroked="f">
                <v:path arrowok="t"/>
                <v:fill/>
              </v:shape>
            </v:group>
            <v:group style="position:absolute;left:9954;top:215;width:765;height:351" coordorigin="9954,215" coordsize="765,351">
              <v:shape style="position:absolute;left:9954;top:215;width:765;height:351" coordorigin="9954,215" coordsize="765,351" path="m10719,215l9954,215,9954,566,9974,566,9974,235,10719,235,10719,215e" filled="t" fillcolor="#686666" stroked="f">
                <v:path arrowok="t"/>
                <v:fill/>
              </v:shape>
            </v:group>
            <v:group style="position:absolute;left:10709;top:235;width:2;height:331" coordorigin="10709,235" coordsize="2,331">
              <v:shape style="position:absolute;left:10709;top:235;width:2;height:331" coordorigin="10709,235" coordsize="0,331" path="m10709,235l10709,566e" filled="f" stroked="t" strokeweight="1.1pt" strokecolor="#686666">
                <v:path arrowok="t"/>
              </v:shape>
            </v:group>
            <v:group style="position:absolute;left:10116;top:328;width:458;height:118" coordorigin="10116,328" coordsize="458,118">
              <v:shape style="position:absolute;left:10116;top:328;width:458;height:118" coordorigin="10116,328" coordsize="458,118" path="m10116,446l10574,446,10574,328,10116,328,10116,446e" filled="t" fillcolor="#E7666A" stroked="f">
                <v:path arrowok="t"/>
                <v:fill/>
              </v:shape>
            </v:group>
            <v:group style="position:absolute;left:9974;top:586;width:725;height:331" coordorigin="9974,586" coordsize="725,331">
              <v:shape style="position:absolute;left:9974;top:586;width:725;height:331" coordorigin="9974,586" coordsize="725,331" path="m10699,586l9974,586,9974,917,10699,917,10699,796,10116,796,10116,679,10699,679,10699,586e" filled="t" fillcolor="#E7666A" stroked="f">
                <v:path arrowok="t"/>
                <v:fill/>
              </v:shape>
            </v:group>
            <v:group style="position:absolute;left:10574;top:679;width:126;height:118" coordorigin="10574,679" coordsize="126,118">
              <v:shape style="position:absolute;left:10574;top:679;width:126;height:118" coordorigin="10574,679" coordsize="126,118" path="m10699,679l10574,679,10574,796,10699,796,10699,679e" filled="t" fillcolor="#E7666A" stroked="f">
                <v:path arrowok="t"/>
                <v:fill/>
              </v:shape>
            </v:group>
            <v:group style="position:absolute;left:9954;top:586;width:765;height:351" coordorigin="9954,586" coordsize="765,351">
              <v:shape style="position:absolute;left:9954;top:586;width:765;height:351" coordorigin="9954,586" coordsize="765,351" path="m9974,586l9954,586,9954,937,10719,937,10719,927,10709,927,10709,917,9974,917,9974,586e" filled="t" fillcolor="#686666" stroked="f">
                <v:path arrowok="t"/>
                <v:fill/>
              </v:shape>
            </v:group>
            <v:group style="position:absolute;left:10699;top:586;width:20;height:341" coordorigin="10699,586" coordsize="20,341">
              <v:shape style="position:absolute;left:10699;top:586;width:20;height:341" coordorigin="10699,586" coordsize="20,341" path="m10719,586l10699,586,10699,917,10709,917,10709,927,10719,927,10719,586e" filled="t" fillcolor="#686666" stroked="f">
                <v:path arrowok="t"/>
                <v:fill/>
              </v:shape>
            </v:group>
            <v:group style="position:absolute;left:9954;top:566;width:765;height:20" coordorigin="9954,566" coordsize="765,20">
              <v:shape style="position:absolute;left:9954;top:566;width:765;height:20" coordorigin="9954,566" coordsize="765,20" path="m10709,566l9954,566,9954,586,10719,586,10719,576,10709,576,10709,566e" filled="t" fillcolor="#4B4849" stroked="f">
                <v:path arrowok="t"/>
                <v:fill/>
              </v:shape>
            </v:group>
            <v:group style="position:absolute;left:10709;top:566;width:10;height:10" coordorigin="10709,566" coordsize="10,10">
              <v:shape style="position:absolute;left:10709;top:566;width:10;height:10" coordorigin="10709,566" coordsize="10,10" path="m10709,571l10719,571e" filled="f" stroked="t" strokeweight=".6pt" strokecolor="#4B4849">
                <v:path arrowok="t"/>
              </v:shape>
            </v:group>
            <v:group style="position:absolute;left:10116;top:679;width:458;height:118" coordorigin="10116,679" coordsize="458,118">
              <v:shape style="position:absolute;left:10116;top:679;width:458;height:118" coordorigin="10116,679" coordsize="458,118" path="m10116,796l10574,796,10574,679,10116,679,10116,796e" filled="t" fillcolor="#E7666A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1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2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3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4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5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6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7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1"/>
        </w:rPr>
        <w:t>8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55" w:after="0" w:line="240" w:lineRule="auto"/>
        <w:ind w:left="38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>For</w:t>
      </w:r>
      <w:r>
        <w:rPr>
          <w:rFonts w:ascii="Arial" w:hAnsi="Arial" w:cs="Arial" w:eastAsia="Arial"/>
          <w:sz w:val="16"/>
          <w:szCs w:val="16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1"/>
        </w:rPr>
        <w:t>Inter-test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10" w:after="0" w:line="240" w:lineRule="auto"/>
        <w:ind w:left="41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1"/>
        </w:rPr>
        <w:t>Comparison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5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spacing w:val="0"/>
          <w:w w:val="100"/>
        </w:rPr>
        <w:t>9</w:t>
      </w:r>
      <w:r>
        <w:rPr>
          <w:rFonts w:ascii="Arial" w:hAnsi="Arial" w:cs="Arial" w:eastAsia="Arial"/>
          <w:sz w:val="16"/>
          <w:szCs w:val="16"/>
          <w:spacing w:val="-44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52525"/>
          <w:spacing w:val="0"/>
          <w:w w:val="100"/>
        </w:rPr>
        <w:t>Repeat</w:t>
      </w:r>
      <w:r>
        <w:rPr>
          <w:rFonts w:ascii="Arial" w:hAnsi="Arial" w:cs="Arial" w:eastAsia="Arial"/>
          <w:sz w:val="16"/>
          <w:szCs w:val="16"/>
          <w:color w:val="252525"/>
          <w:spacing w:val="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52525"/>
          <w:spacing w:val="0"/>
          <w:w w:val="101"/>
        </w:rPr>
        <w:t>5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2" w:equalWidth="0">
            <w:col w:w="7076" w:space="690"/>
            <w:col w:w="1434"/>
          </w:cols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628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23232"/>
          <w:spacing w:val="0"/>
          <w:w w:val="101"/>
        </w:rPr>
        <w:t>Base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628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23232"/>
          <w:spacing w:val="0"/>
          <w:w w:val="101"/>
        </w:rPr>
        <w:t>Apex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Maximum</w:t>
      </w:r>
      <w:r>
        <w:rPr>
          <w:rFonts w:ascii="Arial" w:hAnsi="Arial" w:cs="Arial" w:eastAsia="Arial"/>
          <w:sz w:val="16"/>
          <w:szCs w:val="16"/>
          <w:color w:val="1B2815"/>
          <w:spacing w:val="4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Maximum</w:t>
      </w:r>
      <w:r>
        <w:rPr>
          <w:rFonts w:ascii="Arial" w:hAnsi="Arial" w:cs="Arial" w:eastAsia="Arial"/>
          <w:sz w:val="16"/>
          <w:szCs w:val="16"/>
          <w:color w:val="1B2815"/>
          <w:spacing w:val="4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1B2815"/>
          <w:spacing w:val="0"/>
          <w:w w:val="101"/>
        </w:rPr>
        <w:t>Maximum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42"/>
        <w:jc w:val="left"/>
        <w:tabs>
          <w:tab w:pos="15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Maximum</w:t>
      </w:r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1B2815"/>
          <w:spacing w:val="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>Middle</w:t>
      </w:r>
      <w:r>
        <w:rPr>
          <w:rFonts w:ascii="Arial" w:hAnsi="Arial" w:cs="Arial" w:eastAsia="Arial"/>
          <w:sz w:val="16"/>
          <w:szCs w:val="16"/>
          <w:color w:val="2D0E0F"/>
          <w:spacing w:val="-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131724"/>
          <w:spacing w:val="0"/>
          <w:w w:val="101"/>
        </w:rPr>
        <w:t>Minimum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80" w:right="38"/>
        <w:jc w:val="center"/>
        <w:tabs>
          <w:tab w:pos="860" w:val="left"/>
          <w:tab w:pos="16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>Middle</w:t>
      </w:r>
      <w:r>
        <w:rPr>
          <w:rFonts w:ascii="Arial" w:hAnsi="Arial" w:cs="Arial" w:eastAsia="Arial"/>
          <w:sz w:val="16"/>
          <w:szCs w:val="16"/>
          <w:color w:val="2D0E0F"/>
          <w:spacing w:val="-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>Middle</w:t>
      </w:r>
      <w:r>
        <w:rPr>
          <w:rFonts w:ascii="Arial" w:hAnsi="Arial" w:cs="Arial" w:eastAsia="Arial"/>
          <w:sz w:val="16"/>
          <w:szCs w:val="16"/>
          <w:color w:val="2D0E0F"/>
          <w:spacing w:val="-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1"/>
        </w:rPr>
        <w:t>Middle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-32" w:right="-52"/>
        <w:jc w:val="center"/>
        <w:tabs>
          <w:tab w:pos="15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Maximum</w:t>
      </w:r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1B2815"/>
          <w:spacing w:val="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>Middle</w:t>
      </w:r>
      <w:r>
        <w:rPr>
          <w:rFonts w:ascii="Arial" w:hAnsi="Arial" w:cs="Arial" w:eastAsia="Arial"/>
          <w:sz w:val="16"/>
          <w:szCs w:val="16"/>
          <w:color w:val="2D0E0F"/>
          <w:spacing w:val="-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131724"/>
          <w:spacing w:val="0"/>
          <w:w w:val="101"/>
        </w:rPr>
        <w:t>Minimum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22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31724"/>
          <w:spacing w:val="0"/>
          <w:w w:val="100"/>
        </w:rPr>
        <w:t>Minimum</w:t>
      </w:r>
      <w:r>
        <w:rPr>
          <w:rFonts w:ascii="Arial" w:hAnsi="Arial" w:cs="Arial" w:eastAsia="Arial"/>
          <w:sz w:val="16"/>
          <w:szCs w:val="16"/>
          <w:color w:val="131724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131724"/>
          <w:spacing w:val="4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131724"/>
          <w:spacing w:val="0"/>
          <w:w w:val="101"/>
        </w:rPr>
        <w:t>Minimum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Maximum</w:t>
      </w:r>
      <w:r>
        <w:rPr>
          <w:rFonts w:ascii="Arial" w:hAnsi="Arial" w:cs="Arial" w:eastAsia="Arial"/>
          <w:sz w:val="16"/>
          <w:szCs w:val="16"/>
          <w:color w:val="1B2815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1B2815"/>
          <w:spacing w:val="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D0E0F"/>
          <w:spacing w:val="0"/>
          <w:w w:val="101"/>
        </w:rPr>
        <w:t>Middle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31724"/>
          <w:spacing w:val="0"/>
          <w:w w:val="101"/>
        </w:rPr>
        <w:t>Minimum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31724"/>
          <w:spacing w:val="0"/>
          <w:w w:val="101"/>
        </w:rPr>
        <w:t>Minimum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D3333"/>
          <w:spacing w:val="0"/>
          <w:w w:val="101"/>
        </w:rPr>
        <w:t>Middle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D3333"/>
          <w:spacing w:val="0"/>
          <w:w w:val="101"/>
        </w:rPr>
        <w:t>Middle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6" w:equalWidth="0">
            <w:col w:w="998" w:space="223"/>
            <w:col w:w="2263" w:space="79"/>
            <w:col w:w="2241" w:space="101"/>
            <w:col w:w="1460" w:space="124"/>
            <w:col w:w="657" w:space="239"/>
            <w:col w:w="815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51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3.5: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nine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3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ossible</w:t>
      </w:r>
      <w:r>
        <w:rPr>
          <w:rFonts w:ascii="Arial" w:hAnsi="Arial" w:cs="Arial" w:eastAsia="Arial"/>
          <w:sz w:val="24"/>
          <w:szCs w:val="24"/>
          <w:spacing w:val="22"/>
          <w:w w:val="9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utations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ere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constructed</w:t>
      </w:r>
      <w:r>
        <w:rPr>
          <w:rFonts w:ascii="Arial" w:hAnsi="Arial" w:cs="Arial" w:eastAsia="Arial"/>
          <w:sz w:val="24"/>
          <w:szCs w:val="24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three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basal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3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three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apical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images.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ecific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mini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eated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10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(far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15"/>
        </w:rPr>
        <w:t>t).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h</w:t>
      </w:r>
      <w:r>
        <w:rPr>
          <w:rFonts w:ascii="Arial" w:hAnsi="Arial" w:cs="Arial" w:eastAsia="Arial"/>
          <w:sz w:val="24"/>
          <w:szCs w:val="24"/>
          <w:spacing w:val="2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case,</w:t>
      </w:r>
      <w:r>
        <w:rPr>
          <w:rFonts w:ascii="Arial" w:hAnsi="Arial" w:cs="Arial" w:eastAsia="Arial"/>
          <w:sz w:val="24"/>
          <w:szCs w:val="24"/>
          <w:spacing w:val="1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used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rsion,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2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basal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closest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sequence.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these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rot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cols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vigator-gated)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(breath-hold)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enabled,</w:t>
      </w:r>
      <w:r>
        <w:rPr>
          <w:rFonts w:ascii="Arial" w:hAnsi="Arial" w:cs="Arial" w:eastAsia="Arial"/>
          <w:sz w:val="24"/>
          <w:szCs w:val="24"/>
          <w:spacing w:val="16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but</w:t>
      </w:r>
      <w:r>
        <w:rPr>
          <w:rFonts w:ascii="Arial" w:hAnsi="Arial" w:cs="Arial" w:eastAsia="Arial"/>
          <w:sz w:val="24"/>
          <w:szCs w:val="24"/>
          <w:spacing w:val="2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with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wide</w:t>
      </w:r>
      <w:r>
        <w:rPr>
          <w:rFonts w:ascii="Arial" w:hAnsi="Arial" w:cs="Arial" w:eastAsia="Arial"/>
          <w:sz w:val="24"/>
          <w:szCs w:val="24"/>
          <w:spacing w:val="-2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50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mm)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16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win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4"/>
        </w:rPr>
        <w:t>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width</w:t>
      </w:r>
      <w:r>
        <w:rPr>
          <w:rFonts w:ascii="Arial" w:hAnsi="Arial" w:cs="Arial" w:eastAsia="Arial"/>
          <w:sz w:val="24"/>
          <w:szCs w:val="24"/>
          <w:spacing w:val="3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that</w:t>
      </w:r>
      <w:r>
        <w:rPr>
          <w:rFonts w:ascii="Arial" w:hAnsi="Arial" w:cs="Arial" w:eastAsia="Arial"/>
          <w:sz w:val="24"/>
          <w:szCs w:val="24"/>
          <w:spacing w:val="3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ne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er</w:t>
      </w:r>
      <w:r>
        <w:rPr>
          <w:rFonts w:ascii="Arial" w:hAnsi="Arial" w:cs="Arial" w:eastAsia="Arial"/>
          <w:sz w:val="24"/>
          <w:szCs w:val="24"/>
          <w:spacing w:val="11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resulted</w:t>
      </w:r>
      <w:r>
        <w:rPr>
          <w:rFonts w:ascii="Arial" w:hAnsi="Arial" w:cs="Arial" w:eastAsia="Arial"/>
          <w:sz w:val="24"/>
          <w:szCs w:val="24"/>
          <w:spacing w:val="31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  <w:position w:val="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486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exclusion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acquired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13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3.3.4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Statistics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3.2.2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oundation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Vienna,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Austria).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ti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uous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ariables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expressed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means</w:t>
      </w:r>
      <w:r>
        <w:rPr>
          <w:rFonts w:ascii="Arial" w:hAnsi="Arial" w:cs="Arial" w:eastAsia="Arial"/>
          <w:sz w:val="24"/>
          <w:szCs w:val="24"/>
          <w:spacing w:val="-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ompared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using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t’s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6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earson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correlation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ciations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ti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uous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ariables.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scans.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erall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diff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erence</w:t>
      </w:r>
      <w:r>
        <w:rPr>
          <w:rFonts w:ascii="Arial" w:hAnsi="Arial" w:cs="Arial" w:eastAsia="Arial"/>
          <w:sz w:val="24"/>
          <w:szCs w:val="24"/>
          <w:spacing w:val="-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ariabil</w:t>
      </w:r>
      <w:r>
        <w:rPr>
          <w:rFonts w:ascii="Arial" w:hAnsi="Arial" w:cs="Arial" w:eastAsia="Arial"/>
          <w:sz w:val="24"/>
          <w:szCs w:val="24"/>
          <w:spacing w:val="1"/>
          <w:w w:val="102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utations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95%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ter-t</w:t>
      </w:r>
      <w:r>
        <w:rPr>
          <w:rFonts w:ascii="Arial" w:hAnsi="Arial" w:cs="Arial" w:eastAsia="Arial"/>
          <w:sz w:val="24"/>
          <w:szCs w:val="24"/>
          <w:spacing w:val="1"/>
          <w:w w:val="9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binomial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aluate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whether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alues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fell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95%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ifica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time.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squar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(RMSE)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computed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ariab</w:t>
      </w:r>
      <w:r>
        <w:rPr>
          <w:rFonts w:ascii="Arial" w:hAnsi="Arial" w:cs="Arial" w:eastAsia="Arial"/>
          <w:sz w:val="24"/>
          <w:szCs w:val="24"/>
          <w:spacing w:val="1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t</w:t>
      </w:r>
      <w:r>
        <w:rPr>
          <w:rFonts w:ascii="Arial" w:hAnsi="Arial" w:cs="Arial" w:eastAsia="Arial"/>
          <w:sz w:val="24"/>
          <w:szCs w:val="24"/>
          <w:spacing w:val="-20"/>
          <w:w w:val="10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.</w:t>
      </w:r>
      <w:r>
        <w:rPr>
          <w:rFonts w:ascii="Arial" w:hAnsi="Arial" w:cs="Arial" w:eastAsia="Arial"/>
          <w:sz w:val="24"/>
          <w:szCs w:val="24"/>
          <w:spacing w:val="33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ecificall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RMSE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osition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computed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computing</w:t>
      </w:r>
      <w:r>
        <w:rPr>
          <w:rFonts w:ascii="Arial" w:hAnsi="Arial" w:cs="Arial" w:eastAsia="Arial"/>
          <w:sz w:val="24"/>
          <w:szCs w:val="24"/>
          <w:spacing w:val="-8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squared</w:t>
      </w:r>
      <w:r>
        <w:rPr>
          <w:rFonts w:ascii="Arial" w:hAnsi="Arial" w:cs="Arial" w:eastAsia="Arial"/>
          <w:sz w:val="24"/>
          <w:szCs w:val="24"/>
          <w:spacing w:val="-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(MSE)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taking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squa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ot.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RMSE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utations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separately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ect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middle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wind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scans,</w:t>
      </w:r>
      <w:r>
        <w:rPr>
          <w:rFonts w:ascii="Arial" w:hAnsi="Arial" w:cs="Arial" w:eastAsia="Arial"/>
          <w:sz w:val="24"/>
          <w:szCs w:val="24"/>
          <w:spacing w:val="-1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eraging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MSEs,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taking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square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ecti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erforming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4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</w:t>
      </w:r>
      <w:r>
        <w:rPr>
          <w:rFonts w:ascii="Arial" w:hAnsi="Arial" w:cs="Arial" w:eastAsia="Arial"/>
          <w:sz w:val="24"/>
          <w:szCs w:val="24"/>
          <w:spacing w:val="1"/>
          <w:w w:val="105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y</w:t>
      </w:r>
      <w:r>
        <w:rPr>
          <w:rFonts w:ascii="Arial" w:hAnsi="Arial" w:cs="Arial" w:eastAsia="Arial"/>
          <w:sz w:val="24"/>
          <w:szCs w:val="24"/>
          <w:spacing w:val="32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compu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ed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consec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1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tests,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significance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defined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3.3.5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eti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Sample</w:t>
      </w:r>
      <w:r>
        <w:rPr>
          <w:rFonts w:ascii="Arial" w:hAnsi="Arial" w:cs="Arial" w:eastAsia="Arial"/>
          <w:sz w:val="24"/>
          <w:szCs w:val="24"/>
          <w:spacing w:val="33"/>
          <w:w w:val="88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Size</w:t>
      </w:r>
      <w:r>
        <w:rPr>
          <w:rFonts w:ascii="Arial" w:hAnsi="Arial" w:cs="Arial" w:eastAsia="Arial"/>
          <w:sz w:val="24"/>
          <w:szCs w:val="24"/>
          <w:spacing w:val="20"/>
          <w:w w:val="88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Calculation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80" w:lineRule="atLeast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differ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nces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computed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retical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sample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sizes</w:t>
      </w:r>
      <w:r>
        <w:rPr>
          <w:rFonts w:ascii="Arial" w:hAnsi="Arial" w:cs="Arial" w:eastAsia="Arial"/>
          <w:sz w:val="24"/>
          <w:szCs w:val="24"/>
          <w:spacing w:val="1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ired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clinically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meaningful</w:t>
      </w:r>
      <w:r>
        <w:rPr>
          <w:rFonts w:ascii="Arial" w:hAnsi="Arial" w:cs="Arial" w:eastAsia="Arial"/>
          <w:sz w:val="24"/>
          <w:szCs w:val="24"/>
          <w:spacing w:val="2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erime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condition.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sample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sizes</w:t>
      </w:r>
      <w:r>
        <w:rPr>
          <w:rFonts w:ascii="Arial" w:hAnsi="Arial" w:cs="Arial" w:eastAsia="Arial"/>
          <w:sz w:val="24"/>
          <w:szCs w:val="24"/>
          <w:spacing w:val="-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requ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ired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10%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90%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significance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0.05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computed</w:t>
      </w:r>
      <w:r>
        <w:rPr>
          <w:rFonts w:ascii="Arial" w:hAnsi="Arial" w:cs="Arial" w:eastAsia="Arial"/>
          <w:sz w:val="24"/>
          <w:szCs w:val="24"/>
          <w:spacing w:val="3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equation: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14" w:after="0" w:line="222" w:lineRule="exact"/>
        <w:ind w:right="15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  <w:position w:val="-5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178" w:lineRule="exact"/>
        <w:ind w:left="373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63.769989pt;margin-top:5.24081pt;width:10.365pt;height:.1pt;mso-position-horizontal-relative:page;mso-position-vertical-relative:paragraph;z-index:-7562" coordorigin="7275,105" coordsize="207,2">
            <v:shape style="position:absolute;left:7275;top:105;width:207;height:2" coordorigin="7275,105" coordsize="207,0" path="m7275,105l7483,105e" filled="f" stroked="t" strokeweight=".398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6.14801pt;margin-top:2.888591pt;width:23.760591pt;height:11.9552pt;mso-position-horizontal-relative:page;mso-position-vertical-relative:paragraph;z-index:-7561" type="#_x0000_t202" filled="f" stroked="f">
            <v:textbox inset="0,0,0,0">
              <w:txbxContent>
                <w:p>
                  <w:pPr>
                    <w:spacing w:before="0" w:after="0" w:line="212" w:lineRule="exact"/>
                    <w:ind w:right="-76"/>
                    <w:jc w:val="left"/>
                    <w:tabs>
                      <w:tab w:pos="400" w:val="left"/>
                    </w:tabs>
                    <w:rPr>
                      <w:rFonts w:ascii="Meiryo" w:hAnsi="Meiryo" w:cs="Meiryo" w:eastAsia="Meiryo"/>
                      <w:sz w:val="24"/>
                      <w:szCs w:val="24"/>
                    </w:rPr>
                  </w:pPr>
                  <w:rPr/>
                  <w:r>
                    <w:rPr>
                      <w:rFonts w:ascii="Meiryo" w:hAnsi="Meiryo" w:cs="Meiryo" w:eastAsia="Meiryo"/>
                      <w:sz w:val="24"/>
                      <w:szCs w:val="24"/>
                      <w:spacing w:val="0"/>
                      <w:w w:val="79"/>
                      <w:i/>
                      <w:position w:val="6"/>
                    </w:rPr>
                    <w:t>·</w:t>
                  </w:r>
                  <w:r>
                    <w:rPr>
                      <w:rFonts w:ascii="Meiryo" w:hAnsi="Meiryo" w:cs="Meiryo" w:eastAsia="Meiryo"/>
                      <w:sz w:val="24"/>
                      <w:szCs w:val="24"/>
                      <w:spacing w:val="0"/>
                      <w:w w:val="100"/>
                      <w:i/>
                      <w:position w:val="6"/>
                    </w:rPr>
                    <w:tab/>
                  </w:r>
                  <w:r>
                    <w:rPr>
                      <w:rFonts w:ascii="Meiryo" w:hAnsi="Meiryo" w:cs="Meiryo" w:eastAsia="Meiryo"/>
                      <w:sz w:val="24"/>
                      <w:szCs w:val="24"/>
                      <w:spacing w:val="0"/>
                      <w:w w:val="79"/>
                      <w:i/>
                      <w:position w:val="6"/>
                    </w:rPr>
                    <w:t>·</w:t>
                  </w:r>
                  <w:r>
                    <w:rPr>
                      <w:rFonts w:ascii="Meiryo" w:hAnsi="Meiryo" w:cs="Meiryo" w:eastAsia="Meiryo"/>
                      <w:sz w:val="24"/>
                      <w:szCs w:val="24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-2"/>
        </w:rPr>
        <w:t>n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-2"/>
        </w:rPr>
        <w:t>=</w:t>
      </w:r>
      <w:r>
        <w:rPr>
          <w:rFonts w:ascii="Arial" w:hAnsi="Arial" w:cs="Arial" w:eastAsia="Arial"/>
          <w:sz w:val="24"/>
          <w:szCs w:val="24"/>
          <w:spacing w:val="-19"/>
          <w:w w:val="129"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72"/>
          <w:i/>
          <w:position w:val="-2"/>
        </w:rPr>
        <w:t>f</w:t>
      </w:r>
      <w:r>
        <w:rPr>
          <w:rFonts w:ascii="Arial" w:hAnsi="Arial" w:cs="Arial" w:eastAsia="Arial"/>
          <w:sz w:val="24"/>
          <w:szCs w:val="24"/>
          <w:spacing w:val="-41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2"/>
        </w:rPr>
        <w:t>(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  <w:position w:val="-2"/>
        </w:rPr>
        <w:t>α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-2"/>
        </w:rPr>
        <w:t>,</w:t>
      </w:r>
      <w:r>
        <w:rPr>
          <w:rFonts w:ascii="Arial" w:hAnsi="Arial" w:cs="Arial" w:eastAsia="Arial"/>
          <w:sz w:val="24"/>
          <w:szCs w:val="24"/>
          <w:spacing w:val="-8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  <w:position w:val="-2"/>
        </w:rPr>
        <w:t>P</w:t>
      </w:r>
      <w:r>
        <w:rPr>
          <w:rFonts w:ascii="Arial" w:hAnsi="Arial" w:cs="Arial" w:eastAsia="Arial"/>
          <w:sz w:val="24"/>
          <w:szCs w:val="24"/>
          <w:spacing w:val="-34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2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  <w:position w:val="-2"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8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4"/>
          <w:szCs w:val="24"/>
          <w:spacing w:val="9"/>
          <w:w w:val="77"/>
          <w:i/>
          <w:position w:val="1"/>
        </w:rPr>
        <w:t>δ</w:t>
      </w:r>
      <w:r>
        <w:rPr>
          <w:rFonts w:ascii="Arial" w:hAnsi="Arial" w:cs="Arial" w:eastAsia="Arial"/>
          <w:sz w:val="16"/>
          <w:szCs w:val="16"/>
          <w:spacing w:val="0"/>
          <w:w w:val="95"/>
          <w:position w:val="8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(3.1)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2" w:equalWidth="0">
            <w:col w:w="5753" w:space="2846"/>
            <w:col w:w="601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4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where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ple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size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α</w:t>
      </w:r>
      <w:r>
        <w:rPr>
          <w:rFonts w:ascii="Arial" w:hAnsi="Arial" w:cs="Arial" w:eastAsia="Arial"/>
          <w:sz w:val="24"/>
          <w:szCs w:val="24"/>
          <w:spacing w:val="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significance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el,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er,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72"/>
          <w:i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9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alue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α</w:t>
      </w:r>
      <w:r>
        <w:rPr>
          <w:rFonts w:ascii="Arial" w:hAnsi="Arial" w:cs="Arial" w:eastAsia="Arial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</w:t>
      </w:r>
      <w:r>
        <w:rPr>
          <w:rFonts w:ascii="Arial" w:hAnsi="Arial" w:cs="Arial" w:eastAsia="Arial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72"/>
          <w:i/>
        </w:rPr>
        <w:t>f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10.5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α</w:t>
      </w:r>
      <w:r>
        <w:rPr>
          <w:rFonts w:ascii="Arial" w:hAnsi="Arial" w:cs="Arial" w:eastAsia="Arial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0.05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2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0.90),</w:t>
      </w:r>
      <w:r>
        <w:rPr>
          <w:rFonts w:ascii="Arial" w:hAnsi="Arial" w:cs="Arial" w:eastAsia="Arial"/>
          <w:sz w:val="24"/>
          <w:szCs w:val="24"/>
          <w:spacing w:val="3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δ</w:t>
      </w:r>
      <w:r>
        <w:rPr>
          <w:rFonts w:ascii="Arial" w:hAnsi="Arial" w:cs="Arial" w:eastAsia="Arial"/>
          <w:sz w:val="24"/>
          <w:szCs w:val="24"/>
          <w:spacing w:val="-4"/>
          <w:w w:val="88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magnitude</w:t>
      </w:r>
      <w:r>
        <w:rPr>
          <w:rFonts w:ascii="Arial" w:hAnsi="Arial" w:cs="Arial" w:eastAsia="Arial"/>
          <w:sz w:val="24"/>
          <w:szCs w:val="24"/>
          <w:spacing w:val="-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etected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[49].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-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sample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size</w:t>
      </w:r>
      <w:r>
        <w:rPr>
          <w:rFonts w:ascii="Arial" w:hAnsi="Arial" w:cs="Arial" w:eastAsia="Arial"/>
          <w:sz w:val="24"/>
          <w:szCs w:val="24"/>
          <w:spacing w:val="-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compared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dalities,</w:t>
      </w:r>
      <w:r>
        <w:rPr>
          <w:rFonts w:ascii="Arial" w:hAnsi="Arial" w:cs="Arial" w:eastAsia="Arial"/>
          <w:sz w:val="24"/>
          <w:szCs w:val="24"/>
          <w:spacing w:val="5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sample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sizes</w:t>
      </w:r>
      <w:r>
        <w:rPr>
          <w:rFonts w:ascii="Arial" w:hAnsi="Arial" w:cs="Arial" w:eastAsia="Arial"/>
          <w:sz w:val="24"/>
          <w:szCs w:val="24"/>
          <w:spacing w:val="-1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cal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culated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compared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those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calculated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36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22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ears,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Range:</w:t>
      </w:r>
      <w:r>
        <w:rPr>
          <w:rFonts w:ascii="Arial" w:hAnsi="Arial" w:cs="Arial" w:eastAsia="Arial"/>
          <w:sz w:val="24"/>
          <w:szCs w:val="24"/>
          <w:spacing w:val="5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19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38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ears,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40" w:lineRule="auto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60%</w:t>
      </w:r>
      <w:r>
        <w:rPr>
          <w:rFonts w:ascii="Arial" w:hAnsi="Arial" w:cs="Arial" w:eastAsia="Arial"/>
          <w:sz w:val="24"/>
          <w:szCs w:val="24"/>
          <w:spacing w:val="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female)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</w:t>
      </w:r>
      <w:r>
        <w:rPr>
          <w:rFonts w:ascii="Arial" w:hAnsi="Arial" w:cs="Arial" w:eastAsia="Arial"/>
          <w:sz w:val="24"/>
          <w:szCs w:val="24"/>
          <w:spacing w:val="-1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patie</w:t>
      </w:r>
      <w:r>
        <w:rPr>
          <w:rFonts w:ascii="Arial" w:hAnsi="Arial" w:cs="Arial" w:eastAsia="Arial"/>
          <w:sz w:val="24"/>
          <w:szCs w:val="24"/>
          <w:spacing w:val="-4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57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ears,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Range:</w:t>
      </w:r>
      <w:r>
        <w:rPr>
          <w:rFonts w:ascii="Arial" w:hAnsi="Arial" w:cs="Arial" w:eastAsia="Arial"/>
          <w:sz w:val="24"/>
          <w:szCs w:val="24"/>
          <w:spacing w:val="5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45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67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ears,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43%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female)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54" w:after="0" w:line="415" w:lineRule="auto"/>
        <w:ind w:left="440" w:right="5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enrolled.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One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olu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teer</w:t>
      </w:r>
      <w:r>
        <w:rPr>
          <w:rFonts w:ascii="Arial" w:hAnsi="Arial" w:cs="Arial" w:eastAsia="Arial"/>
          <w:sz w:val="24"/>
          <w:szCs w:val="24"/>
          <w:spacing w:val="6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excluded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due</w:t>
      </w:r>
      <w:r>
        <w:rPr>
          <w:rFonts w:ascii="Arial" w:hAnsi="Arial" w:cs="Arial" w:eastAsia="Arial"/>
          <w:sz w:val="24"/>
          <w:szCs w:val="24"/>
          <w:spacing w:val="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2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remaining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nine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20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y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4"/>
        </w:rPr>
        <w:t>teers</w:t>
      </w:r>
      <w:r>
        <w:rPr>
          <w:rFonts w:ascii="Arial" w:hAnsi="Arial" w:cs="Arial" w:eastAsia="Arial"/>
          <w:sz w:val="24"/>
          <w:szCs w:val="24"/>
          <w:spacing w:val="35"/>
          <w:w w:val="94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(Age:</w:t>
      </w:r>
      <w:r>
        <w:rPr>
          <w:rFonts w:ascii="Arial" w:hAnsi="Arial" w:cs="Arial" w:eastAsia="Arial"/>
          <w:sz w:val="24"/>
          <w:szCs w:val="24"/>
          <w:spacing w:val="5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25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7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  <w:position w:val="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ears,</w:t>
      </w:r>
      <w:r>
        <w:rPr>
          <w:rFonts w:ascii="Arial" w:hAnsi="Arial" w:cs="Arial" w:eastAsia="Arial"/>
          <w:sz w:val="24"/>
          <w:szCs w:val="24"/>
          <w:spacing w:val="46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Range: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20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  <w:position w:val="4"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34</w:t>
      </w:r>
      <w:r>
        <w:rPr>
          <w:rFonts w:ascii="Arial" w:hAnsi="Arial" w:cs="Arial" w:eastAsia="Arial"/>
          <w:sz w:val="24"/>
          <w:szCs w:val="24"/>
          <w:spacing w:val="40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  <w:position w:val="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ears,</w:t>
      </w:r>
      <w:r>
        <w:rPr>
          <w:rFonts w:ascii="Arial" w:hAnsi="Arial" w:cs="Arial" w:eastAsia="Arial"/>
          <w:sz w:val="24"/>
          <w:szCs w:val="24"/>
          <w:spacing w:val="46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60%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female)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enrolled.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3.4.1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In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onsistent</w:t>
      </w:r>
      <w:r>
        <w:rPr>
          <w:rFonts w:ascii="Arial" w:hAnsi="Arial" w:cs="Arial" w:eastAsia="Arial"/>
          <w:sz w:val="24"/>
          <w:szCs w:val="24"/>
          <w:spacing w:val="33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End-Expi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3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tra-su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ositions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10.2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4.4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3.3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1.4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el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.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gro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ups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0.94</w:t>
      </w:r>
      <w:r>
        <w:rPr>
          <w:rFonts w:ascii="Arial" w:hAnsi="Arial" w:cs="Arial" w:eastAsia="Arial"/>
          <w:sz w:val="24"/>
          <w:szCs w:val="24"/>
          <w:spacing w:val="3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0.70,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3.6).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eri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tra-s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ath-holds</w:t>
      </w:r>
      <w:r>
        <w:rPr>
          <w:rFonts w:ascii="Arial" w:hAnsi="Arial" w:cs="Arial" w:eastAsia="Arial"/>
          <w:sz w:val="24"/>
          <w:szCs w:val="24"/>
          <w:spacing w:val="3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13.9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10.5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3.8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3.4.2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14"/>
          <w:i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7"/>
          <w:i/>
        </w:rPr>
        <w:t>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3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tati</w:t>
      </w:r>
      <w:r>
        <w:rPr>
          <w:rFonts w:ascii="Arial" w:hAnsi="Arial" w:cs="Arial" w:eastAsia="Arial"/>
          <w:sz w:val="24"/>
          <w:szCs w:val="24"/>
          <w:spacing w:val="-5"/>
          <w:w w:val="11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base</w:t>
      </w:r>
      <w:r>
        <w:rPr>
          <w:rFonts w:ascii="Arial" w:hAnsi="Arial" w:cs="Arial" w:eastAsia="Arial"/>
          <w:sz w:val="24"/>
          <w:szCs w:val="24"/>
          <w:spacing w:val="4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end-systole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3.7).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summarizes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lts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ter-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0.6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0"/>
        </w:rPr>
        <w:t>/cm,</w:t>
      </w:r>
      <w:r>
        <w:rPr>
          <w:rFonts w:ascii="Arial" w:hAnsi="Arial" w:cs="Arial" w:eastAsia="Arial"/>
          <w:sz w:val="24"/>
          <w:szCs w:val="24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binomial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test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indicated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that</w:t>
      </w:r>
      <w:r>
        <w:rPr>
          <w:rFonts w:ascii="Arial" w:hAnsi="Arial" w:cs="Arial" w:eastAsia="Arial"/>
          <w:sz w:val="24"/>
          <w:szCs w:val="24"/>
          <w:spacing w:val="5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5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torsion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due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enforced</w:t>
      </w:r>
      <w:r>
        <w:rPr>
          <w:rFonts w:ascii="Arial" w:hAnsi="Arial" w:cs="Arial" w:eastAsia="Arial"/>
          <w:sz w:val="24"/>
          <w:szCs w:val="24"/>
          <w:spacing w:val="36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expiratory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osition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  <w:position w:val="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  <w:position w:val="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0"/>
        </w:rPr>
        <w:t>gnifica</w:t>
      </w:r>
      <w:r>
        <w:rPr>
          <w:rFonts w:ascii="Arial" w:hAnsi="Arial" w:cs="Arial" w:eastAsia="Arial"/>
          <w:sz w:val="24"/>
          <w:szCs w:val="24"/>
          <w:spacing w:val="-5"/>
          <w:w w:val="95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  <w:position w:val="0"/>
        </w:rPr>
        <w:t>tly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higher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than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6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at</w:t>
      </w:r>
      <w:r>
        <w:rPr>
          <w:rFonts w:ascii="Arial" w:hAnsi="Arial" w:cs="Arial" w:eastAsia="Arial"/>
          <w:sz w:val="24"/>
          <w:szCs w:val="24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consist</w:t>
      </w:r>
      <w:r>
        <w:rPr>
          <w:rFonts w:ascii="Arial" w:hAnsi="Arial" w:cs="Arial" w:eastAsia="Arial"/>
          <w:sz w:val="24"/>
          <w:szCs w:val="24"/>
          <w:spacing w:val="1"/>
          <w:w w:val="90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expiratory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osition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(p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0"/>
        </w:rPr>
        <w:t>&lt;</w:t>
      </w:r>
      <w:r>
        <w:rPr>
          <w:rFonts w:ascii="Arial" w:hAnsi="Arial" w:cs="Arial" w:eastAsia="Arial"/>
          <w:sz w:val="24"/>
          <w:szCs w:val="24"/>
          <w:spacing w:val="-3"/>
          <w:w w:val="129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0.001).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ecificall</w:t>
      </w:r>
      <w:r>
        <w:rPr>
          <w:rFonts w:ascii="Arial" w:hAnsi="Arial" w:cs="Arial" w:eastAsia="Arial"/>
          <w:sz w:val="24"/>
          <w:szCs w:val="24"/>
          <w:spacing w:val="-17"/>
          <w:w w:val="94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23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torsion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utations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0"/>
        </w:rPr>
        <w:t>across</w:t>
      </w:r>
      <w:r>
        <w:rPr>
          <w:rFonts w:ascii="Arial" w:hAnsi="Arial" w:cs="Arial" w:eastAsia="Arial"/>
          <w:sz w:val="24"/>
          <w:szCs w:val="24"/>
          <w:spacing w:val="-3"/>
          <w:w w:val="8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0"/>
        </w:rPr>
        <w:t>end-expiratory</w:t>
      </w:r>
      <w:r>
        <w:rPr>
          <w:rFonts w:ascii="Arial" w:hAnsi="Arial" w:cs="Arial" w:eastAsia="Arial"/>
          <w:sz w:val="24"/>
          <w:szCs w:val="24"/>
          <w:spacing w:val="24"/>
          <w:w w:val="9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0"/>
        </w:rPr>
        <w:t>ositions</w:t>
      </w:r>
      <w:r>
        <w:rPr>
          <w:rFonts w:ascii="Arial" w:hAnsi="Arial" w:cs="Arial" w:eastAsia="Arial"/>
          <w:sz w:val="24"/>
          <w:szCs w:val="24"/>
          <w:spacing w:val="-13"/>
          <w:w w:val="9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-9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0.56</w:t>
      </w:r>
      <w:r>
        <w:rPr>
          <w:rFonts w:ascii="Arial" w:hAnsi="Arial" w:cs="Arial" w:eastAsia="Arial"/>
          <w:sz w:val="24"/>
          <w:szCs w:val="24"/>
          <w:spacing w:val="-9"/>
          <w:w w:val="89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  <w:position w:val="0"/>
        </w:rPr>
        <w:t>±</w:t>
      </w:r>
      <w:r>
        <w:rPr>
          <w:rFonts w:ascii="Meiryo" w:hAnsi="Meiryo" w:cs="Meiryo" w:eastAsia="Meiryo"/>
          <w:sz w:val="24"/>
          <w:szCs w:val="24"/>
          <w:spacing w:val="-4"/>
          <w:w w:val="89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0.24</w:t>
      </w:r>
      <w:r>
        <w:rPr>
          <w:rFonts w:ascii="Arial" w:hAnsi="Arial" w:cs="Arial" w:eastAsia="Arial"/>
          <w:sz w:val="24"/>
          <w:szCs w:val="24"/>
          <w:spacing w:val="-8"/>
          <w:w w:val="89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(range: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0.</w:t>
      </w:r>
      <w:r>
        <w:rPr>
          <w:rFonts w:ascii="Arial" w:hAnsi="Arial" w:cs="Arial" w:eastAsia="Arial"/>
          <w:sz w:val="24"/>
          <w:szCs w:val="24"/>
          <w:spacing w:val="1"/>
          <w:w w:val="90"/>
          <w:position w:val="0"/>
        </w:rPr>
        <w:t>2</w:t>
      </w:r>
      <w:r>
        <w:rPr>
          <w:rFonts w:ascii="Meiryo" w:hAnsi="Meiryo" w:cs="Meiryo" w:eastAsia="Meiryo"/>
          <w:sz w:val="24"/>
          <w:szCs w:val="24"/>
          <w:spacing w:val="0"/>
          <w:w w:val="90"/>
          <w:i/>
          <w:position w:val="0"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1.3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/cm),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while</w:t>
      </w:r>
      <w:r>
        <w:rPr>
          <w:rFonts w:ascii="Arial" w:hAnsi="Arial" w:cs="Arial" w:eastAsia="Arial"/>
          <w:sz w:val="24"/>
          <w:szCs w:val="24"/>
          <w:spacing w:val="-9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RMSE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0"/>
        </w:rPr>
        <w:t>end-expirato</w:t>
      </w:r>
      <w:r>
        <w:rPr>
          <w:rFonts w:ascii="Arial" w:hAnsi="Arial" w:cs="Arial" w:eastAsia="Arial"/>
          <w:sz w:val="24"/>
          <w:szCs w:val="24"/>
          <w:spacing w:val="2"/>
          <w:w w:val="96"/>
          <w:position w:val="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9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osition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57%</w:t>
      </w:r>
      <w:r>
        <w:rPr>
          <w:rFonts w:ascii="Arial" w:hAnsi="Arial" w:cs="Arial" w:eastAsia="Arial"/>
          <w:sz w:val="24"/>
          <w:szCs w:val="24"/>
          <w:spacing w:val="25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er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(0.24</w:t>
      </w:r>
      <w:r>
        <w:rPr>
          <w:rFonts w:ascii="Arial" w:hAnsi="Arial" w:cs="Arial" w:eastAsia="Arial"/>
          <w:sz w:val="24"/>
          <w:szCs w:val="24"/>
          <w:spacing w:val="17"/>
          <w:w w:val="92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0.16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/cm).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0"/>
        </w:rPr>
        <w:t>r,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there</w:t>
      </w:r>
      <w:r>
        <w:rPr>
          <w:rFonts w:ascii="Arial" w:hAnsi="Arial" w:cs="Arial" w:eastAsia="Arial"/>
          <w:sz w:val="24"/>
          <w:szCs w:val="24"/>
          <w:spacing w:val="1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-2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derate</w:t>
      </w:r>
      <w:r>
        <w:rPr>
          <w:rFonts w:ascii="Arial" w:hAnsi="Arial" w:cs="Arial" w:eastAsia="Arial"/>
          <w:sz w:val="24"/>
          <w:szCs w:val="24"/>
          <w:spacing w:val="15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correlation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across</w:t>
      </w:r>
      <w:r>
        <w:rPr>
          <w:rFonts w:ascii="Arial" w:hAnsi="Arial" w:cs="Arial" w:eastAsia="Arial"/>
          <w:sz w:val="24"/>
          <w:szCs w:val="24"/>
          <w:spacing w:val="-11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su</w:t>
      </w:r>
      <w:r>
        <w:rPr>
          <w:rFonts w:ascii="Arial" w:hAnsi="Arial" w:cs="Arial" w:eastAsia="Arial"/>
          <w:sz w:val="24"/>
          <w:szCs w:val="24"/>
          <w:spacing w:val="11"/>
          <w:w w:val="87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jects</w:t>
      </w:r>
      <w:r>
        <w:rPr>
          <w:rFonts w:ascii="Arial" w:hAnsi="Arial" w:cs="Arial" w:eastAsia="Arial"/>
          <w:sz w:val="24"/>
          <w:szCs w:val="24"/>
          <w:spacing w:val="39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een</w:t>
      </w:r>
      <w:r>
        <w:rPr>
          <w:rFonts w:ascii="Arial" w:hAnsi="Arial" w:cs="Arial" w:eastAsia="Arial"/>
          <w:sz w:val="24"/>
          <w:szCs w:val="24"/>
          <w:spacing w:val="34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torsion</w:t>
      </w:r>
      <w:r>
        <w:rPr>
          <w:rFonts w:ascii="Arial" w:hAnsi="Arial" w:cs="Arial" w:eastAsia="Arial"/>
          <w:sz w:val="24"/>
          <w:szCs w:val="24"/>
          <w:spacing w:val="-10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RMSE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range</w:t>
      </w:r>
      <w:r>
        <w:rPr>
          <w:rFonts w:ascii="Arial" w:hAnsi="Arial" w:cs="Arial" w:eastAsia="Arial"/>
          <w:sz w:val="24"/>
          <w:szCs w:val="24"/>
          <w:spacing w:val="2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0"/>
        </w:rPr>
        <w:t>end-expiratory</w:t>
      </w:r>
      <w:r>
        <w:rPr>
          <w:rFonts w:ascii="Arial" w:hAnsi="Arial" w:cs="Arial" w:eastAsia="Arial"/>
          <w:sz w:val="24"/>
          <w:szCs w:val="24"/>
          <w:spacing w:val="50"/>
          <w:w w:val="9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0"/>
        </w:rPr>
        <w:t>ositions</w:t>
      </w:r>
      <w:r>
        <w:rPr>
          <w:rFonts w:ascii="Arial" w:hAnsi="Arial" w:cs="Arial" w:eastAsia="Arial"/>
          <w:sz w:val="24"/>
          <w:szCs w:val="24"/>
          <w:spacing w:val="13"/>
          <w:w w:val="9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(r</w:t>
      </w:r>
      <w:r>
        <w:rPr>
          <w:rFonts w:ascii="Arial" w:hAnsi="Arial" w:cs="Arial" w:eastAsia="Arial"/>
          <w:sz w:val="24"/>
          <w:szCs w:val="24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5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0.50,</w:t>
      </w:r>
      <w:r>
        <w:rPr>
          <w:rFonts w:ascii="Arial" w:hAnsi="Arial" w:cs="Arial" w:eastAsia="Arial"/>
          <w:sz w:val="24"/>
          <w:szCs w:val="24"/>
          <w:spacing w:val="22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5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0.049,</w:t>
      </w:r>
      <w:r>
        <w:rPr>
          <w:rFonts w:ascii="Arial" w:hAnsi="Arial" w:cs="Arial" w:eastAsia="Arial"/>
          <w:sz w:val="24"/>
          <w:szCs w:val="24"/>
          <w:spacing w:val="22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Figure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3.8).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position w:val="0"/>
        </w:rPr>
        <w:t>Finall</w:t>
      </w:r>
      <w:r>
        <w:rPr>
          <w:rFonts w:ascii="Arial" w:hAnsi="Arial" w:cs="Arial" w:eastAsia="Arial"/>
          <w:sz w:val="24"/>
          <w:szCs w:val="24"/>
          <w:spacing w:val="-18"/>
          <w:w w:val="103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mean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torsion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for</w:t>
      </w:r>
      <w:r>
        <w:rPr>
          <w:rFonts w:ascii="Arial" w:hAnsi="Arial" w:cs="Arial" w:eastAsia="Arial"/>
          <w:sz w:val="24"/>
          <w:szCs w:val="24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end-expiratory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ositions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not</w:t>
      </w:r>
      <w:r>
        <w:rPr>
          <w:rFonts w:ascii="Arial" w:hAnsi="Arial" w:cs="Arial" w:eastAsia="Arial"/>
          <w:sz w:val="24"/>
          <w:szCs w:val="24"/>
          <w:spacing w:val="5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een</w:t>
      </w:r>
      <w:r>
        <w:rPr>
          <w:rFonts w:ascii="Arial" w:hAnsi="Arial" w:cs="Arial" w:eastAsia="Arial"/>
          <w:sz w:val="24"/>
          <w:szCs w:val="24"/>
          <w:spacing w:val="24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.6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±</w:t>
      </w:r>
      <w:r>
        <w:rPr>
          <w:rFonts w:ascii="Meiryo" w:hAnsi="Meiryo" w:cs="Meiryo" w:eastAsia="Meiryo"/>
          <w:sz w:val="24"/>
          <w:szCs w:val="24"/>
          <w:spacing w:val="-7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1.2</w:t>
      </w:r>
      <w:r>
        <w:rPr>
          <w:rFonts w:ascii="Arial" w:hAnsi="Arial" w:cs="Arial" w:eastAsia="Arial"/>
          <w:sz w:val="24"/>
          <w:szCs w:val="24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8"/>
          <w:position w:val="0"/>
        </w:rPr>
        <w:t>/cm)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7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(3.2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±</w:t>
      </w:r>
      <w:r>
        <w:rPr>
          <w:rFonts w:ascii="Meiryo" w:hAnsi="Meiryo" w:cs="Meiryo" w:eastAsia="Meiryo"/>
          <w:sz w:val="24"/>
          <w:szCs w:val="24"/>
          <w:spacing w:val="-7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1.3</w:t>
      </w:r>
      <w:r>
        <w:rPr>
          <w:rFonts w:ascii="Arial" w:hAnsi="Arial" w:cs="Arial" w:eastAsia="Arial"/>
          <w:sz w:val="24"/>
          <w:szCs w:val="24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8"/>
          <w:position w:val="0"/>
        </w:rPr>
        <w:t>/cm)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groups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6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81pt;margin-top:15.188807pt;width:133.33301pt;height:208.33302pt;mso-position-horizontal-relative:page;mso-position-vertical-relative:paragraph;z-index:-7560" coordorigin="3620,304" coordsize="2667,4167">
            <v:group style="position:absolute;left:4272;top:354;width:60;height:2" coordorigin="4272,354" coordsize="60,2">
              <v:shape style="position:absolute;left:4272;top:354;width:60;height:2" coordorigin="4272,354" coordsize="60,0" path="m4272,354l4332,354e" filled="f" stroked="t" strokeweight="2.0pt" strokecolor="#000000">
                <v:path arrowok="t"/>
              </v:shape>
            </v:group>
            <v:group style="position:absolute;left:4272;top:4420;width:60;height:2" coordorigin="4272,4420" coordsize="60,2">
              <v:shape style="position:absolute;left:4272;top:4420;width:60;height:2" coordorigin="4272,4420" coordsize="60,0" path="m4272,4420l4332,4420e" filled="f" stroked="t" strokeweight="2.082800pt" strokecolor="#000000">
                <v:path arrowok="t"/>
              </v:shape>
            </v:group>
            <v:group style="position:absolute;left:3650;top:334;width:2;height:4107" coordorigin="3650,334" coordsize="2,4107">
              <v:shape style="position:absolute;left:3650;top:334;width:2;height:4107" coordorigin="3650,334" coordsize="0,4107" path="m3650,334l3650,4440e" filled="f" stroked="t" strokeweight="3.0pt" strokecolor="#000000">
                <v:path arrowok="t"/>
              </v:shape>
            </v:group>
            <v:group style="position:absolute;left:3650;top:4440;width:2607;height:2" coordorigin="3650,4440" coordsize="2607,2">
              <v:shape style="position:absolute;left:3650;top:4440;width:2607;height:2" coordorigin="3650,4440" coordsize="2607,0" path="m3650,4440l6257,4440e" filled="f" stroked="t" strokeweight="3.000008pt" strokecolor="#000000">
                <v:path arrowok="t"/>
              </v:shape>
            </v:group>
            <v:group style="position:absolute;left:6257;top:334;width:2;height:4107" coordorigin="6257,334" coordsize="2,4107">
              <v:shape style="position:absolute;left:6257;top:334;width:2;height:4107" coordorigin="6257,334" coordsize="0,4107" path="m6257,334l6257,4440e" filled="f" stroked="t" strokeweight="3.0pt" strokecolor="#000000">
                <v:path arrowok="t"/>
              </v:shape>
            </v:group>
            <v:group style="position:absolute;left:3650;top:334;width:2607;height:2" coordorigin="3650,334" coordsize="2607,2">
              <v:shape style="position:absolute;left:3650;top:334;width:2607;height:2" coordorigin="3650,334" coordsize="2607,0" path="m3650,334l6257,334e" filled="f" stroked="t" strokeweight="3.0pt" strokecolor="#000000">
                <v:path arrowok="t"/>
              </v:shape>
            </v:group>
            <v:group style="position:absolute;left:5575;top:354;width:60;height:2" coordorigin="5575,354" coordsize="60,2">
              <v:shape style="position:absolute;left:5575;top:354;width:60;height:2" coordorigin="5575,354" coordsize="60,0" path="m5575,354l5635,354e" filled="f" stroked="t" strokeweight="2.0pt" strokecolor="#000000">
                <v:path arrowok="t"/>
              </v:shape>
            </v:group>
            <v:group style="position:absolute;left:5575;top:4420;width:60;height:2" coordorigin="5575,4420" coordsize="60,2">
              <v:shape style="position:absolute;left:5575;top:4420;width:60;height:2" coordorigin="5575,4420" coordsize="60,0" path="m5575,4420l5635,4420e" filled="f" stroked="t" strokeweight="2.082800pt" strokecolor="#000000">
                <v:path arrowok="t"/>
              </v:shape>
            </v:group>
            <v:group style="position:absolute;left:6215;top:4440;width:42;height:2" coordorigin="6215,4440" coordsize="42,2">
              <v:shape style="position:absolute;left:6215;top:4440;width:42;height:2" coordorigin="6215,4440" coordsize="42,0" path="m6257,4440l6215,4440e" filled="f" stroked="t" strokeweight="3.0pt" strokecolor="#000000">
                <v:path arrowok="t"/>
              </v:shape>
            </v:group>
            <v:group style="position:absolute;left:3650;top:4440;width:40;height:2" coordorigin="3650,4440" coordsize="40,2">
              <v:shape style="position:absolute;left:3650;top:4440;width:40;height:2" coordorigin="3650,4440" coordsize="40,0" path="m3650,4440l3690,4440e" filled="f" stroked="t" strokeweight="3.0pt" strokecolor="#000000">
                <v:path arrowok="t"/>
              </v:shape>
            </v:group>
            <v:group style="position:absolute;left:6215;top:3619;width:42;height:2" coordorigin="6215,3619" coordsize="42,2">
              <v:shape style="position:absolute;left:6215;top:3619;width:42;height:2" coordorigin="6215,3619" coordsize="42,0" path="m6257,3619l6215,3619e" filled="f" stroked="t" strokeweight="3.0pt" strokecolor="#000000">
                <v:path arrowok="t"/>
              </v:shape>
            </v:group>
            <v:group style="position:absolute;left:3650;top:3619;width:40;height:2" coordorigin="3650,3619" coordsize="40,2">
              <v:shape style="position:absolute;left:3650;top:3619;width:40;height:2" coordorigin="3650,3619" coordsize="40,0" path="m3650,3619l3690,3619e" filled="f" stroked="t" strokeweight="3.0pt" strokecolor="#000000">
                <v:path arrowok="t"/>
              </v:shape>
            </v:group>
            <v:group style="position:absolute;left:6215;top:2797;width:42;height:2" coordorigin="6215,2797" coordsize="42,2">
              <v:shape style="position:absolute;left:6215;top:2797;width:42;height:2" coordorigin="6215,2797" coordsize="42,0" path="m6257,2797l6215,2797e" filled="f" stroked="t" strokeweight="3.0pt" strokecolor="#000000">
                <v:path arrowok="t"/>
              </v:shape>
            </v:group>
            <v:group style="position:absolute;left:3650;top:2797;width:40;height:2" coordorigin="3650,2797" coordsize="40,2">
              <v:shape style="position:absolute;left:3650;top:2797;width:40;height:2" coordorigin="3650,2797" coordsize="40,0" path="m3650,2797l3690,2797e" filled="f" stroked="t" strokeweight="3.0pt" strokecolor="#000000">
                <v:path arrowok="t"/>
              </v:shape>
            </v:group>
            <v:group style="position:absolute;left:6215;top:1975;width:42;height:2" coordorigin="6215,1975" coordsize="42,2">
              <v:shape style="position:absolute;left:6215;top:1975;width:42;height:2" coordorigin="6215,1975" coordsize="42,0" path="m6257,1975l6215,1975e" filled="f" stroked="t" strokeweight="3.0pt" strokecolor="#000000">
                <v:path arrowok="t"/>
              </v:shape>
            </v:group>
            <v:group style="position:absolute;left:3650;top:1975;width:40;height:2" coordorigin="3650,1975" coordsize="40,2">
              <v:shape style="position:absolute;left:3650;top:1975;width:40;height:2" coordorigin="3650,1975" coordsize="40,0" path="m3650,1975l3690,1975e" filled="f" stroked="t" strokeweight="3.0pt" strokecolor="#000000">
                <v:path arrowok="t"/>
              </v:shape>
            </v:group>
            <v:group style="position:absolute;left:6215;top:1154;width:42;height:2" coordorigin="6215,1154" coordsize="42,2">
              <v:shape style="position:absolute;left:6215;top:1154;width:42;height:2" coordorigin="6215,1154" coordsize="42,0" path="m6257,1154l6215,1154e" filled="f" stroked="t" strokeweight="3.0pt" strokecolor="#000000">
                <v:path arrowok="t"/>
              </v:shape>
            </v:group>
            <v:group style="position:absolute;left:3650;top:1154;width:40;height:2" coordorigin="3650,1154" coordsize="40,2">
              <v:shape style="position:absolute;left:3650;top:1154;width:40;height:2" coordorigin="3650,1154" coordsize="40,0" path="m3650,1154l3690,1154e" filled="f" stroked="t" strokeweight="3.0pt" strokecolor="#000000">
                <v:path arrowok="t"/>
              </v:shape>
            </v:group>
            <v:group style="position:absolute;left:6215;top:334;width:42;height:2" coordorigin="6215,334" coordsize="42,2">
              <v:shape style="position:absolute;left:6215;top:334;width:42;height:2" coordorigin="6215,334" coordsize="42,0" path="m6257,334l6215,334e" filled="f" stroked="t" strokeweight="3.0pt" strokecolor="#000000">
                <v:path arrowok="t"/>
              </v:shape>
            </v:group>
            <v:group style="position:absolute;left:3650;top:334;width:40;height:2" coordorigin="3650,334" coordsize="40,2">
              <v:shape style="position:absolute;left:3650;top:334;width:40;height:2" coordorigin="3650,334" coordsize="40,0" path="m3650,334l3690,334e" filled="f" stroked="t" strokeweight="3.0pt" strokecolor="#000000">
                <v:path arrowok="t"/>
              </v:shape>
            </v:group>
            <v:group style="position:absolute;left:4250;top:1270;width:101;height:97" coordorigin="4250,1270" coordsize="101,97">
              <v:shape style="position:absolute;left:4250;top:1270;width:101;height:97" coordorigin="4250,1270" coordsize="101,97" path="m4316,1270l4256,1296,4250,1319,4255,1340,4268,1358,4288,1368,4314,1365,4334,1355,4346,1340,4351,1321,4347,1298,4334,1281,4316,1270e" filled="t" fillcolor="#000000" stroked="f">
                <v:path arrowok="t"/>
                <v:fill/>
              </v:shape>
            </v:group>
            <v:group style="position:absolute;left:4250;top:3733;width:101;height:97" coordorigin="4250,3733" coordsize="101,97">
              <v:shape style="position:absolute;left:4250;top:3733;width:101;height:97" coordorigin="4250,3733" coordsize="101,97" path="m4316,3733l4256,3759,4250,3781,4255,3803,4268,3820,4288,3830,4314,3827,4334,3818,4346,3802,4351,3784,4347,3761,4334,3743,4316,3733e" filled="t" fillcolor="#000000" stroked="f">
                <v:path arrowok="t"/>
                <v:fill/>
              </v:shape>
            </v:group>
            <v:group style="position:absolute;left:4250;top:2254;width:101;height:97" coordorigin="4250,2254" coordsize="101,97">
              <v:shape style="position:absolute;left:4250;top:2254;width:101;height:97" coordorigin="4250,2254" coordsize="101,97" path="m4316,2254l4256,2280,4250,2303,4255,2324,4268,2342,4288,2352,4314,2349,4334,2339,4346,2324,4351,2305,4347,2282,4334,2265,4316,2254e" filled="t" fillcolor="#000000" stroked="f">
                <v:path arrowok="t"/>
                <v:fill/>
              </v:shape>
            </v:group>
            <v:group style="position:absolute;left:4250;top:3243;width:101;height:97" coordorigin="4250,3243" coordsize="101,97">
              <v:shape style="position:absolute;left:4250;top:3243;width:101;height:97" coordorigin="4250,3243" coordsize="101,97" path="m4316,3243l4256,3269,4250,3291,4255,3313,4268,3330,4288,3340,4314,3338,4334,3328,4346,3313,4351,3294,4347,3271,4334,3254,4316,3243e" filled="t" fillcolor="#000000" stroked="f">
                <v:path arrowok="t"/>
                <v:fill/>
              </v:shape>
            </v:group>
            <v:group style="position:absolute;left:4250;top:3406;width:101;height:97" coordorigin="4250,3406" coordsize="101,97">
              <v:shape style="position:absolute;left:4250;top:3406;width:101;height:97" coordorigin="4250,3406" coordsize="101,97" path="m4316,3406l4256,3432,4250,3455,4255,3476,4268,3494,4288,3504,4314,3501,4334,3491,4346,3476,4351,3457,4347,3434,4334,3417,4316,3406e" filled="t" fillcolor="#000000" stroked="f">
                <v:path arrowok="t"/>
                <v:fill/>
              </v:shape>
            </v:group>
            <v:group style="position:absolute;left:4308;top:3077;width:101;height:97" coordorigin="4308,3077" coordsize="101,97">
              <v:shape style="position:absolute;left:4308;top:3077;width:101;height:97" coordorigin="4308,3077" coordsize="101,97" path="m4373,3077l4313,3103,4308,3126,4313,3148,4326,3165,4345,3175,4372,3172,4392,3162,4404,3147,4409,3128,4404,3106,4392,3088,4373,3077e" filled="t" fillcolor="#000000" stroked="f">
                <v:path arrowok="t"/>
                <v:fill/>
              </v:shape>
            </v:group>
            <v:group style="position:absolute;left:4250;top:2585;width:101;height:97" coordorigin="4250,2585" coordsize="101,97">
              <v:shape style="position:absolute;left:4250;top:2585;width:101;height:97" coordorigin="4250,2585" coordsize="101,97" path="m4316,2585l4256,2611,4250,2634,4255,2656,4268,2673,4288,2683,4314,2680,4334,2670,4346,2655,4351,2637,4347,2614,4334,2596,4316,2585e" filled="t" fillcolor="#000000" stroked="f">
                <v:path arrowok="t"/>
                <v:fill/>
              </v:shape>
            </v:group>
            <v:group style="position:absolute;left:4250;top:1928;width:101;height:97" coordorigin="4250,1928" coordsize="101,97">
              <v:shape style="position:absolute;left:4250;top:1928;width:101;height:97" coordorigin="4250,1928" coordsize="101,97" path="m4316,1928l4256,1954,4250,1976,4255,1998,4268,2015,4288,2025,4314,2022,4334,2013,4346,1998,4351,1979,4347,1956,4334,1938,4316,1928e" filled="t" fillcolor="#000000" stroked="f">
                <v:path arrowok="t"/>
                <v:fill/>
              </v:shape>
            </v:group>
            <v:group style="position:absolute;left:4193;top:3077;width:101;height:97" coordorigin="4193,3077" coordsize="101,97">
              <v:shape style="position:absolute;left:4193;top:3077;width:101;height:97" coordorigin="4193,3077" coordsize="101,97" path="m4258,3077l4198,3103,4193,3126,4197,3148,4211,3165,4230,3175,4257,3172,4276,3162,4289,3147,4294,3128,4289,3106,4277,3088,4258,3077e" filled="t" fillcolor="#000000" stroked="f">
                <v:path arrowok="t"/>
                <v:fill/>
              </v:shape>
            </v:group>
            <v:group style="position:absolute;left:5556;top:1599;width:101;height:97" coordorigin="5556,1599" coordsize="101,97">
              <v:shape style="position:absolute;left:5556;top:1599;width:101;height:97" coordorigin="5556,1599" coordsize="101,97" path="m5556,1647l5561,1669,5574,1686,5593,1696,5620,1694,5640,1684,5652,1669,5657,1650,5652,1627,5640,1610,5621,1599,5594,1601,5574,1611,5561,1625,5556,1643,5556,1647xe" filled="f" stroked="t" strokeweight="1.0pt" strokecolor="#0000FF">
                <v:path arrowok="t"/>
              </v:shape>
            </v:group>
            <v:group style="position:absolute;left:5613;top:3569;width:101;height:97" coordorigin="5613,3569" coordsize="101,97">
              <v:shape style="position:absolute;left:5613;top:3569;width:101;height:97" coordorigin="5613,3569" coordsize="101,97" path="m5613,3618l5618,3640,5632,3657,5651,3667,5677,3664,5697,3654,5710,3639,5715,3620,5710,3598,5697,3580,5679,3569,5652,3572,5632,3581,5619,3595,5613,3614,5613,3618xe" filled="f" stroked="t" strokeweight="1.0pt" strokecolor="#0000FF">
                <v:path arrowok="t"/>
              </v:shape>
            </v:group>
            <v:group style="position:absolute;left:5613;top:2422;width:101;height:97" coordorigin="5613,2422" coordsize="101,97">
              <v:shape style="position:absolute;left:5613;top:2422;width:101;height:97" coordorigin="5613,2422" coordsize="101,97" path="m5613,2471l5618,2492,5632,2510,5651,2520,5677,2517,5697,2507,5710,2492,5715,2473,5710,2450,5697,2433,5679,2422,5652,2425,5632,2434,5619,2448,5613,2466,5613,2471xe" filled="f" stroked="t" strokeweight="1.0pt" strokecolor="#0000FF">
                <v:path arrowok="t"/>
              </v:shape>
            </v:group>
            <v:group style="position:absolute;left:5493;top:3569;width:101;height:97" coordorigin="5493,3569" coordsize="101,97">
              <v:shape style="position:absolute;left:5493;top:3569;width:101;height:97" coordorigin="5493,3569" coordsize="101,97" path="m5493,3618l5498,3640,5512,3657,5531,3667,5557,3664,5577,3654,5590,3639,5595,3620,5590,3598,5577,3580,5559,3569,5532,3572,5512,3581,5499,3595,5493,3614,5493,3618xe" filled="f" stroked="t" strokeweight="1.0pt" strokecolor="#0000FF">
                <v:path arrowok="t"/>
              </v:shape>
            </v:group>
            <v:group style="position:absolute;left:5493;top:2422;width:101;height:97" coordorigin="5493,2422" coordsize="101,97">
              <v:shape style="position:absolute;left:5493;top:2422;width:101;height:97" coordorigin="5493,2422" coordsize="101,97" path="m5493,2471l5498,2492,5512,2510,5531,2520,5557,2517,5577,2507,5590,2492,5595,2473,5590,2450,5577,2433,5559,2422,5532,2425,5512,2434,5499,2448,5493,2466,5493,2471xe" filled="f" stroked="t" strokeweight="1.0pt" strokecolor="#0000FF">
                <v:path arrowok="t"/>
              </v:shape>
            </v:group>
            <v:group style="position:absolute;left:5556;top:2749;width:101;height:97" coordorigin="5556,2749" coordsize="101,97">
              <v:shape style="position:absolute;left:5556;top:2749;width:101;height:97" coordorigin="5556,2749" coordsize="101,97" path="m5556,2797l5561,2819,5574,2836,5593,2846,5620,2843,5640,2834,5652,2818,5657,2800,5652,2777,5640,2759,5621,2749,5594,2751,5574,2760,5561,2775,5556,2793,5556,2797xe" filled="f" stroked="t" strokeweight="1.0pt" strokecolor="#0000FF">
                <v:path arrowok="t"/>
              </v:shape>
            </v:group>
            <v:group style="position:absolute;left:5556;top:2585;width:101;height:97" coordorigin="5556,2585" coordsize="101,97">
              <v:shape style="position:absolute;left:5556;top:2585;width:101;height:97" coordorigin="5556,2585" coordsize="101,97" path="m5556,2634l5561,2656,5574,2673,5593,2683,5620,2680,5640,2670,5652,2655,5657,2636,5652,2614,5640,2596,5621,2585,5594,2588,5574,2597,5561,2611,5556,2630,5556,2634xe" filled="f" stroked="t" strokeweight="1.0pt" strokecolor="#0000FF">
                <v:path arrowok="t"/>
              </v:shape>
            </v:group>
            <v:group style="position:absolute;left:5485;top:2750;width:240;height:2" coordorigin="5485,2750" coordsize="240,2">
              <v:shape style="position:absolute;left:5485;top:2750;width:240;height:2" coordorigin="5485,2750" coordsize="240,0" path="m5485,2750l5725,2750e" filled="f" stroked="t" strokeweight="1.5pt" strokecolor="#FF0000">
                <v:path arrowok="t"/>
              </v:shape>
            </v:group>
            <v:group style="position:absolute;left:4182;top:2779;width:240;height:2" coordorigin="4182,2779" coordsize="240,2">
              <v:shape style="position:absolute;left:4182;top:2779;width:240;height:2" coordorigin="4182,2779" coordsize="240,0" path="m4182,2779l4422,2779e" filled="f" stroked="t" strokeweight="1.5pt" strokecolor="#FF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883789pt;margin-top:22.679373pt;width:13.0pt;height:193.348337pt;mso-position-horizontal-relative:page;mso-position-vertical-relative:paragraph;z-index:-755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7" w:lineRule="exact"/>
                    <w:ind w:left="20" w:right="-5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Range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End-Expiratory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Position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(mm)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6"/>
          <w:szCs w:val="36"/>
          <w:color w:val="221F1F"/>
          <w:spacing w:val="0"/>
          <w:w w:val="100"/>
          <w:position w:val="7"/>
        </w:rPr>
        <w:t>a</w:t>
      </w:r>
      <w:r>
        <w:rPr>
          <w:rFonts w:ascii="Arial" w:hAnsi="Arial" w:cs="Arial" w:eastAsia="Arial"/>
          <w:sz w:val="36"/>
          <w:szCs w:val="36"/>
          <w:color w:val="221F1F"/>
          <w:spacing w:val="47"/>
          <w:w w:val="100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0"/>
        </w:rPr>
        <w:t>25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20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22"/>
          <w:szCs w:val="22"/>
          <w:color w:val="221F1F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2"/>
          <w:szCs w:val="22"/>
          <w:color w:val="221F1F"/>
          <w:spacing w:val="-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0.94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" w:after="0" w:line="444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221F1F"/>
          <w:spacing w:val="0"/>
          <w:w w:val="100"/>
          <w:position w:val="2"/>
        </w:rPr>
        <w:t>b</w:t>
      </w:r>
      <w:r>
        <w:rPr>
          <w:rFonts w:ascii="Arial" w:hAnsi="Arial" w:cs="Arial" w:eastAsia="Arial"/>
          <w:sz w:val="36"/>
          <w:szCs w:val="36"/>
          <w:color w:val="221F1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6"/>
          <w:szCs w:val="36"/>
          <w:color w:val="221F1F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-6"/>
        </w:rPr>
        <w:t>7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533" w:right="1904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p</w:t>
      </w:r>
      <w:r>
        <w:rPr>
          <w:rFonts w:ascii="Arial" w:hAnsi="Arial" w:cs="Arial" w:eastAsia="Arial"/>
          <w:sz w:val="22"/>
          <w:szCs w:val="22"/>
          <w:color w:val="221F1F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=</w:t>
      </w:r>
      <w:r>
        <w:rPr>
          <w:rFonts w:ascii="Arial" w:hAnsi="Arial" w:cs="Arial" w:eastAsia="Arial"/>
          <w:sz w:val="22"/>
          <w:szCs w:val="22"/>
          <w:color w:val="221F1F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95"/>
          <w:position w:val="1"/>
        </w:rPr>
        <w:t>0.70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7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361.214996pt;margin-top:-24.514141pt;width:133.32501pt;height:208.33402pt;mso-position-horizontal-relative:page;mso-position-vertical-relative:paragraph;z-index:-7559" coordorigin="7224,-490" coordsize="2667,4167">
            <v:group style="position:absolute;left:7877;top:-440;width:60;height:2" coordorigin="7877,-440" coordsize="60,2">
              <v:shape style="position:absolute;left:7877;top:-440;width:60;height:2" coordorigin="7877,-440" coordsize="60,0" path="m7877,-440l7937,-440e" filled="f" stroked="t" strokeweight="2.0pt" strokecolor="#000000">
                <v:path arrowok="t"/>
              </v:shape>
            </v:group>
            <v:group style="position:absolute;left:7877;top:3626;width:60;height:2" coordorigin="7877,3626" coordsize="60,2">
              <v:shape style="position:absolute;left:7877;top:3626;width:60;height:2" coordorigin="7877,3626" coordsize="60,0" path="m7877,3626l7937,3626e" filled="f" stroked="t" strokeweight="2.082800pt" strokecolor="#000000">
                <v:path arrowok="t"/>
              </v:shape>
            </v:group>
            <v:group style="position:absolute;left:7254;top:-460;width:2;height:4107" coordorigin="7254,-460" coordsize="2,4107">
              <v:shape style="position:absolute;left:7254;top:-460;width:2;height:4107" coordorigin="7254,-460" coordsize="0,4107" path="m7254,-460l7254,3646e" filled="f" stroked="t" strokeweight="3.0pt" strokecolor="#000000">
                <v:path arrowok="t"/>
              </v:shape>
            </v:group>
            <v:group style="position:absolute;left:7254;top:3646;width:2607;height:2" coordorigin="7254,3646" coordsize="2607,2">
              <v:shape style="position:absolute;left:7254;top:3646;width:2607;height:2" coordorigin="7254,3646" coordsize="2607,0" path="m7254,3646l9861,3646e" filled="f" stroked="t" strokeweight="3.000008pt" strokecolor="#000000">
                <v:path arrowok="t"/>
              </v:shape>
            </v:group>
            <v:group style="position:absolute;left:9861;top:-460;width:2;height:4107" coordorigin="9861,-460" coordsize="2,4107">
              <v:shape style="position:absolute;left:9861;top:-460;width:2;height:4107" coordorigin="9861,-460" coordsize="0,4107" path="m9861,-460l9861,3646e" filled="f" stroked="t" strokeweight="3.0pt" strokecolor="#000000">
                <v:path arrowok="t"/>
              </v:shape>
            </v:group>
            <v:group style="position:absolute;left:7254;top:-460;width:2607;height:2" coordorigin="7254,-460" coordsize="2607,2">
              <v:shape style="position:absolute;left:7254;top:-460;width:2607;height:2" coordorigin="7254,-460" coordsize="2607,0" path="m7254,-460l9861,-460e" filled="f" stroked="t" strokeweight="3.0pt" strokecolor="#000000">
                <v:path arrowok="t"/>
              </v:shape>
            </v:group>
            <v:group style="position:absolute;left:9178;top:-440;width:60;height:2" coordorigin="9178,-440" coordsize="60,2">
              <v:shape style="position:absolute;left:9178;top:-440;width:60;height:2" coordorigin="9178,-440" coordsize="60,0" path="m9178,-440l9238,-440e" filled="f" stroked="t" strokeweight="2.0pt" strokecolor="#000000">
                <v:path arrowok="t"/>
              </v:shape>
            </v:group>
            <v:group style="position:absolute;left:9178;top:3626;width:60;height:2" coordorigin="9178,3626" coordsize="60,2">
              <v:shape style="position:absolute;left:9178;top:3626;width:60;height:2" coordorigin="9178,3626" coordsize="60,0" path="m9178,3626l9238,3626e" filled="f" stroked="t" strokeweight="2.082800pt" strokecolor="#000000">
                <v:path arrowok="t"/>
              </v:shape>
            </v:group>
            <v:group style="position:absolute;left:9821;top:3646;width:40;height:2" coordorigin="9821,3646" coordsize="40,2">
              <v:shape style="position:absolute;left:9821;top:3646;width:40;height:2" coordorigin="9821,3646" coordsize="40,0" path="m9861,3646l9821,3646e" filled="f" stroked="t" strokeweight="3.0pt" strokecolor="#000000">
                <v:path arrowok="t"/>
              </v:shape>
            </v:group>
            <v:group style="position:absolute;left:7254;top:3646;width:40;height:2" coordorigin="7254,3646" coordsize="40,2">
              <v:shape style="position:absolute;left:7254;top:3646;width:40;height:2" coordorigin="7254,3646" coordsize="40,0" path="m7254,3646l7294,3646e" filled="f" stroked="t" strokeweight="3.0pt" strokecolor="#000000">
                <v:path arrowok="t"/>
              </v:shape>
            </v:group>
            <v:group style="position:absolute;left:9821;top:3060;width:40;height:2" coordorigin="9821,3060" coordsize="40,2">
              <v:shape style="position:absolute;left:9821;top:3060;width:40;height:2" coordorigin="9821,3060" coordsize="40,0" path="m9861,3060l9821,3060e" filled="f" stroked="t" strokeweight="3.0pt" strokecolor="#000000">
                <v:path arrowok="t"/>
              </v:shape>
            </v:group>
            <v:group style="position:absolute;left:7254;top:3060;width:40;height:2" coordorigin="7254,3060" coordsize="40,2">
              <v:shape style="position:absolute;left:7254;top:3060;width:40;height:2" coordorigin="7254,3060" coordsize="40,0" path="m7254,3060l7294,3060e" filled="f" stroked="t" strokeweight="3.0pt" strokecolor="#000000">
                <v:path arrowok="t"/>
              </v:shape>
            </v:group>
            <v:group style="position:absolute;left:9821;top:2473;width:40;height:2" coordorigin="9821,2473" coordsize="40,2">
              <v:shape style="position:absolute;left:9821;top:2473;width:40;height:2" coordorigin="9821,2473" coordsize="40,0" path="m9861,2473l9821,2473e" filled="f" stroked="t" strokeweight="3.0pt" strokecolor="#000000">
                <v:path arrowok="t"/>
              </v:shape>
            </v:group>
            <v:group style="position:absolute;left:7254;top:2473;width:40;height:2" coordorigin="7254,2473" coordsize="40,2">
              <v:shape style="position:absolute;left:7254;top:2473;width:40;height:2" coordorigin="7254,2473" coordsize="40,0" path="m7254,2473l7294,2473e" filled="f" stroked="t" strokeweight="3.0pt" strokecolor="#000000">
                <v:path arrowok="t"/>
              </v:shape>
            </v:group>
            <v:group style="position:absolute;left:9821;top:1886;width:40;height:2" coordorigin="9821,1886" coordsize="40,2">
              <v:shape style="position:absolute;left:9821;top:1886;width:40;height:2" coordorigin="9821,1886" coordsize="40,0" path="m9861,1886l9821,1886e" filled="f" stroked="t" strokeweight="3.0pt" strokecolor="#000000">
                <v:path arrowok="t"/>
              </v:shape>
            </v:group>
            <v:group style="position:absolute;left:7254;top:1886;width:40;height:2" coordorigin="7254,1886" coordsize="40,2">
              <v:shape style="position:absolute;left:7254;top:1886;width:40;height:2" coordorigin="7254,1886" coordsize="40,0" path="m7254,1886l7294,1886e" filled="f" stroked="t" strokeweight="3.0pt" strokecolor="#000000">
                <v:path arrowok="t"/>
              </v:shape>
            </v:group>
            <v:group style="position:absolute;left:9821;top:1300;width:40;height:2" coordorigin="9821,1300" coordsize="40,2">
              <v:shape style="position:absolute;left:9821;top:1300;width:40;height:2" coordorigin="9821,1300" coordsize="40,0" path="m9861,1300l9821,1300e" filled="f" stroked="t" strokeweight="3.0pt" strokecolor="#000000">
                <v:path arrowok="t"/>
              </v:shape>
            </v:group>
            <v:group style="position:absolute;left:7254;top:1300;width:40;height:2" coordorigin="7254,1300" coordsize="40,2">
              <v:shape style="position:absolute;left:7254;top:1300;width:40;height:2" coordorigin="7254,1300" coordsize="40,0" path="m7254,1300l7294,1300e" filled="f" stroked="t" strokeweight="3.0pt" strokecolor="#000000">
                <v:path arrowok="t"/>
              </v:shape>
            </v:group>
            <v:group style="position:absolute;left:9821;top:713;width:40;height:2" coordorigin="9821,713" coordsize="40,2">
              <v:shape style="position:absolute;left:9821;top:713;width:40;height:2" coordorigin="9821,713" coordsize="40,0" path="m9861,713l9821,713e" filled="f" stroked="t" strokeweight="3.0pt" strokecolor="#000000">
                <v:path arrowok="t"/>
              </v:shape>
            </v:group>
            <v:group style="position:absolute;left:7254;top:713;width:40;height:2" coordorigin="7254,713" coordsize="40,2">
              <v:shape style="position:absolute;left:7254;top:713;width:40;height:2" coordorigin="7254,713" coordsize="40,0" path="m7254,713l7294,713e" filled="f" stroked="t" strokeweight="3.0pt" strokecolor="#000000">
                <v:path arrowok="t"/>
              </v:shape>
            </v:group>
            <v:group style="position:absolute;left:9821;top:126;width:40;height:2" coordorigin="9821,126" coordsize="40,2">
              <v:shape style="position:absolute;left:9821;top:126;width:40;height:2" coordorigin="9821,126" coordsize="40,0" path="m9861,126l9821,126e" filled="f" stroked="t" strokeweight="3.0pt" strokecolor="#000000">
                <v:path arrowok="t"/>
              </v:shape>
            </v:group>
            <v:group style="position:absolute;left:7254;top:126;width:40;height:2" coordorigin="7254,126" coordsize="40,2">
              <v:shape style="position:absolute;left:7254;top:126;width:40;height:2" coordorigin="7254,126" coordsize="40,0" path="m7254,126l7294,126e" filled="f" stroked="t" strokeweight="3.0pt" strokecolor="#000000">
                <v:path arrowok="t"/>
              </v:shape>
            </v:group>
            <v:group style="position:absolute;left:9821;top:-460;width:40;height:2" coordorigin="9821,-460" coordsize="40,2">
              <v:shape style="position:absolute;left:9821;top:-460;width:40;height:2" coordorigin="9821,-460" coordsize="40,0" path="m9861,-460l9821,-460e" filled="f" stroked="t" strokeweight="3.0pt" strokecolor="#000000">
                <v:path arrowok="t"/>
              </v:shape>
            </v:group>
            <v:group style="position:absolute;left:7254;top:-460;width:40;height:2" coordorigin="7254,-460" coordsize="40,2">
              <v:shape style="position:absolute;left:7254;top:-460;width:40;height:2" coordorigin="7254,-460" coordsize="40,0" path="m7254,-460l7294,-460e" filled="f" stroked="t" strokeweight="3.0pt" strokecolor="#000000">
                <v:path arrowok="t"/>
              </v:shape>
            </v:group>
            <v:group style="position:absolute;left:7856;top:707;width:101;height:97" coordorigin="7856,707" coordsize="101,97">
              <v:shape style="position:absolute;left:7856;top:707;width:101;height:97" coordorigin="7856,707" coordsize="101,97" path="m7921,707l7861,733,7856,755,7861,777,7874,794,7893,804,7920,801,7939,791,7952,776,7957,758,7952,735,7940,717,7921,707e" filled="t" fillcolor="#000000" stroked="f">
                <v:path arrowok="t"/>
                <v:fill/>
              </v:shape>
            </v:group>
            <v:group style="position:absolute;left:7856;top:2852;width:101;height:97" coordorigin="7856,2852" coordsize="101,97">
              <v:shape style="position:absolute;left:7856;top:2852;width:101;height:97" coordorigin="7856,2852" coordsize="101,97" path="m7921,2852l7861,2878,7856,2901,7861,2922,7874,2939,7893,2950,7920,2947,7939,2937,7952,2922,7957,2903,7952,2880,7940,2863,7921,2852e" filled="t" fillcolor="#000000" stroked="f">
                <v:path arrowok="t"/>
                <v:fill/>
              </v:shape>
            </v:group>
            <v:group style="position:absolute;left:7856;top:807;width:101;height:97" coordorigin="7856,807" coordsize="101,97">
              <v:shape style="position:absolute;left:7856;top:807;width:101;height:97" coordorigin="7856,807" coordsize="101,97" path="m7921,807l7861,833,7856,856,7861,878,7874,895,7893,905,7920,902,7939,892,7952,877,7957,858,7952,836,7940,818,7921,807e" filled="t" fillcolor="#000000" stroked="f">
                <v:path arrowok="t"/>
                <v:fill/>
              </v:shape>
            </v:group>
            <v:group style="position:absolute;left:7856;top:2348;width:101;height:97" coordorigin="7856,2348" coordsize="101,97">
              <v:shape style="position:absolute;left:7856;top:2348;width:101;height:97" coordorigin="7856,2348" coordsize="101,97" path="m7921,2348l7861,2374,7856,2397,7861,2418,7874,2435,7893,2446,7920,2443,7939,2433,7952,2418,7957,2399,7952,2376,7940,2359,7921,2348e" filled="t" fillcolor="#000000" stroked="f">
                <v:path arrowok="t"/>
                <v:fill/>
              </v:shape>
            </v:group>
            <v:group style="position:absolute;left:7915;top:2185;width:101;height:97" coordorigin="7915,2185" coordsize="101,97">
              <v:shape style="position:absolute;left:7915;top:2185;width:101;height:97" coordorigin="7915,2185" coordsize="101,97" path="m7981,2185l7921,2211,7915,2233,7920,2255,7933,2272,7953,2282,7979,2280,7999,2270,8012,2255,8017,2236,8012,2213,7999,2196,7981,2185e" filled="t" fillcolor="#000000" stroked="f">
                <v:path arrowok="t"/>
                <v:fill/>
              </v:shape>
            </v:group>
            <v:group style="position:absolute;left:7856;top:2003;width:101;height:97" coordorigin="7856,2003" coordsize="101,97">
              <v:shape style="position:absolute;left:7856;top:2003;width:101;height:97" coordorigin="7856,2003" coordsize="101,97" path="m7921,2003l7861,2029,7856,2051,7861,2073,7874,2090,7893,2100,7920,2097,7939,2087,7952,2072,7957,2054,7952,2031,7940,2013,7921,2003e" filled="t" fillcolor="#000000" stroked="f">
                <v:path arrowok="t"/>
                <v:fill/>
              </v:shape>
            </v:group>
            <v:group style="position:absolute;left:7856;top:1736;width:101;height:97" coordorigin="7856,1736" coordsize="101,97">
              <v:shape style="position:absolute;left:7856;top:1736;width:101;height:97" coordorigin="7856,1736" coordsize="101,97" path="m7921,1736l7861,1762,7856,1785,7861,1806,7874,1824,7893,1834,7920,1831,7939,1821,7952,1806,7957,1787,7952,1764,7940,1747,7921,1736e" filled="t" fillcolor="#000000" stroked="f">
                <v:path arrowok="t"/>
                <v:fill/>
              </v:shape>
            </v:group>
            <v:group style="position:absolute;left:7856;top:985;width:101;height:97" coordorigin="7856,985" coordsize="101,97">
              <v:shape style="position:absolute;left:7856;top:985;width:101;height:97" coordorigin="7856,985" coordsize="101,97" path="m7921,985l7861,1011,7856,1033,7861,1055,7874,1072,7893,1082,7920,1080,7939,1070,7952,1055,7957,1036,7952,1013,7940,996,7921,985e" filled="t" fillcolor="#000000" stroked="f">
                <v:path arrowok="t"/>
                <v:fill/>
              </v:shape>
            </v:group>
            <v:group style="position:absolute;left:7796;top:2185;width:101;height:97" coordorigin="7796,2185" coordsize="101,97">
              <v:shape style="position:absolute;left:7796;top:2185;width:101;height:97" coordorigin="7796,2185" coordsize="101,97" path="m7862,2185l7802,2211,7796,2233,7801,2255,7814,2272,7834,2282,7860,2280,7880,2270,7892,2255,7897,2236,7893,2213,7880,2196,7862,2185e" filled="t" fillcolor="#000000" stroked="f">
                <v:path arrowok="t"/>
                <v:fill/>
              </v:shape>
            </v:group>
            <v:group style="position:absolute;left:9157;top:-100;width:101;height:97" coordorigin="9157,-100" coordsize="101,97">
              <v:shape style="position:absolute;left:9157;top:-100;width:101;height:97" coordorigin="9157,-100" coordsize="101,97" path="m9157,-51l9162,-30,9175,-13,9195,-2,9221,-5,9241,-15,9254,-30,9258,-49,9254,-72,9241,-89,9223,-100,9196,-97,9176,-88,9163,-74,9157,-56,9157,-51xe" filled="f" stroked="t" strokeweight="1.0pt" strokecolor="#0000FF">
                <v:path arrowok="t"/>
              </v:shape>
            </v:group>
            <v:group style="position:absolute;left:9157;top:2641;width:101;height:97" coordorigin="9157,2641" coordsize="101,97">
              <v:shape style="position:absolute;left:9157;top:2641;width:101;height:97" coordorigin="9157,2641" coordsize="101,97" path="m9157,2689l9162,2711,9175,2728,9195,2738,9221,2736,9241,2726,9254,2711,9258,2692,9254,2669,9241,2652,9223,2641,9196,2643,9176,2653,9163,2667,9157,2685,9157,2689xe" filled="f" stroked="t" strokeweight="1.0pt" strokecolor="#0000FF">
                <v:path arrowok="t"/>
              </v:shape>
            </v:group>
            <v:group style="position:absolute;left:9157;top:1076;width:101;height:97" coordorigin="9157,1076" coordsize="101,97">
              <v:shape style="position:absolute;left:9157;top:1076;width:101;height:97" coordorigin="9157,1076" coordsize="101,97" path="m9157,1125l9162,1146,9175,1163,9195,1174,9221,1171,9241,1161,9254,1146,9258,1127,9254,1104,9241,1087,9223,1076,9196,1079,9176,1088,9163,1102,9157,1120,9157,1125xe" filled="f" stroked="t" strokeweight="1.0pt" strokecolor="#0000FF">
                <v:path arrowok="t"/>
              </v:shape>
            </v:group>
            <v:group style="position:absolute;left:9157;top:2855;width:101;height:97" coordorigin="9157,2855" coordsize="101,97">
              <v:shape style="position:absolute;left:9157;top:2855;width:101;height:97" coordorigin="9157,2855" coordsize="101,97" path="m9157,2903l9162,2925,9175,2942,9195,2952,9221,2949,9241,2939,9254,2924,9258,2906,9254,2883,9241,2865,9223,2855,9196,2857,9176,2866,9163,2881,9157,2899,9157,2903xe" filled="f" stroked="t" strokeweight="1.0pt" strokecolor="#0000FF">
                <v:path arrowok="t"/>
              </v:shape>
            </v:group>
            <v:group style="position:absolute;left:9157;top:1412;width:101;height:97" coordorigin="9157,1412" coordsize="101,97">
              <v:shape style="position:absolute;left:9157;top:1412;width:101;height:97" coordorigin="9157,1412" coordsize="101,97" path="m9157,1461l9162,1482,9175,1499,9195,1510,9221,1507,9241,1497,9254,1482,9258,1463,9254,1440,9241,1423,9223,1412,9196,1415,9176,1424,9163,1438,9157,1456,9157,1461xe" filled="f" stroked="t" strokeweight="1.0pt" strokecolor="#0000FF">
                <v:path arrowok="t"/>
              </v:shape>
            </v:group>
            <v:group style="position:absolute;left:9157;top:1489;width:101;height:97" coordorigin="9157,1489" coordsize="101,97">
              <v:shape style="position:absolute;left:9157;top:1489;width:101;height:97" coordorigin="9157,1489" coordsize="101,97" path="m9157,1537l9162,1559,9175,1576,9195,1586,9221,1584,9241,1574,9254,1559,9258,1540,9254,1517,9241,1500,9223,1489,9196,1491,9176,1501,9163,1515,9157,1533,9157,1537xe" filled="f" stroked="t" strokeweight="1.0pt" strokecolor="#0000FF">
                <v:path arrowok="t"/>
              </v:shape>
            </v:group>
            <v:group style="position:absolute;left:9157;top:1676;width:101;height:97" coordorigin="9157,1676" coordsize="101,97">
              <v:shape style="position:absolute;left:9157;top:1676;width:101;height:97" coordorigin="9157,1676" coordsize="101,97" path="m9157,1725l9162,1746,9175,1763,9195,1774,9221,1771,9241,1761,9254,1746,9258,1727,9254,1704,9241,1687,9223,1676,9196,1679,9176,1688,9163,1702,9157,1720,9157,1725xe" filled="f" stroked="t" strokeweight="1.0pt" strokecolor="#0000FF">
                <v:path arrowok="t"/>
              </v:shape>
            </v:group>
            <v:group style="position:absolute;left:9094;top:1626;width:229;height:2" coordorigin="9094,1626" coordsize="229,2">
              <v:shape style="position:absolute;left:9094;top:1626;width:229;height:2" coordorigin="9094,1626" coordsize="229,0" path="m9094,1626l9323,1626e" filled="f" stroked="t" strokeweight="1.5pt" strokecolor="#FF0000">
                <v:path arrowok="t"/>
              </v:shape>
            </v:group>
            <v:group style="position:absolute;left:7792;top:1805;width:229;height:2" coordorigin="7792,1805" coordsize="229,2">
              <v:shape style="position:absolute;left:7792;top:1805;width:229;height:2" coordorigin="7792,1805" coordsize="229,0" path="m7792,1805l8021,1805e" filled="f" stroked="t" strokeweight="1.5pt" strokecolor="#FF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8.420898pt;margin-top:6.825142pt;width:25.1055pt;height:145.652538pt;mso-position-horizontal-relative:page;mso-position-vertical-relative:paragraph;z-index:-755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28" w:lineRule="exact"/>
                    <w:ind w:left="363" w:right="343"/>
                    <w:jc w:val="center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Standard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3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Deviation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3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4"/>
                    </w:rPr>
                    <w:t>of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auto"/>
                    <w:ind w:left="-16" w:right="-36"/>
                    <w:jc w:val="center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End-Expiratory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Position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3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4"/>
                    </w:rPr>
                    <w:t>(mm)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6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4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1873" w:space="978"/>
            <w:col w:w="765" w:space="1270"/>
            <w:col w:w="4294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6" w:after="0" w:line="240" w:lineRule="auto"/>
        <w:ind w:left="1628" w:right="-20"/>
        <w:jc w:val="left"/>
        <w:tabs>
          <w:tab w:pos="53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10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1"/>
        </w:rPr>
        <w:t>3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4" w:after="0" w:line="240" w:lineRule="auto"/>
        <w:ind w:left="5327" w:right="3643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95"/>
        </w:rPr>
        <w:t>2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3" w:after="0" w:line="240" w:lineRule="auto"/>
        <w:ind w:left="175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exact"/>
        <w:ind w:left="5327" w:right="3643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95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24" w:after="0" w:line="234" w:lineRule="exact"/>
        <w:ind w:left="1714" w:right="2304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-2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213" w:right="-73"/>
        <w:jc w:val="left"/>
        <w:tabs>
          <w:tab w:pos="3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Healthy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Patient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9" w:after="0" w:line="234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-2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471" w:right="-20"/>
        <w:jc w:val="left"/>
        <w:tabs>
          <w:tab w:pos="18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Healthy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Patient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4234" w:space="1130"/>
            <w:col w:w="381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3.6: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  <w:b/>
          <w:bCs/>
        </w:rPr>
        <w:t>Inconsiste</w:t>
      </w:r>
      <w:r>
        <w:rPr>
          <w:rFonts w:ascii="Arial" w:hAnsi="Arial" w:cs="Arial" w:eastAsia="Arial"/>
          <w:sz w:val="24"/>
          <w:szCs w:val="24"/>
          <w:spacing w:val="-7"/>
          <w:w w:val="98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across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ten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ecuti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breath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holds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patie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healt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trols.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andard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-expiratory</w:t>
      </w:r>
      <w:r>
        <w:rPr>
          <w:rFonts w:ascii="Arial" w:hAnsi="Arial" w:cs="Arial" w:eastAsia="Arial"/>
          <w:sz w:val="24"/>
          <w:szCs w:val="24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groups.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denote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78" w:after="0" w:line="240" w:lineRule="auto"/>
        <w:ind w:left="1028" w:right="-20"/>
        <w:jc w:val="left"/>
        <w:tabs>
          <w:tab w:pos="2940" w:val="left"/>
          <w:tab w:pos="5100" w:val="left"/>
          <w:tab w:pos="71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218.908997pt;margin-top:16.073887pt;width:103.739002pt;height:103.176002pt;mso-position-horizontal-relative:page;mso-position-vertical-relative:paragraph;z-index:-7555" coordorigin="4378,321" coordsize="2075,2064">
            <v:group style="position:absolute;left:4379;top:322;width:2073;height:2056" coordorigin="4379,322" coordsize="2073,2056">
              <v:shape style="position:absolute;left:4379;top:322;width:2073;height:2056" coordorigin="4379,322" coordsize="2073,2056" path="m5066,2542l7139,2542,7139,486,5066,486,5066,2542e" filled="t" fillcolor="#FFFFFF" stroked="f">
                <v:path arrowok="t"/>
                <v:fill/>
              </v:shape>
            </v:group>
            <v:group style="position:absolute;left:4396;top:346;width:2032;height:2032" coordorigin="4396,346" coordsize="2032,2032">
              <v:shape style="position:absolute;left:4396;top:346;width:2032;height:2032" coordorigin="4396,346" coordsize="2032,2032" path="m4396,2377l6428,2377,6428,346,4396,346,4396,2377e" filled="t" fillcolor="#FFFFFF" stroked="f">
                <v:path arrowok="t"/>
                <v:fill/>
              </v:shape>
            </v:group>
            <v:group style="position:absolute;left:4396;top:346;width:2032;height:2032" coordorigin="4396,346" coordsize="2032,2032">
              <v:shape style="position:absolute;left:4396;top:346;width:2032;height:2032" coordorigin="4396,346" coordsize="2032,2032" path="m4396,346l4396,2377,6428,2377,6428,346,4396,346e" filled="f" stroked="t" strokeweight=".5pt" strokecolor="#FFFFFF">
                <v:path arrowok="t"/>
              </v:shape>
              <v:shape style="position:absolute;left:4396;top:346;width:2032;height:2032" type="#_x0000_t75">
                <v:imagedata r:id="rId73" o:title=""/>
              </v:shape>
            </v:group>
            <v:group style="position:absolute;left:4396;top:346;width:2;height:2032" coordorigin="4396,346" coordsize="2,2032">
              <v:shape style="position:absolute;left:4396;top:346;width:2;height:2032" coordorigin="4396,346" coordsize="0,2032" path="m4396,346l4396,2377e" filled="f" stroked="t" strokeweight=".5pt" strokecolor="#000000">
                <v:path arrowok="t"/>
              </v:shape>
            </v:group>
            <v:group style="position:absolute;left:6428;top:346;width:2;height:2032" coordorigin="6428,346" coordsize="2,2032">
              <v:shape style="position:absolute;left:6428;top:346;width:2;height:2032" coordorigin="6428,346" coordsize="0,2032" path="m6428,346l6428,2377e" filled="f" stroked="t" strokeweight=".5pt" strokecolor="#000000">
                <v:path arrowok="t"/>
              </v:shape>
            </v:group>
            <v:group style="position:absolute;left:4396;top:346;width:2032;height:2" coordorigin="4396,346" coordsize="2032,2">
              <v:shape style="position:absolute;left:4396;top:346;width:2032;height:2" coordorigin="4396,346" coordsize="2032,0" path="m4396,346l6428,346e" filled="f" stroked="t" strokeweight=".5pt" strokecolor="#000000">
                <v:path arrowok="t"/>
              </v:shape>
            </v:group>
            <v:group style="position:absolute;left:4396;top:2375;width:2032;height:2" coordorigin="4396,2375" coordsize="2032,2">
              <v:shape style="position:absolute;left:4396;top:2375;width:2032;height:2" coordorigin="4396,2375" coordsize="2032,0" path="m4396,2375l6428,2375e" filled="f" stroked="t" strokeweight=".297007pt" strokecolor="#000000">
                <v:path arrowok="t"/>
              </v:shape>
              <v:shape style="position:absolute;left:4395;top:2211;width:2032;height:169" type="#_x0000_t75">
                <v:imagedata r:id="rId74" o:title=""/>
              </v:shape>
            </v:group>
            <v:group style="position:absolute;left:4395;top:2211;width:2032;height:169" coordorigin="4395,2211" coordsize="2032,169">
              <v:shape style="position:absolute;left:4395;top:2211;width:2032;height:169" coordorigin="4395,2211" coordsize="2032,169" path="m4395,2380l6427,2380,6427,2211,4395,2211,4395,2380xe" filled="f" stroked="t" strokeweight=".5pt" strokecolor="#221F1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7.022003pt;margin-top:16.073887pt;width:103.738002pt;height:103.176002pt;mso-position-horizontal-relative:page;mso-position-vertical-relative:paragraph;z-index:-7554" coordorigin="6540,321" coordsize="2075,2064">
            <v:group style="position:absolute;left:6541;top:322;width:2073;height:2056" coordorigin="6541,322" coordsize="2073,2056">
              <v:shape style="position:absolute;left:6541;top:322;width:2073;height:2056" coordorigin="6541,322" coordsize="2073,2056" path="m7229,2542l9301,2542,9301,486,7229,486,7229,2542e" filled="t" fillcolor="#FFFFFF" stroked="f">
                <v:path arrowok="t"/>
                <v:fill/>
              </v:shape>
            </v:group>
            <v:group style="position:absolute;left:6558;top:346;width:2032;height:2032" coordorigin="6558,346" coordsize="2032,2032">
              <v:shape style="position:absolute;left:6558;top:346;width:2032;height:2032" coordorigin="6558,346" coordsize="2032,2032" path="m6558,2377l8590,2377,8590,346,6558,346,6558,2377e" filled="t" fillcolor="#FFFFFF" stroked="f">
                <v:path arrowok="t"/>
                <v:fill/>
              </v:shape>
            </v:group>
            <v:group style="position:absolute;left:6558;top:346;width:2032;height:2032" coordorigin="6558,346" coordsize="2032,2032">
              <v:shape style="position:absolute;left:6558;top:346;width:2032;height:2032" coordorigin="6558,346" coordsize="2032,2032" path="m6558,346l6558,2377,8590,2377,8590,346,6558,346e" filled="f" stroked="t" strokeweight=".5pt" strokecolor="#FFFFFF">
                <v:path arrowok="t"/>
              </v:shape>
              <v:shape style="position:absolute;left:6558;top:346;width:2032;height:2032" type="#_x0000_t75">
                <v:imagedata r:id="rId75" o:title=""/>
              </v:shape>
            </v:group>
            <v:group style="position:absolute;left:6558;top:346;width:2;height:2032" coordorigin="6558,346" coordsize="2,2032">
              <v:shape style="position:absolute;left:6558;top:346;width:2;height:2032" coordorigin="6558,346" coordsize="0,2032" path="m6558,346l6558,2377e" filled="f" stroked="t" strokeweight=".5pt" strokecolor="#000000">
                <v:path arrowok="t"/>
              </v:shape>
            </v:group>
            <v:group style="position:absolute;left:8590;top:346;width:2;height:2032" coordorigin="8590,346" coordsize="2,2032">
              <v:shape style="position:absolute;left:8590;top:346;width:2;height:2032" coordorigin="8590,346" coordsize="0,2032" path="m8590,346l8590,2377e" filled="f" stroked="t" strokeweight=".5pt" strokecolor="#000000">
                <v:path arrowok="t"/>
              </v:shape>
            </v:group>
            <v:group style="position:absolute;left:6558;top:346;width:2032;height:2" coordorigin="6558,346" coordsize="2032,2">
              <v:shape style="position:absolute;left:6558;top:346;width:2032;height:2" coordorigin="6558,346" coordsize="2032,0" path="m6558,346l8590,346e" filled="f" stroked="t" strokeweight=".5pt" strokecolor="#000000">
                <v:path arrowok="t"/>
              </v:shape>
            </v:group>
            <v:group style="position:absolute;left:6558;top:2375;width:2032;height:2" coordorigin="6558,2375" coordsize="2032,2">
              <v:shape style="position:absolute;left:6558;top:2375;width:2032;height:2" coordorigin="6558,2375" coordsize="2032,0" path="m6558,2375l8590,2375e" filled="f" stroked="t" strokeweight=".297007pt" strokecolor="#000000">
                <v:path arrowok="t"/>
              </v:shape>
              <v:shape style="position:absolute;left:6558;top:2211;width:2032;height:169" type="#_x0000_t75">
                <v:imagedata r:id="rId76" o:title=""/>
              </v:shape>
            </v:group>
            <v:group style="position:absolute;left:6558;top:2211;width:2032;height:169" coordorigin="6558,2211" coordsize="2032,169">
              <v:shape style="position:absolute;left:6558;top:2211;width:2032;height:169" coordorigin="6558,2211" coordsize="2032,169" path="m6558,2380l8590,2380,8590,2211,6558,2211,6558,2380xe" filled="f" stroked="t" strokeweight=".5pt" strokecolor="#221F1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5.132996pt;margin-top:16.073887pt;width:103.740002pt;height:103.050016pt;mso-position-horizontal-relative:page;mso-position-vertical-relative:paragraph;z-index:-7553" coordorigin="8703,321" coordsize="2075,2061">
            <v:group style="position:absolute;left:8704;top:322;width:2073;height:2056" coordorigin="8704,322" coordsize="2073,2056">
              <v:shape style="position:absolute;left:8704;top:322;width:2073;height:2056" coordorigin="8704,322" coordsize="2073,2056" path="m9391,2542l11464,2542,11464,486,9391,486,9391,2542e" filled="t" fillcolor="#FFFFFF" stroked="f">
                <v:path arrowok="t"/>
                <v:fill/>
              </v:shape>
              <v:shape style="position:absolute;left:8715;top:341;width:2042;height:2042" type="#_x0000_t75">
                <v:imagedata r:id="rId77" o:title="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Magnitude</w:t>
      </w:r>
      <w:r>
        <w:rPr>
          <w:rFonts w:ascii="Arial" w:hAnsi="Arial" w:cs="Arial" w:eastAsia="Arial"/>
          <w:sz w:val="21"/>
          <w:szCs w:val="21"/>
          <w:spacing w:val="-49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X-Displacement</w:t>
      </w:r>
      <w:r>
        <w:rPr>
          <w:rFonts w:ascii="Arial" w:hAnsi="Arial" w:cs="Arial" w:eastAsia="Arial"/>
          <w:sz w:val="21"/>
          <w:szCs w:val="21"/>
          <w:spacing w:val="-4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spacing w:val="-20"/>
          <w:w w:val="100"/>
        </w:rPr>
        <w:t>Y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>-Displacement</w:t>
      </w:r>
      <w:r>
        <w:rPr>
          <w:rFonts w:ascii="Arial" w:hAnsi="Arial" w:cs="Arial" w:eastAsia="Arial"/>
          <w:sz w:val="21"/>
          <w:szCs w:val="21"/>
          <w:spacing w:val="-44"/>
          <w:w w:val="100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1"/>
        </w:rPr>
        <w:t>2D</w:t>
      </w:r>
      <w:r>
        <w:rPr>
          <w:rFonts w:ascii="Arial" w:hAnsi="Arial" w:cs="Arial" w:eastAsia="Arial"/>
          <w:sz w:val="21"/>
          <w:szCs w:val="21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spacing w:val="0"/>
          <w:w w:val="101"/>
          <w:position w:val="1"/>
        </w:rPr>
        <w:t>Displacements</w:t>
      </w:r>
      <w:r>
        <w:rPr>
          <w:rFonts w:ascii="Arial" w:hAnsi="Arial" w:cs="Arial" w:eastAsia="Arial"/>
          <w:sz w:val="21"/>
          <w:szCs w:val="21"/>
          <w:spacing w:val="0"/>
          <w:w w:val="100"/>
          <w:position w:val="0"/>
        </w:rPr>
      </w:r>
    </w:p>
    <w:p>
      <w:pPr>
        <w:spacing w:before="0" w:after="0" w:line="239" w:lineRule="exact"/>
        <w:ind w:left="54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11.438667pt;margin-top:.55392pt;width:102.095332pt;height:102.096009pt;mso-position-horizontal-relative:page;mso-position-vertical-relative:paragraph;z-index:-7556" coordorigin="2229,11" coordsize="2042,2042">
            <v:shape style="position:absolute;left:2234;top:16;width:2032;height:2032" type="#_x0000_t75">
              <v:imagedata r:id="rId78" o:title=""/>
            </v:shape>
            <v:group style="position:absolute;left:2234;top:16;width:2;height:2032" coordorigin="2234,16" coordsize="2,2032">
              <v:shape style="position:absolute;left:2234;top:16;width:2;height:2032" coordorigin="2234,16" coordsize="0,2032" path="m2234,16l2234,2048e" filled="f" stroked="t" strokeweight=".5pt" strokecolor="#000000">
                <v:path arrowok="t"/>
              </v:shape>
            </v:group>
            <v:group style="position:absolute;left:4266;top:16;width:2;height:2032" coordorigin="4266,16" coordsize="2,2032">
              <v:shape style="position:absolute;left:4266;top:16;width:2;height:2032" coordorigin="4266,16" coordsize="0,2032" path="m4266,16l4266,2048e" filled="f" stroked="t" strokeweight=".5pt" strokecolor="#000000">
                <v:path arrowok="t"/>
              </v:shape>
            </v:group>
            <v:group style="position:absolute;left:2234;top:16;width:2032;height:2" coordorigin="2234,16" coordsize="2032,2">
              <v:shape style="position:absolute;left:2234;top:16;width:2032;height:2" coordorigin="2234,16" coordsize="2032,0" path="m2234,16l4266,16e" filled="f" stroked="t" strokeweight=".5pt" strokecolor="#000000">
                <v:path arrowok="t"/>
              </v:shape>
            </v:group>
            <v:group style="position:absolute;left:2234;top:2046;width:2032;height:2" coordorigin="2234,2046" coordsize="2032,2">
              <v:shape style="position:absolute;left:2234;top:2046;width:2032;height:2" coordorigin="2234,2046" coordsize="2032,0" path="m2234,2046l4266,2046e" filled="f" stroked="t" strokeweight=".29700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1"/>
        </w:rPr>
        <w:t>Base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240" w:lineRule="auto"/>
        <w:ind w:left="2695" w:right="-20"/>
        <w:jc w:val="left"/>
        <w:tabs>
          <w:tab w:pos="4380" w:val="left"/>
          <w:tab w:pos="65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10.616798pt;margin-top:18.54299pt;width:103.739002pt;height:103.04975pt;mso-position-horizontal-relative:page;mso-position-vertical-relative:paragraph;z-index:-7552" coordorigin="2212,371" coordsize="2075,2061">
            <v:group style="position:absolute;left:2213;top:372;width:2073;height:2056" coordorigin="2213,372" coordsize="2073,2056">
              <v:shape style="position:absolute;left:2213;top:372;width:2073;height:2056" coordorigin="2213,372" coordsize="2073,2056" path="m2267,2592l4339,2592,4339,536,2267,536,2267,2592e" filled="t" fillcolor="#FFFFFF" stroked="f">
                <v:path arrowok="t"/>
                <v:fill/>
              </v:shape>
            </v:group>
            <v:group style="position:absolute;left:2230;top:395;width:2032;height:2032" coordorigin="2230,395" coordsize="2032,2032">
              <v:shape style="position:absolute;left:2230;top:395;width:2032;height:2032" coordorigin="2230,395" coordsize="2032,2032" path="m2230,2427l4262,2427,4262,395,2230,395,2230,2427e" filled="t" fillcolor="#FFFFFF" stroked="f">
                <v:path arrowok="t"/>
                <v:fill/>
              </v:shape>
            </v:group>
            <v:group style="position:absolute;left:2230;top:395;width:2032;height:2032" coordorigin="2230,395" coordsize="2032,2032">
              <v:shape style="position:absolute;left:2230;top:395;width:2032;height:2032" coordorigin="2230,395" coordsize="2032,2032" path="m2230,395l2230,2427,4262,2427,4262,395,2230,395e" filled="f" stroked="t" strokeweight=".5pt" strokecolor="#FFFFFF">
                <v:path arrowok="t"/>
              </v:shape>
              <v:shape style="position:absolute;left:2230;top:395;width:2032;height:2032" type="#_x0000_t75">
                <v:imagedata r:id="rId79" o:title=""/>
              </v:shape>
            </v:group>
            <v:group style="position:absolute;left:2230;top:395;width:2;height:2032" coordorigin="2230,395" coordsize="2,2032">
              <v:shape style="position:absolute;left:2230;top:395;width:2;height:2032" coordorigin="2230,395" coordsize="0,2032" path="m2230,395l2230,2427e" filled="f" stroked="t" strokeweight=".5pt" strokecolor="#000000">
                <v:path arrowok="t"/>
              </v:shape>
            </v:group>
            <v:group style="position:absolute;left:4262;top:395;width:2;height:2032" coordorigin="4262,395" coordsize="2,2032">
              <v:shape style="position:absolute;left:4262;top:395;width:2;height:2032" coordorigin="4262,395" coordsize="0,2032" path="m4262,395l4262,2427e" filled="f" stroked="t" strokeweight=".5pt" strokecolor="#000000">
                <v:path arrowok="t"/>
              </v:shape>
            </v:group>
            <v:group style="position:absolute;left:2230;top:395;width:2032;height:2" coordorigin="2230,395" coordsize="2032,2">
              <v:shape style="position:absolute;left:2230;top:395;width:2032;height:2" coordorigin="2230,395" coordsize="2032,0" path="m2230,395l4262,395e" filled="f" stroked="t" strokeweight=".5pt" strokecolor="#000000">
                <v:path arrowok="t"/>
              </v:shape>
            </v:group>
            <v:group style="position:absolute;left:2230;top:2425;width:2032;height:2" coordorigin="2230,2425" coordsize="2032,2">
              <v:shape style="position:absolute;left:2230;top:2425;width:2032;height:2" coordorigin="2230,2425" coordsize="2032,0" path="m2230,2425l4262,2425e" filled="f" stroked="t" strokeweight=".29727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>Left</w:t>
      </w:r>
      <w:r>
        <w:rPr>
          <w:rFonts w:ascii="Arial" w:hAnsi="Arial" w:cs="Arial" w:eastAsia="Arial"/>
          <w:sz w:val="12"/>
          <w:szCs w:val="12"/>
          <w:color w:val="FFFFFF"/>
          <w:spacing w:val="-27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0"/>
        </w:rPr>
        <w:t>Right</w:t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0"/>
        </w:rPr>
        <w:t>    </w:t>
      </w:r>
      <w:r>
        <w:rPr>
          <w:rFonts w:ascii="Arial" w:hAnsi="Arial" w:cs="Arial" w:eastAsia="Arial"/>
          <w:sz w:val="12"/>
          <w:szCs w:val="12"/>
          <w:color w:val="221F1F"/>
          <w:spacing w:val="17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>Up</w:t>
      </w:r>
      <w:r>
        <w:rPr>
          <w:rFonts w:ascii="Arial" w:hAnsi="Arial" w:cs="Arial" w:eastAsia="Arial"/>
          <w:sz w:val="12"/>
          <w:szCs w:val="12"/>
          <w:color w:val="FFFFFF"/>
          <w:spacing w:val="-2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3"/>
        </w:rPr>
        <w:t>Down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40" w:lineRule="auto"/>
        <w:ind w:left="54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218.845001pt;margin-top:-.780082pt;width:103.739002pt;height:103.04975pt;mso-position-horizontal-relative:page;mso-position-vertical-relative:paragraph;z-index:-7551" coordorigin="4377,-16" coordsize="2075,2061">
            <v:group style="position:absolute;left:4378;top:-15;width:2073;height:2056" coordorigin="4378,-15" coordsize="2073,2056">
              <v:shape style="position:absolute;left:4378;top:-15;width:2073;height:2056" coordorigin="4378,-15" coordsize="2073,2056" path="m5065,2205l7138,2205,7138,149,5065,149,5065,2205e" filled="t" fillcolor="#FFFFFF" stroked="f">
                <v:path arrowok="t"/>
                <v:fill/>
              </v:shape>
            </v:group>
            <v:group style="position:absolute;left:4395;top:8;width:2032;height:2032" coordorigin="4395,8" coordsize="2032,2032">
              <v:shape style="position:absolute;left:4395;top:8;width:2032;height:2032" coordorigin="4395,8" coordsize="2032,2032" path="m4395,2040l6427,2040,6427,8,4395,8,4395,2040e" filled="t" fillcolor="#FFFFFF" stroked="f">
                <v:path arrowok="t"/>
                <v:fill/>
              </v:shape>
            </v:group>
            <v:group style="position:absolute;left:4395;top:8;width:2032;height:2032" coordorigin="4395,8" coordsize="2032,2032">
              <v:shape style="position:absolute;left:4395;top:8;width:2032;height:2032" coordorigin="4395,8" coordsize="2032,2032" path="m4395,8l4395,2040,6427,2040,6427,8,4395,8e" filled="f" stroked="t" strokeweight=".5pt" strokecolor="#FFFFFF">
                <v:path arrowok="t"/>
              </v:shape>
              <v:shape style="position:absolute;left:4395;top:8;width:2032;height:2032" type="#_x0000_t75">
                <v:imagedata r:id="rId80" o:title=""/>
              </v:shape>
            </v:group>
            <v:group style="position:absolute;left:4395;top:8;width:2;height:2032" coordorigin="4395,8" coordsize="2,2032">
              <v:shape style="position:absolute;left:4395;top:8;width:2;height:2032" coordorigin="4395,8" coordsize="0,2032" path="m4395,8l4395,2040e" filled="f" stroked="t" strokeweight=".5pt" strokecolor="#000000">
                <v:path arrowok="t"/>
              </v:shape>
            </v:group>
            <v:group style="position:absolute;left:6427;top:8;width:2;height:2032" coordorigin="6427,8" coordsize="2,2032">
              <v:shape style="position:absolute;left:6427;top:8;width:2;height:2032" coordorigin="6427,8" coordsize="0,2032" path="m6427,8l6427,2040e" filled="f" stroked="t" strokeweight=".5pt" strokecolor="#000000">
                <v:path arrowok="t"/>
              </v:shape>
            </v:group>
            <v:group style="position:absolute;left:4395;top:8;width:2032;height:2" coordorigin="4395,8" coordsize="2032,2">
              <v:shape style="position:absolute;left:4395;top:8;width:2032;height:2" coordorigin="4395,8" coordsize="2032,0" path="m4395,8l6427,8e" filled="f" stroked="t" strokeweight=".5pt" strokecolor="#000000">
                <v:path arrowok="t"/>
              </v:shape>
            </v:group>
            <v:group style="position:absolute;left:4395;top:2038;width:2032;height:2" coordorigin="4395,2038" coordsize="2032,2">
              <v:shape style="position:absolute;left:4395;top:2038;width:2032;height:2" coordorigin="4395,2038" coordsize="2032,0" path="m4395,2038l6427,2038e" filled="f" stroked="t" strokeweight=".297273pt" strokecolor="#000000">
                <v:path arrowok="t"/>
              </v:shape>
              <v:shape style="position:absolute;left:4400;top:1871;width:2032;height:169" type="#_x0000_t75">
                <v:imagedata r:id="rId81" o:title=""/>
              </v:shape>
            </v:group>
            <v:group style="position:absolute;left:4400;top:1871;width:2032;height:169" coordorigin="4400,1871" coordsize="2032,169">
              <v:shape style="position:absolute;left:4400;top:1871;width:2032;height:169" coordorigin="4400,1871" coordsize="2032,169" path="m4400,2040l6432,2040,6432,1871,4400,1871,4400,2040xe" filled="f" stroked="t" strokeweight=".5pt" strokecolor="#221F1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7.075012pt;margin-top:-.780082pt;width:103.737002pt;height:103.04975pt;mso-position-horizontal-relative:page;mso-position-vertical-relative:paragraph;z-index:-7550" coordorigin="6542,-16" coordsize="2075,2061">
            <v:group style="position:absolute;left:6543;top:-15;width:2073;height:2056" coordorigin="6543,-15" coordsize="2073,2056">
              <v:shape style="position:absolute;left:6543;top:-15;width:2073;height:2056" coordorigin="6543,-15" coordsize="2073,2056" path="m7230,2205l9303,2205,9303,149,7230,149,7230,2205e" filled="t" fillcolor="#FFFFFF" stroked="f">
                <v:path arrowok="t"/>
                <v:fill/>
              </v:shape>
            </v:group>
            <v:group style="position:absolute;left:6559;top:8;width:2032;height:2032" coordorigin="6559,8" coordsize="2032,2032">
              <v:shape style="position:absolute;left:6559;top:8;width:2032;height:2032" coordorigin="6559,8" coordsize="2032,2032" path="m6559,2040l8591,2040,8591,8,6559,8,6559,2040e" filled="t" fillcolor="#FFFFFF" stroked="f">
                <v:path arrowok="t"/>
                <v:fill/>
              </v:shape>
            </v:group>
            <v:group style="position:absolute;left:6559;top:8;width:2032;height:2032" coordorigin="6559,8" coordsize="2032,2032">
              <v:shape style="position:absolute;left:6559;top:8;width:2032;height:2032" coordorigin="6559,8" coordsize="2032,2032" path="m6559,8l6559,2040,8591,2040,8591,8,6559,8e" filled="f" stroked="t" strokeweight=".5pt" strokecolor="#FFFFFF">
                <v:path arrowok="t"/>
              </v:shape>
              <v:shape style="position:absolute;left:6559;top:8;width:2032;height:2032" type="#_x0000_t75">
                <v:imagedata r:id="rId82" o:title=""/>
              </v:shape>
            </v:group>
            <v:group style="position:absolute;left:6559;top:8;width:2;height:2032" coordorigin="6559,8" coordsize="2,2032">
              <v:shape style="position:absolute;left:6559;top:8;width:2;height:2032" coordorigin="6559,8" coordsize="0,2032" path="m6559,8l6559,2040e" filled="f" stroked="t" strokeweight=".5pt" strokecolor="#000000">
                <v:path arrowok="t"/>
              </v:shape>
            </v:group>
            <v:group style="position:absolute;left:8591;top:8;width:2;height:2032" coordorigin="8591,8" coordsize="2,2032">
              <v:shape style="position:absolute;left:8591;top:8;width:2;height:2032" coordorigin="8591,8" coordsize="0,2032" path="m8591,8l8591,2040e" filled="f" stroked="t" strokeweight=".5pt" strokecolor="#000000">
                <v:path arrowok="t"/>
              </v:shape>
            </v:group>
            <v:group style="position:absolute;left:6559;top:8;width:2032;height:2" coordorigin="6559,8" coordsize="2032,2">
              <v:shape style="position:absolute;left:6559;top:8;width:2032;height:2" coordorigin="6559,8" coordsize="2032,0" path="m6559,8l8591,8e" filled="f" stroked="t" strokeweight=".5pt" strokecolor="#000000">
                <v:path arrowok="t"/>
              </v:shape>
            </v:group>
            <v:group style="position:absolute;left:6559;top:2038;width:2032;height:2" coordorigin="6559,2038" coordsize="2032,2">
              <v:shape style="position:absolute;left:6559;top:2038;width:2032;height:2" coordorigin="6559,2038" coordsize="2032,0" path="m6559,2038l8591,2038e" filled="f" stroked="t" strokeweight=".297273pt" strokecolor="#000000">
                <v:path arrowok="t"/>
              </v:shape>
              <v:shape style="position:absolute;left:6558;top:1871;width:2032;height:169" type="#_x0000_t75">
                <v:imagedata r:id="rId83" o:title=""/>
              </v:shape>
            </v:group>
            <v:group style="position:absolute;left:6558;top:1871;width:2032;height:169" coordorigin="6558,1871" coordsize="2032,169">
              <v:shape style="position:absolute;left:6558;top:1871;width:2032;height:169" coordorigin="6558,1871" coordsize="2032,169" path="m6558,2040l8590,2040,8590,1871,6558,1871,6558,2040xe" filled="f" stroked="t" strokeweight=".5pt" strokecolor="#221F1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5.302002pt;margin-top:-.780082pt;width:103.739002pt;height:103.04975pt;mso-position-horizontal-relative:page;mso-position-vertical-relative:paragraph;z-index:-7549" coordorigin="8706,-16" coordsize="2075,2061">
            <v:group style="position:absolute;left:8707;top:-15;width:2073;height:2056" coordorigin="8707,-15" coordsize="2073,2056">
              <v:shape style="position:absolute;left:8707;top:-15;width:2073;height:2056" coordorigin="8707,-15" coordsize="2073,2056" path="m9394,2205l11467,2205,11467,149,9394,149,9394,2205e" filled="t" fillcolor="#FFFFFF" stroked="f">
                <v:path arrowok="t"/>
                <v:fill/>
              </v:shape>
            </v:group>
            <v:group style="position:absolute;left:8724;top:8;width:2032;height:2032" coordorigin="8724,8" coordsize="2032,2032">
              <v:shape style="position:absolute;left:8724;top:8;width:2032;height:2032" coordorigin="8724,8" coordsize="2032,2032" path="m8724,2040l10756,2040,10756,8,8724,8,8724,2040e" filled="t" fillcolor="#FFFFFF" stroked="f">
                <v:path arrowok="t"/>
                <v:fill/>
              </v:shape>
            </v:group>
            <v:group style="position:absolute;left:8724;top:8;width:2032;height:2032" coordorigin="8724,8" coordsize="2032,2032">
              <v:shape style="position:absolute;left:8724;top:8;width:2032;height:2032" coordorigin="8724,8" coordsize="2032,2032" path="m8724,8l8724,2040,10756,2040,10756,8,8724,8e" filled="f" stroked="t" strokeweight=".5pt" strokecolor="#FFFFFF">
                <v:path arrowok="t"/>
              </v:shape>
            </v:group>
            <v:group style="position:absolute;left:8724;top:8;width:2;height:2032" coordorigin="8724,8" coordsize="2,2032">
              <v:shape style="position:absolute;left:8724;top:8;width:2;height:2032" coordorigin="8724,8" coordsize="0,2032" path="m8724,8l8724,2040e" filled="f" stroked="t" strokeweight=".5pt" strokecolor="#000000">
                <v:path arrowok="t"/>
              </v:shape>
            </v:group>
            <v:group style="position:absolute;left:10756;top:8;width:2;height:2032" coordorigin="10756,8" coordsize="2,2032">
              <v:shape style="position:absolute;left:10756;top:8;width:2;height:2032" coordorigin="10756,8" coordsize="0,2032" path="m10756,8l10756,2040e" filled="f" stroked="t" strokeweight=".5pt" strokecolor="#000000">
                <v:path arrowok="t"/>
              </v:shape>
            </v:group>
            <v:group style="position:absolute;left:8724;top:8;width:2032;height:2" coordorigin="8724,8" coordsize="2032,2">
              <v:shape style="position:absolute;left:8724;top:8;width:2032;height:2" coordorigin="8724,8" coordsize="2032,0" path="m8724,8l10756,8e" filled="f" stroked="t" strokeweight=".5pt" strokecolor="#000000">
                <v:path arrowok="t"/>
              </v:shape>
            </v:group>
            <v:group style="position:absolute;left:8724;top:2038;width:2032;height:2" coordorigin="8724,2038" coordsize="2032,2">
              <v:shape style="position:absolute;left:8724;top:2038;width:2032;height:2" coordorigin="8724,2038" coordsize="2032,0" path="m8724,2038l10756,2038e" filled="f" stroked="t" strokeweight=".297273pt" strokecolor="#000000">
                <v:path arrowok="t"/>
              </v:shape>
            </v:group>
            <v:group style="position:absolute;left:9401;top:1366;width:164;height:147" coordorigin="9401,1366" coordsize="164,147">
              <v:shape style="position:absolute;left:9401;top:1366;width:164;height:147" coordorigin="9401,1366" coordsize="164,147" path="m9401,1513l9565,1366e" filled="f" stroked="t" strokeweight=".25pt" strokecolor="#0000FF">
                <v:path arrowok="t"/>
              </v:shape>
            </v:group>
            <v:group style="position:absolute;left:9401;top:610;width:73;height:110" coordorigin="9401,610" coordsize="73,110">
              <v:shape style="position:absolute;left:9401;top:610;width:73;height:110" coordorigin="9401,610" coordsize="73,110" path="m9401,610l9474,720e" filled="f" stroked="t" strokeweight=".25pt" strokecolor="#0000FF">
                <v:path arrowok="t"/>
              </v:shape>
            </v:group>
            <v:group style="position:absolute;left:9424;top:535;width:2;height:109" coordorigin="9424,535" coordsize="2,109">
              <v:shape style="position:absolute;left:9424;top:535;width:2;height:109" coordorigin="9424,535" coordsize="0,109" path="m9424,535l9424,644e" filled="f" stroked="t" strokeweight="2.333pt" strokecolor="#0000FF">
                <v:path arrowok="t"/>
              </v:shape>
            </v:group>
            <v:group style="position:absolute;left:9415;top:460;width:2;height:91" coordorigin="9415,460" coordsize="2,91">
              <v:shape style="position:absolute;left:9415;top:460;width:2;height:91" coordorigin="9415,460" coordsize="0,91" path="m9415,460l9415,550e" filled="f" stroked="t" strokeweight="1.371pt" strokecolor="#0000FF">
                <v:path arrowok="t"/>
              </v:shape>
            </v:group>
            <v:group style="position:absolute;left:9326;top:1628;width:160;height:2" coordorigin="9326,1628" coordsize="160,2">
              <v:shape style="position:absolute;left:9326;top:1628;width:160;height:2" coordorigin="9326,1628" coordsize="160,0" path="m9326,1628l9486,1628e" filled="f" stroked="t" strokeweight="3.5821pt" strokecolor="#0000FF">
                <v:path arrowok="t"/>
              </v:shape>
            </v:group>
            <v:group style="position:absolute;left:9326;top:1505;width:162;height:84" coordorigin="9326,1505" coordsize="162,84">
              <v:shape style="position:absolute;left:9326;top:1505;width:162;height:84" coordorigin="9326,1505" coordsize="162,84" path="m9326,1589l9488,1505e" filled="f" stroked="t" strokeweight=".25pt" strokecolor="#0000FF">
                <v:path arrowok="t"/>
              </v:shape>
            </v:group>
            <v:group style="position:absolute;left:9326;top:1399;width:173;height:115" coordorigin="9326,1399" coordsize="173,115">
              <v:shape style="position:absolute;left:9326;top:1399;width:173;height:115" coordorigin="9326,1399" coordsize="173,115" path="m9326,1513l9499,1399e" filled="f" stroked="t" strokeweight=".25pt" strokecolor="#0000FF">
                <v:path arrowok="t"/>
              </v:shape>
            </v:group>
            <v:group style="position:absolute;left:9326;top:686;width:102;height:101" coordorigin="9326,686" coordsize="102,101">
              <v:shape style="position:absolute;left:9326;top:686;width:102;height:101" coordorigin="9326,686" coordsize="102,101" path="m9326,686l9428,786e" filled="f" stroked="t" strokeweight=".25pt" strokecolor="#0000FF">
                <v:path arrowok="t"/>
              </v:shape>
            </v:group>
            <v:group style="position:absolute;left:9326;top:610;width:75;height:94" coordorigin="9326,610" coordsize="75,94">
              <v:shape style="position:absolute;left:9326;top:610;width:75;height:94" coordorigin="9326,610" coordsize="75,94" path="m9326,610l9401,704e" filled="f" stroked="t" strokeweight=".25pt" strokecolor="#0000FF">
                <v:path arrowok="t"/>
              </v:shape>
            </v:group>
            <v:group style="position:absolute;left:9326;top:535;width:48;height:87" coordorigin="9326,535" coordsize="48,87">
              <v:shape style="position:absolute;left:9326;top:535;width:48;height:87" coordorigin="9326,535" coordsize="48,87" path="m9326,535l9374,622e" filled="f" stroked="t" strokeweight=".25pt" strokecolor="#0000FF">
                <v:path arrowok="t"/>
              </v:shape>
            </v:group>
            <v:group style="position:absolute;left:9341;top:460;width:2;height:75" coordorigin="9341,460" coordsize="2,75">
              <v:shape style="position:absolute;left:9341;top:460;width:2;height:75" coordorigin="9341,460" coordsize="0,75" path="m9341,460l9341,535e" filled="f" stroked="t" strokeweight="1.466pt" strokecolor="#0000FF">
                <v:path arrowok="t"/>
              </v:shape>
            </v:group>
            <v:group style="position:absolute;left:9175;top:1552;width:243;height:2" coordorigin="9175,1552" coordsize="243,2">
              <v:shape style="position:absolute;left:9175;top:1552;width:243;height:2" coordorigin="9175,1552" coordsize="243,0" path="m9175,1552l9419,1552e" filled="f" stroked="t" strokeweight=".387235pt" strokecolor="#0000FF">
                <v:path arrowok="t"/>
              </v:shape>
            </v:group>
            <v:group style="position:absolute;left:9100;top:1473;width:322;height:2" coordorigin="9100,1473" coordsize="322,2">
              <v:shape style="position:absolute;left:9100;top:1473;width:322;height:2" coordorigin="9100,1473" coordsize="322,0" path="m9100,1473l9422,1473e" filled="f" stroked="t" strokeweight=".615840pt" strokecolor="#0000FF">
                <v:path arrowok="t"/>
              </v:shape>
            </v:group>
            <v:group style="position:absolute;left:9100;top:1402;width:328;height:2" coordorigin="9100,1402" coordsize="328,2">
              <v:shape style="position:absolute;left:9100;top:1402;width:328;height:2" coordorigin="9100,1402" coordsize="328,0" path="m9100,1402l9428,1402e" filled="f" stroked="t" strokeweight=".80395pt" strokecolor="#0000FF">
                <v:path arrowok="t"/>
              </v:shape>
            </v:group>
            <v:group style="position:absolute;left:9250;top:1328;width:187;height:2" coordorigin="9250,1328" coordsize="187,2">
              <v:shape style="position:absolute;left:9250;top:1328;width:187;height:2" coordorigin="9250,1328" coordsize="187,0" path="m9250,1328l9437,1328e" filled="f" stroked="t" strokeweight="3.5101pt" strokecolor="#0000FF">
                <v:path arrowok="t"/>
              </v:shape>
            </v:group>
            <v:group style="position:absolute;left:9250;top:836;width:155;height:84" coordorigin="9250,836" coordsize="155,84">
              <v:shape style="position:absolute;left:9250;top:836;width:155;height:84" coordorigin="9250,836" coordsize="155,84" path="m9250,836l9405,920e" filled="f" stroked="t" strokeweight=".25pt" strokecolor="#0000FF">
                <v:path arrowok="t"/>
              </v:shape>
            </v:group>
            <v:group style="position:absolute;left:9250;top:761;width:122;height:93" coordorigin="9250,761" coordsize="122,93">
              <v:shape style="position:absolute;left:9250;top:761;width:122;height:93" coordorigin="9250,761" coordsize="122,93" path="m9250,761l9372,854e" filled="f" stroked="t" strokeweight=".25pt" strokecolor="#0000FF">
                <v:path arrowok="t"/>
              </v:shape>
            </v:group>
            <v:group style="position:absolute;left:9250;top:686;width:90;height:84" coordorigin="9250,686" coordsize="90,84">
              <v:shape style="position:absolute;left:9250;top:686;width:90;height:84" coordorigin="9250,686" coordsize="90,84" path="m9250,686l9340,770e" filled="f" stroked="t" strokeweight=".25pt" strokecolor="#0000FF">
                <v:path arrowok="t"/>
              </v:shape>
            </v:group>
            <v:group style="position:absolute;left:9250;top:610;width:67;height:80" coordorigin="9250,610" coordsize="67,80">
              <v:shape style="position:absolute;left:9250;top:610;width:67;height:80" coordorigin="9250,610" coordsize="67,80" path="m9250,610l9318,690e" filled="f" stroked="t" strokeweight=".25pt" strokecolor="#0000FF">
                <v:path arrowok="t"/>
              </v:shape>
            </v:group>
            <v:group style="position:absolute;left:9250;top:535;width:51;height:79" coordorigin="9250,535" coordsize="51,79">
              <v:shape style="position:absolute;left:9250;top:535;width:51;height:79" coordorigin="9250,535" coordsize="51,79" path="m9250,535l9301,614e" filled="f" stroked="t" strokeweight=".25pt" strokecolor="#0000FF">
                <v:path arrowok="t"/>
              </v:shape>
            </v:group>
            <v:group style="position:absolute;left:9175;top:1477;width:160;height:2" coordorigin="9175,1477" coordsize="160,2">
              <v:shape style="position:absolute;left:9175;top:1477;width:160;height:2" coordorigin="9175,1477" coordsize="160,0" path="m9175,1477l9336,1477e" filled="f" stroked="t" strokeweight="3.6559pt" strokecolor="#0000FF">
                <v:path arrowok="t"/>
              </v:shape>
            </v:group>
            <v:group style="position:absolute;left:9175;top:1409;width:161;height:2" coordorigin="9175,1409" coordsize="161,2">
              <v:shape style="position:absolute;left:9175;top:1409;width:161;height:2" coordorigin="9175,1409" coordsize="161,0" path="m9175,1409l9337,1409e" filled="f" stroked="t" strokeweight="2.9328pt" strokecolor="#0000FF">
                <v:path arrowok="t"/>
              </v:shape>
            </v:group>
            <v:group style="position:absolute;left:9100;top:1343;width:240;height:2" coordorigin="9100,1343" coordsize="240,2">
              <v:shape style="position:absolute;left:9100;top:1343;width:240;height:2" coordorigin="9100,1343" coordsize="240,0" path="m9100,1343l9339,1343e" filled="f" stroked="t" strokeweight=".21078pt" strokecolor="#0000FF">
                <v:path arrowok="t"/>
              </v:shape>
            </v:group>
            <v:group style="position:absolute;left:9175;top:1275;width:168;height:2" coordorigin="9175,1275" coordsize="168,2">
              <v:shape style="position:absolute;left:9175;top:1275;width:168;height:2" coordorigin="9175,1275" coordsize="168,0" path="m9175,1275l9343,1275e" filled="f" stroked="t" strokeweight="1.3211pt" strokecolor="#0000FF">
                <v:path arrowok="t"/>
              </v:shape>
            </v:group>
            <v:group style="position:absolute;left:9175;top:1195;width:172;height:17" coordorigin="9175,1195" coordsize="172,17">
              <v:shape style="position:absolute;left:9175;top:1195;width:172;height:17" coordorigin="9175,1195" coordsize="172,17" path="m9175,1212l9348,1195e" filled="f" stroked="t" strokeweight=".25pt" strokecolor="#0000FF">
                <v:path arrowok="t"/>
              </v:shape>
            </v:group>
            <v:group style="position:absolute;left:9175;top:1132;width:175;height:5" coordorigin="9175,1132" coordsize="175,5">
              <v:shape style="position:absolute;left:9175;top:1132;width:175;height:5" coordorigin="9175,1132" coordsize="175,5" path="m9175,1137l9350,1132e" filled="f" stroked="t" strokeweight=".25pt" strokecolor="#0000FF">
                <v:path arrowok="t"/>
              </v:shape>
            </v:group>
            <v:group style="position:absolute;left:9175;top:1062;width:166;height:15" coordorigin="9175,1062" coordsize="166,15">
              <v:shape style="position:absolute;left:9175;top:1062;width:166;height:15" coordorigin="9175,1062" coordsize="166,15" path="m9175,1062l9341,1077e" filled="f" stroked="t" strokeweight=".25pt" strokecolor="#0000FF">
                <v:path arrowok="t"/>
              </v:shape>
            </v:group>
            <v:group style="position:absolute;left:9175;top:1004;width:154;height:2" coordorigin="9175,1004" coordsize="154,2">
              <v:shape style="position:absolute;left:9175;top:1004;width:154;height:2" coordorigin="9175,1004" coordsize="154,0" path="m9175,1004l9329,1004e" filled="f" stroked="t" strokeweight="1.7781pt" strokecolor="#0000FF">
                <v:path arrowok="t"/>
              </v:shape>
            </v:group>
            <v:group style="position:absolute;left:9175;top:939;width:139;height:2" coordorigin="9175,939" coordsize="139,2">
              <v:shape style="position:absolute;left:9175;top:939;width:139;height:2" coordorigin="9175,939" coordsize="139,0" path="m9175,939l9315,939e" filled="f" stroked="t" strokeweight="2.79030pt" strokecolor="#0000FF">
                <v:path arrowok="t"/>
              </v:shape>
            </v:group>
            <v:group style="position:absolute;left:9175;top:836;width:120;height:71" coordorigin="9175,836" coordsize="120,71">
              <v:shape style="position:absolute;left:9175;top:836;width:120;height:71" coordorigin="9175,836" coordsize="120,71" path="m9175,836l9296,907e" filled="f" stroked="t" strokeweight=".25pt" strokecolor="#0000FF">
                <v:path arrowok="t"/>
              </v:shape>
            </v:group>
            <v:group style="position:absolute;left:9175;top:761;width:96;height:80" coordorigin="9175,761" coordsize="96,80">
              <v:shape style="position:absolute;left:9175;top:761;width:96;height:80" coordorigin="9175,761" coordsize="96,80" path="m9175,761l9271,840e" filled="f" stroked="t" strokeweight=".25pt" strokecolor="#0000FF">
                <v:path arrowok="t"/>
              </v:shape>
            </v:group>
            <v:group style="position:absolute;left:9175;top:686;width:73;height:79" coordorigin="9175,686" coordsize="73,79">
              <v:shape style="position:absolute;left:9175;top:686;width:73;height:79" coordorigin="9175,686" coordsize="73,79" path="m9175,686l9249,765e" filled="f" stroked="t" strokeweight=".25pt" strokecolor="#0000FF">
                <v:path arrowok="t"/>
              </v:shape>
            </v:group>
            <v:group style="position:absolute;left:9175;top:610;width:60;height:82" coordorigin="9175,610" coordsize="60,82">
              <v:shape style="position:absolute;left:9175;top:610;width:60;height:82" coordorigin="9175,610" coordsize="60,82" path="m9175,610l9236,692e" filled="f" stroked="t" strokeweight=".25pt" strokecolor="#0000FF">
                <v:path arrowok="t"/>
              </v:shape>
            </v:group>
            <v:group style="position:absolute;left:9100;top:1274;width:144;height:13" coordorigin="9100,1274" coordsize="144,13">
              <v:shape style="position:absolute;left:9100;top:1274;width:144;height:13" coordorigin="9100,1274" coordsize="144,13" path="m9100,1288l9244,1274e" filled="f" stroked="t" strokeweight=".25pt" strokecolor="#0000FF">
                <v:path arrowok="t"/>
              </v:shape>
            </v:group>
            <v:group style="position:absolute;left:9100;top:1212;width:143;height:6" coordorigin="9100,1212" coordsize="143,6">
              <v:shape style="position:absolute;left:9100;top:1212;width:143;height:6" coordorigin="9100,1212" coordsize="143,6" path="m9100,1212l9243,1218e" filled="f" stroked="t" strokeweight=".25pt" strokecolor="#0000FF">
                <v:path arrowok="t"/>
              </v:shape>
            </v:group>
            <v:group style="position:absolute;left:9025;top:1144;width:219;height:2" coordorigin="9025,1144" coordsize="219,2">
              <v:shape style="position:absolute;left:9025;top:1144;width:219;height:2" coordorigin="9025,1144" coordsize="219,0" path="m9025,1144l9244,1144e" filled="f" stroked="t" strokeweight=".25pt" strokecolor="#0000FF">
                <v:path arrowok="t"/>
              </v:shape>
            </v:group>
            <v:group style="position:absolute;left:9025;top:1077;width:206;height:2" coordorigin="9025,1077" coordsize="206,2">
              <v:shape style="position:absolute;left:9025;top:1077;width:206;height:2" coordorigin="9025,1077" coordsize="206,0" path="m9025,1077l9231,1077e" filled="f" stroked="t" strokeweight=".17652pt" strokecolor="#0000FF">
                <v:path arrowok="t"/>
              </v:shape>
            </v:group>
            <v:group style="position:absolute;left:9100;top:1008;width:115;height:2" coordorigin="9100,1008" coordsize="115,2">
              <v:shape style="position:absolute;left:9100;top:1008;width:115;height:2" coordorigin="9100,1008" coordsize="115,0" path="m9100,1008l9215,1008e" filled="f" stroked="t" strokeweight="2.1149pt" strokecolor="#0000FF">
                <v:path arrowok="t"/>
              </v:shape>
            </v:group>
            <v:group style="position:absolute;left:9100;top:936;width:106;height:2" coordorigin="9100,936" coordsize="106,2">
              <v:shape style="position:absolute;left:9100;top:936;width:106;height:2" coordorigin="9100,936" coordsize="106,0" path="m9100,936l9206,936e" filled="f" stroked="t" strokeweight="2.4532pt" strokecolor="#0000FF">
                <v:path arrowok="t"/>
              </v:shape>
            </v:group>
            <v:group style="position:absolute;left:9100;top:836;width:97;height:56" coordorigin="9100,836" coordsize="97,56">
              <v:shape style="position:absolute;left:9100;top:836;width:97;height:56" coordorigin="9100,836" coordsize="97,56" path="m9100,836l9197,892e" filled="f" stroked="t" strokeweight=".25pt" strokecolor="#0000FF">
                <v:path arrowok="t"/>
              </v:shape>
            </v:group>
            <v:group style="position:absolute;left:9100;top:761;width:79;height:72" coordorigin="9100,761" coordsize="79,72">
              <v:shape style="position:absolute;left:9100;top:761;width:79;height:72" coordorigin="9100,761" coordsize="79,72" path="m9100,761l9179,832e" filled="f" stroked="t" strokeweight=".25pt" strokecolor="#0000FF">
                <v:path arrowok="t"/>
              </v:shape>
            </v:group>
            <v:group style="position:absolute;left:9100;top:686;width:69;height:75" coordorigin="9100,686" coordsize="69,75">
              <v:shape style="position:absolute;left:9100;top:686;width:69;height:75" coordorigin="9100,686" coordsize="69,75" path="m9100,686l9169,761e" filled="f" stroked="t" strokeweight=".25pt" strokecolor="#0000FF">
                <v:path arrowok="t"/>
              </v:shape>
            </v:group>
            <v:group style="position:absolute;left:9025;top:1340;width:140;height:2" coordorigin="9025,1340" coordsize="140,2">
              <v:shape style="position:absolute;left:9025;top:1340;width:140;height:2" coordorigin="9025,1340" coordsize="140,0" path="m9025,1340l9165,1340e" filled="f" stroked="t" strokeweight="2.2601pt" strokecolor="#0000FF">
                <v:path arrowok="t"/>
              </v:shape>
            </v:group>
            <v:group style="position:absolute;left:9025;top:1277;width:137;height:2" coordorigin="9025,1277" coordsize="137,2">
              <v:shape style="position:absolute;left:9025;top:1277;width:137;height:2" coordorigin="9025,1277" coordsize="137,0" path="m9025,1277l9162,1277e" filled="f" stroked="t" strokeweight="1.0821pt" strokecolor="#0000FF">
                <v:path arrowok="t"/>
              </v:shape>
            </v:group>
            <v:group style="position:absolute;left:9025;top:1212;width:141;height:2" coordorigin="9025,1212" coordsize="141,2">
              <v:shape style="position:absolute;left:9025;top:1212;width:141;height:2" coordorigin="9025,1212" coordsize="141,0" path="m9025,1212l9166,1212e" filled="f" stroked="t" strokeweight=".25pt" strokecolor="#0000FF">
                <v:path arrowok="t"/>
              </v:shape>
            </v:group>
            <v:group style="position:absolute;left:9025;top:987;width:89;height:46" coordorigin="9025,987" coordsize="89,46">
              <v:shape style="position:absolute;left:9025;top:987;width:89;height:46" coordorigin="9025,987" coordsize="89,46" path="m9025,987l9114,1033e" filled="f" stroked="t" strokeweight=".25pt" strokecolor="#0000FF">
                <v:path arrowok="t"/>
              </v:shape>
            </v:group>
            <v:group style="position:absolute;left:10303;top:1193;width:33;height:38" coordorigin="10303,1193" coordsize="33,38">
              <v:shape style="position:absolute;left:10303;top:1193;width:33;height:38" coordorigin="10303,1193" coordsize="33,38" path="m10336,1218l10303,1193,10321,1231e" filled="f" stroked="t" strokeweight=".25pt" strokecolor="#0000FF">
                <v:path arrowok="t"/>
              </v:shape>
            </v:group>
            <v:group style="position:absolute;left:10297;top:1123;width:35;height:36" coordorigin="10297,1123" coordsize="35,36">
              <v:shape style="position:absolute;left:10297;top:1123;width:35;height:36" coordorigin="10297,1123" coordsize="35,36" path="m10332,1146l10297,1123,10317,1159e" filled="f" stroked="t" strokeweight=".25pt" strokecolor="#0000FF">
                <v:path arrowok="t"/>
              </v:shape>
            </v:group>
            <v:group style="position:absolute;left:10298;top:1049;width:34;height:36" coordorigin="10298,1049" coordsize="34,36">
              <v:shape style="position:absolute;left:10298;top:1049;width:34;height:36" coordorigin="10298,1049" coordsize="34,36" path="m10333,1071l10298,1049,10318,1085e" filled="f" stroked="t" strokeweight=".25pt" strokecolor="#0000FF">
                <v:path arrowok="t"/>
              </v:shape>
            </v:group>
            <v:group style="position:absolute;left:10297;top:992;width:33;height:29" coordorigin="10297,992" coordsize="33,29">
              <v:shape style="position:absolute;left:10297;top:992;width:33;height:29" coordorigin="10297,992" coordsize="33,29" path="m10330,1008l10297,992,10319,1022e" filled="f" stroked="t" strokeweight=".25pt" strokecolor="#0000FF">
                <v:path arrowok="t"/>
              </v:shape>
            </v:group>
            <v:group style="position:absolute;left:10293;top:946;width:32;height:21" coordorigin="10293,946" coordsize="32,21">
              <v:shape style="position:absolute;left:10293;top:946;width:32;height:21" coordorigin="10293,946" coordsize="32,21" path="m10325,953l10293,946,10318,967e" filled="f" stroked="t" strokeweight=".25pt" strokecolor="#0000FF">
                <v:path arrowok="t"/>
              </v:shape>
            </v:group>
            <v:group style="position:absolute;left:10294;top:890;width:30;height:14" coordorigin="10294,890" coordsize="30,14">
              <v:shape style="position:absolute;left:10294;top:890;width:30;height:14" coordorigin="10294,890" coordsize="30,14" path="m10324,890l10294,890,10321,904e" filled="f" stroked="t" strokeweight=".25pt" strokecolor="#0000FF">
                <v:path arrowok="t"/>
              </v:shape>
            </v:group>
            <v:group style="position:absolute;left:10298;top:822;width:28;height:13" coordorigin="10298,822" coordsize="28,13">
              <v:shape style="position:absolute;left:10298;top:822;width:28;height:13" coordorigin="10298,822" coordsize="28,13" path="m10326,822l10298,825,10324,835e" filled="f" stroked="t" strokeweight=".25pt" strokecolor="#0000FF">
                <v:path arrowok="t"/>
              </v:shape>
            </v:group>
            <v:group style="position:absolute;left:10264;top:1317;width:23;height:43" coordorigin="10264,1317" coordsize="23,43">
              <v:shape style="position:absolute;left:10264;top:1317;width:23;height:43" coordorigin="10264,1317" coordsize="23,43" path="m10287,1353l10264,1317,10267,1360e" filled="f" stroked="t" strokeweight=".25pt" strokecolor="#0000FF">
                <v:path arrowok="t"/>
              </v:shape>
            </v:group>
            <v:group style="position:absolute;left:10236;top:1237;width:33;height:47" coordorigin="10236,1237" coordsize="33,47">
              <v:shape style="position:absolute;left:10236;top:1237;width:33;height:47" coordorigin="10236,1237" coordsize="33,47" path="m10269,1273l10236,1237,10248,1284e" filled="f" stroked="t" strokeweight=".25pt" strokecolor="#0000FF">
                <v:path arrowok="t"/>
              </v:shape>
            </v:group>
            <v:group style="position:absolute;left:10210;top:1175;width:40;height:45" coordorigin="10210,1175" coordsize="40,45">
              <v:shape style="position:absolute;left:10210;top:1175;width:40;height:45" coordorigin="10210,1175" coordsize="40,45" path="m10250,1204l10210,1175,10232,1219e" filled="f" stroked="t" strokeweight=".25pt" strokecolor="#0000FF">
                <v:path arrowok="t"/>
              </v:shape>
            </v:group>
            <v:group style="position:absolute;left:10195;top:1111;width:45;height:42" coordorigin="10195,1111" coordsize="45,42">
              <v:shape style="position:absolute;left:10195;top:1111;width:45;height:42" coordorigin="10195,1111" coordsize="45,42" path="m10240,1136l10195,1111,10223,1154e" filled="f" stroked="t" strokeweight=".25pt" strokecolor="#0000FF">
                <v:path arrowok="t"/>
              </v:shape>
            </v:group>
            <v:group style="position:absolute;left:10194;top:1046;width:44;height:39" coordorigin="10194,1046" coordsize="44,39">
              <v:shape style="position:absolute;left:10194;top:1046;width:44;height:39" coordorigin="10194,1046" coordsize="44,39" path="m10238,1067l10194,1046,10223,1085e" filled="f" stroked="t" strokeweight=".25pt" strokecolor="#0000FF">
                <v:path arrowok="t"/>
              </v:shape>
            </v:group>
            <v:group style="position:absolute;left:10197;top:991;width:41;height:32" coordorigin="10197,991" coordsize="41,32">
              <v:shape style="position:absolute;left:10197;top:991;width:41;height:32" coordorigin="10197,991" coordsize="41,32" path="m10238,1006l10197,991,10227,1023e" filled="f" stroked="t" strokeweight=".25pt" strokecolor="#0000FF">
                <v:path arrowok="t"/>
              </v:shape>
            </v:group>
            <v:group style="position:absolute;left:10199;top:942;width:38;height:23" coordorigin="10199,942" coordsize="38,23">
              <v:shape style="position:absolute;left:10199;top:942;width:38;height:23" coordorigin="10199,942" coordsize="38,23" path="m10237,948l10199,942,10230,966e" filled="f" stroked="t" strokeweight=".25pt" strokecolor="#0000FF">
                <v:path arrowok="t"/>
              </v:shape>
            </v:group>
            <v:group style="position:absolute;left:10205;top:885;width:35;height:17" coordorigin="10205,885" coordsize="35,17">
              <v:shape style="position:absolute;left:10205;top:885;width:35;height:17" coordorigin="10205,885" coordsize="35,17" path="m10240,886l10205,885,10236,902e" filled="f" stroked="t" strokeweight=".25pt" strokecolor="#0000FF">
                <v:path arrowok="t"/>
              </v:shape>
            </v:group>
            <v:group style="position:absolute;left:10215;top:818;width:31;height:15" coordorigin="10215,818" coordsize="31,15">
              <v:shape style="position:absolute;left:10215;top:818;width:31;height:15" coordorigin="10215,818" coordsize="31,15" path="m10246,818l10215,820,10243,833e" filled="f" stroked="t" strokeweight=".25pt" strokecolor="#0000FF">
                <v:path arrowok="t"/>
              </v:shape>
            </v:group>
            <v:group style="position:absolute;left:10223;top:753;width:27;height:13" coordorigin="10223,753" coordsize="27,13">
              <v:shape style="position:absolute;left:10223;top:753;width:27;height:13" coordorigin="10223,753" coordsize="27,13" path="m10250,753l10223,759,10250,766e" filled="f" stroked="t" strokeweight=".25pt" strokecolor="#0000FF">
                <v:path arrowok="t"/>
              </v:shape>
            </v:group>
            <v:group style="position:absolute;left:10199;top:1388;width:21;height:44" coordorigin="10199,1388" coordsize="21,44">
              <v:shape style="position:absolute;left:10199;top:1388;width:21;height:44" coordorigin="10199,1388" coordsize="21,44" path="m10220,1427l10200,1388,10199,1432e" filled="f" stroked="t" strokeweight=".25pt" strokecolor="#0000FF">
                <v:path arrowok="t"/>
              </v:shape>
            </v:group>
            <v:group style="position:absolute;left:10181;top:1297;width:28;height:51" coordorigin="10181,1297" coordsize="28,51">
              <v:shape style="position:absolute;left:10181;top:1297;width:28;height:51" coordorigin="10181,1297" coordsize="28,51" path="m10208,1340l10181,1297,10185,1347e" filled="f" stroked="t" strokeweight=".25pt" strokecolor="#0000FF">
                <v:path arrowok="t"/>
              </v:shape>
            </v:group>
            <v:group style="position:absolute;left:10153;top:1223;width:37;height:52" coordorigin="10153,1223" coordsize="37,52">
              <v:shape style="position:absolute;left:10153;top:1223;width:37;height:52" coordorigin="10153,1223" coordsize="37,52" path="m10189,1263l10153,1223,10166,1275e" filled="f" stroked="t" strokeweight=".25pt" strokecolor="#0000FF">
                <v:path arrowok="t"/>
              </v:shape>
            </v:group>
            <v:group style="position:absolute;left:10123;top:1163;width:45;height:50" coordorigin="10123,1163" coordsize="45,50">
              <v:shape style="position:absolute;left:10123;top:1163;width:45;height:50" coordorigin="10123,1163" coordsize="45,50" path="m10168,1195l10123,1163,10148,1213e" filled="f" stroked="t" strokeweight=".25pt" strokecolor="#0000FF">
                <v:path arrowok="t"/>
              </v:shape>
            </v:group>
            <v:group style="position:absolute;left:10110;top:1106;width:48;height:45" coordorigin="10110,1106" coordsize="48,45">
              <v:shape style="position:absolute;left:10110;top:1106;width:48;height:45" coordorigin="10110,1106" coordsize="48,45" path="m10158,1131l10110,1106,10140,1151e" filled="f" stroked="t" strokeweight=".25pt" strokecolor="#0000FF">
                <v:path arrowok="t"/>
              </v:shape>
            </v:group>
            <v:group style="position:absolute;left:10100;top:1050;width:50;height:39" coordorigin="10100,1050" coordsize="50,39">
              <v:shape style="position:absolute;left:10100;top:1050;width:50;height:39" coordorigin="10100,1050" coordsize="50,39" path="m10150,1068l10100,1050,10135,1089e" filled="f" stroked="t" strokeweight=".25pt" strokecolor="#0000FF">
                <v:path arrowok="t"/>
              </v:shape>
            </v:group>
            <v:group style="position:absolute;left:10099;top:997;width:48;height:32" coordorigin="10099,997" coordsize="48,32">
              <v:shape style="position:absolute;left:10099;top:997;width:48;height:32" coordorigin="10099,997" coordsize="48,32" path="m10147,1007l10099,997,10137,1029e" filled="f" stroked="t" strokeweight=".25pt" strokecolor="#0000FF">
                <v:path arrowok="t"/>
              </v:shape>
            </v:group>
            <v:group style="position:absolute;left:10104;top:945;width:45;height:24" coordorigin="10104,945" coordsize="45,24">
              <v:shape style="position:absolute;left:10104;top:945;width:45;height:24" coordorigin="10104,945" coordsize="45,24" path="m10149,948l10104,945,10142,969e" filled="f" stroked="t" strokeweight=".25pt" strokecolor="#0000FF">
                <v:path arrowok="t"/>
              </v:shape>
            </v:group>
            <v:group style="position:absolute;left:10113;top:886;width:40;height:19" coordorigin="10113,886" coordsize="40,19">
              <v:shape style="position:absolute;left:10113;top:886;width:40;height:19" coordorigin="10113,886" coordsize="40,19" path="m10153,886l10113,887,10149,904e" filled="f" stroked="t" strokeweight=".25pt" strokecolor="#0000FF">
                <v:path arrowok="t"/>
              </v:shape>
            </v:group>
            <v:group style="position:absolute;left:10127;top:819;width:35;height:17" coordorigin="10127,819" coordsize="35,17">
              <v:shape style="position:absolute;left:10127;top:819;width:35;height:17" coordorigin="10127,819" coordsize="35,17" path="m10161,819l10127,824,10159,836e" filled="f" stroked="t" strokeweight=".25pt" strokecolor="#0000FF">
                <v:path arrowok="t"/>
              </v:shape>
            </v:group>
            <v:group style="position:absolute;left:10138;top:755;width:30;height:15" coordorigin="10138,755" coordsize="30,15">
              <v:shape style="position:absolute;left:10138;top:755;width:30;height:15" coordorigin="10138,755" coordsize="30,15" path="m10168,755l10138,763,10168,770e" filled="f" stroked="t" strokeweight=".25pt" strokecolor="#0000FF">
                <v:path arrowok="t"/>
              </v:shape>
            </v:group>
            <v:group style="position:absolute;left:10150;top:693;width:28;height:14" coordorigin="10150,693" coordsize="28,14">
              <v:shape style="position:absolute;left:10150;top:693;width:28;height:14" coordorigin="10150,693" coordsize="28,14" path="m10174,693l10150,707,10178,706e" filled="f" stroked="t" strokeweight=".25pt" strokecolor="#0000FF">
                <v:path arrowok="t"/>
              </v:shape>
            </v:group>
            <v:group style="position:absolute;left:10158;top:629;width:26;height:18" coordorigin="10158,629" coordsize="26,18">
              <v:shape style="position:absolute;left:10158;top:629;width:26;height:18" coordorigin="10158,629" coordsize="26,18" path="m10178,629l10158,647,10184,641e" filled="f" stroked="t" strokeweight=".25pt" strokecolor="#0000FF">
                <v:path arrowok="t"/>
              </v:shape>
            </v:group>
            <v:group style="position:absolute;left:10132;top:1464;width:21;height:43" coordorigin="10132,1464" coordsize="21,43">
              <v:shape style="position:absolute;left:10132;top:1464;width:21;height:43" coordorigin="10132,1464" coordsize="21,43" path="m10153,1504l10137,1464,10132,1507e" filled="f" stroked="t" strokeweight=".25pt" strokecolor="#0000FF">
                <v:path arrowok="t"/>
              </v:shape>
            </v:group>
            <v:group style="position:absolute;left:10120;top:1365;width:25;height:52" coordorigin="10120,1365" coordsize="25,52">
              <v:shape style="position:absolute;left:10120;top:1365;width:25;height:52" coordorigin="10120,1365" coordsize="25,52" path="m10145,1411l10121,1365,10120,1417e" filled="f" stroked="t" strokeweight=".25pt" strokecolor="#0000FF">
                <v:path arrowok="t"/>
              </v:shape>
            </v:group>
            <v:group style="position:absolute;left:10095;top:1272;width:33;height:60" coordorigin="10095,1272" coordsize="33,60">
              <v:shape style="position:absolute;left:10095;top:1272;width:33;height:60" coordorigin="10095,1272" coordsize="33,60" path="m10128,1322l10095,1272,10101,1332e" filled="f" stroked="t" strokeweight=".25pt" strokecolor="#0000FF">
                <v:path arrowok="t"/>
              </v:shape>
            </v:group>
            <v:group style="position:absolute;left:10067;top:1205;width:42;height:59" coordorigin="10067,1205" coordsize="42,59">
              <v:shape style="position:absolute;left:10067;top:1205;width:42;height:59" coordorigin="10067,1205" coordsize="42,59" path="m10108,1250l10067,1205,10083,1265e" filled="f" stroked="t" strokeweight=".25pt" strokecolor="#0000FF">
                <v:path arrowok="t"/>
              </v:shape>
            </v:group>
            <v:group style="position:absolute;left:10041;top:823;width:38;height:19" coordorigin="10041,823" coordsize="38,19">
              <v:shape style="position:absolute;left:10041;top:823;width:38;height:19" coordorigin="10041,823" coordsize="38,19" path="m10078,823l10041,831,10077,842e" filled="f" stroked="t" strokeweight=".25pt" strokecolor="#0000FF">
                <v:path arrowok="t"/>
              </v:shape>
            </v:group>
            <v:group style="position:absolute;left:10052;top:763;width:35;height:17" coordorigin="10052,763" coordsize="35,17">
              <v:shape style="position:absolute;left:10052;top:763;width:35;height:17" coordorigin="10052,763" coordsize="35,17" path="m10084,763l10052,776,10087,779e" filled="f" stroked="t" strokeweight=".25pt" strokecolor="#0000FF">
                <v:path arrowok="t"/>
              </v:shape>
            </v:group>
            <v:group style="position:absolute;left:10067;top:701;width:31;height:19" coordorigin="10067,701" coordsize="31,19">
              <v:shape style="position:absolute;left:10067;top:701;width:31;height:19" coordorigin="10067,701" coordsize="31,19" path="m10093,701l10067,720,10098,716e" filled="f" stroked="t" strokeweight=".25pt" strokecolor="#0000FF">
                <v:path arrowok="t"/>
              </v:shape>
            </v:group>
            <v:group style="position:absolute;left:10078;top:639;width:29;height:24" coordorigin="10078,639" coordsize="29,24">
              <v:shape style="position:absolute;left:10078;top:639;width:29;height:24" coordorigin="10078,639" coordsize="29,24" path="m10099,639l10078,663,10107,651e" filled="f" stroked="t" strokeweight=".25pt" strokecolor="#0000FF">
                <v:path arrowok="t"/>
              </v:shape>
            </v:group>
            <v:group style="position:absolute;left:10087;top:570;width:27;height:26" coordorigin="10087,570" coordsize="27,26">
              <v:shape style="position:absolute;left:10087;top:570;width:27;height:26" coordorigin="10087,570" coordsize="27,26" path="m10104,570l10087,595,10114,581e" filled="f" stroked="t" strokeweight=".25pt" strokecolor="#0000FF">
                <v:path arrowok="t"/>
              </v:shape>
            </v:group>
            <v:group style="position:absolute;left:10062;top:1445;width:24;height:48" coordorigin="10062,1445" coordsize="24,48">
              <v:shape style="position:absolute;left:10062;top:1445;width:24;height:48" coordorigin="10062,1445" coordsize="24,48" path="m10086,1492l10071,1445,10062,1493e" filled="f" stroked="t" strokeweight=".25pt" strokecolor="#0000FF">
                <v:path arrowok="t"/>
              </v:shape>
            </v:group>
            <v:group style="position:absolute;left:10049;top:1341;width:28;height:59" coordorigin="10049,1341" coordsize="28,59">
              <v:shape style="position:absolute;left:10049;top:1341;width:28;height:59" coordorigin="10049,1341" coordsize="28,59" path="m10078,1396l10056,1341,10049,1400e" filled="f" stroked="t" strokeweight=".25pt" strokecolor="#0000FF">
                <v:path arrowok="t"/>
              </v:shape>
            </v:group>
            <v:group style="position:absolute;left:10027;top:1256;width:32;height:64" coordorigin="10027,1256" coordsize="32,64">
              <v:shape style="position:absolute;left:10027;top:1256;width:32;height:64" coordorigin="10027,1256" coordsize="32,64" path="m10059,1312l10027,1256,10029,1321e" filled="f" stroked="t" strokeweight=".25pt" strokecolor="#0000FF">
                <v:path arrowok="t"/>
              </v:shape>
            </v:group>
            <v:group style="position:absolute;left:9979;top:775;width:36;height:20" coordorigin="9979,775" coordsize="36,20">
              <v:shape style="position:absolute;left:9979;top:775;width:36;height:20" coordorigin="9979,775" coordsize="36,20" path="m10009,775l9979,795,10014,792e" filled="f" stroked="t" strokeweight=".25pt" strokecolor="#0000FF">
                <v:path arrowok="t"/>
              </v:shape>
            </v:group>
            <v:group style="position:absolute;left:9992;top:713;width:33;height:24" coordorigin="9992,713" coordsize="33,24">
              <v:shape style="position:absolute;left:9992;top:713;width:33;height:24" coordorigin="9992,713" coordsize="33,24" path="m10017,713l9992,737,10025,727e" filled="f" stroked="t" strokeweight=".25pt" strokecolor="#0000FF">
                <v:path arrowok="t"/>
              </v:shape>
            </v:group>
            <v:group style="position:absolute;left:10004;top:649;width:30;height:28" coordorigin="10004,649" coordsize="30,28">
              <v:shape style="position:absolute;left:10004;top:649;width:30;height:28" coordorigin="10004,649" coordsize="30,28" path="m10023,649l10004,677,10034,661e" filled="f" stroked="t" strokeweight=".25pt" strokecolor="#0000FF">
                <v:path arrowok="t"/>
              </v:shape>
            </v:group>
            <v:group style="position:absolute;left:10015;top:578;width:27;height:29" coordorigin="10015,578" coordsize="27,29">
              <v:shape style="position:absolute;left:10015;top:578;width:27;height:29" coordorigin="10015,578" coordsize="27,29" path="m10030,578l10015,608,10042,589e" filled="f" stroked="t" strokeweight=".25pt" strokecolor="#0000FF">
                <v:path arrowok="t"/>
              </v:shape>
            </v:group>
            <v:group style="position:absolute;left:10022;top:500;width:24;height:27" coordorigin="10022,500" coordsize="24,27">
              <v:shape style="position:absolute;left:10022;top:500;width:24;height:27" coordorigin="10022,500" coordsize="24,27" path="m10035,500l10022,528,10046,510e" filled="f" stroked="t" strokeweight=".25pt" strokecolor="#0000FF">
                <v:path arrowok="t"/>
              </v:shape>
            </v:group>
            <v:group style="position:absolute;left:10004;top:1540;width:20;height:42" coordorigin="10004,1540" coordsize="20,42">
              <v:shape style="position:absolute;left:10004;top:1540;width:20;height:42" coordorigin="10004,1540" coordsize="20,42" path="m10024,1583l10019,1540,10004,1580e" filled="f" stroked="t" strokeweight=".25pt" strokecolor="#0000FF">
                <v:path arrowok="t"/>
              </v:shape>
            </v:group>
            <v:group style="position:absolute;left:9995;top:1425;width:27;height:55" coordorigin="9995,1425" coordsize="27,55">
              <v:shape style="position:absolute;left:9995;top:1425;width:27;height:55" coordorigin="9995,1425" coordsize="27,55" path="m10022,1480l10011,1425,9995,1478e" filled="f" stroked="t" strokeweight=".25pt" strokecolor="#0000FF">
                <v:path arrowok="t"/>
              </v:shape>
            </v:group>
            <v:group style="position:absolute;left:9981;top:1324;width:31;height:64" coordorigin="9981,1324" coordsize="31,64">
              <v:shape style="position:absolute;left:9981;top:1324;width:31;height:64" coordorigin="9981,1324" coordsize="31,64" path="m10012,1386l9993,1324,9981,1388e" filled="f" stroked="t" strokeweight=".25pt" strokecolor="#0000FF">
                <v:path arrowok="t"/>
              </v:shape>
            </v:group>
            <v:group style="position:absolute;left:9927;top:728;width:31;height:31" coordorigin="9927,728" coordsize="31,31">
              <v:shape style="position:absolute;left:9927;top:728;width:31;height:31" coordorigin="9927,728" coordsize="31,31" path="m9946,728l9927,759,9958,741e" filled="f" stroked="t" strokeweight=".25pt" strokecolor="#0000FF">
                <v:path arrowok="t"/>
              </v:shape>
            </v:group>
            <v:group style="position:absolute;left:9936;top:662;width:29;height:34" coordorigin="9936,662" coordsize="29,34">
              <v:shape style="position:absolute;left:9936;top:662;width:29;height:34" coordorigin="9936,662" coordsize="29,34" path="m9951,662l9936,695,9965,673e" filled="f" stroked="t" strokeweight=".25pt" strokecolor="#0000FF">
                <v:path arrowok="t"/>
              </v:shape>
            </v:group>
            <v:group style="position:absolute;left:9946;top:587;width:26;height:33" coordorigin="9946,587" coordsize="26,33">
              <v:shape style="position:absolute;left:9946;top:587;width:26;height:33" coordorigin="9946,587" coordsize="26,33" path="m9958,587l9946,619,9972,596e" filled="f" stroked="t" strokeweight=".25pt" strokecolor="#0000FF">
                <v:path arrowok="t"/>
              </v:shape>
            </v:group>
            <v:group style="position:absolute;left:9956;top:504;width:22;height:28" coordorigin="9956,504" coordsize="22,28">
              <v:shape style="position:absolute;left:9956;top:504;width:22;height:28" coordorigin="9956,504" coordsize="22,28" path="m9966,504l9956,532,9978,512e" filled="f" stroked="t" strokeweight=".25pt" strokecolor="#0000FF">
                <v:path arrowok="t"/>
              </v:shape>
            </v:group>
            <v:group style="position:absolute;left:9941;top:1521;width:25;height:51" coordorigin="9941,1521" coordsize="25,51">
              <v:shape style="position:absolute;left:9941;top:1521;width:25;height:51" coordorigin="9941,1521" coordsize="25,51" path="m9965,1571l9966,1521,9941,1565e" filled="f" stroked="t" strokeweight=".25pt" strokecolor="#0000FF">
                <v:path arrowok="t"/>
              </v:shape>
            </v:group>
            <v:group style="position:absolute;left:9929;top:1412;width:29;height:60" coordorigin="9929,1412" coordsize="29,60">
              <v:shape style="position:absolute;left:9929;top:1412;width:29;height:60" coordorigin="9929,1412" coordsize="29,60" path="m9958,1472l9951,1412,9929,1468e" filled="f" stroked="t" strokeweight=".25pt" strokecolor="#0000FF">
                <v:path arrowok="t"/>
              </v:shape>
            </v:group>
            <v:group style="position:absolute;left:9873;top:676;width:26;height:39" coordorigin="9873,676" coordsize="26,39">
              <v:shape style="position:absolute;left:9873;top:676;width:26;height:39" coordorigin="9873,676" coordsize="26,39" path="m9883,676l9873,715,9900,685e" filled="f" stroked="t" strokeweight=".25pt" strokecolor="#0000FF">
                <v:path arrowok="t"/>
              </v:shape>
            </v:group>
            <v:group style="position:absolute;left:9879;top:598;width:25;height:37" coordorigin="9879,598" coordsize="25,37">
              <v:shape style="position:absolute;left:9879;top:598;width:25;height:37" coordorigin="9879,598" coordsize="25,37" path="m9887,598l9879,635,9903,606e" filled="f" stroked="t" strokeweight=".25pt" strokecolor="#0000FF">
                <v:path arrowok="t"/>
              </v:shape>
            </v:group>
            <v:group style="position:absolute;left:9887;top:513;width:21;height:31" coordorigin="9887,513" coordsize="21,31">
              <v:shape style="position:absolute;left:9887;top:513;width:21;height:31" coordorigin="9887,513" coordsize="21,31" path="m9894,513l9887,544,9908,520e" filled="f" stroked="t" strokeweight=".25pt" strokecolor="#0000FF">
                <v:path arrowok="t"/>
              </v:shape>
            </v:group>
            <v:group style="position:absolute;left:9881;top:1509;width:33;height:56" coordorigin="9881,1509" coordsize="33,56">
              <v:shape style="position:absolute;left:9881;top:1509;width:33;height:56" coordorigin="9881,1509" coordsize="33,56" path="m9907,1565l9915,1509,9881,1555e" filled="f" stroked="t" strokeweight=".25pt" strokecolor="#0000FF">
                <v:path arrowok="t"/>
              </v:shape>
            </v:group>
            <v:group style="position:absolute;left:9864;top:1403;width:31;height:64" coordorigin="9864,1403" coordsize="31,64">
              <v:shape style="position:absolute;left:9864;top:1403;width:31;height:64" coordorigin="9864,1403" coordsize="31,64" path="m9894,1467l9892,1403,9864,1461e" filled="f" stroked="t" strokeweight=".25pt" strokecolor="#0000FF">
                <v:path arrowok="t"/>
              </v:shape>
            </v:group>
            <v:group style="position:absolute;left:9816;top:608;width:22;height:40" coordorigin="9816,608" coordsize="22,40">
              <v:shape style="position:absolute;left:9816;top:608;width:22;height:40" coordorigin="9816,608" coordsize="22,40" path="m9819,608l9816,649,9838,614e" filled="f" stroked="t" strokeweight=".25pt" strokecolor="#0000FF">
                <v:path arrowok="t"/>
              </v:shape>
            </v:group>
            <v:group style="position:absolute;left:9820;top:522;width:19;height:35" coordorigin="9820,522" coordsize="19,35">
              <v:shape style="position:absolute;left:9820;top:522;width:19;height:35" coordorigin="9820,522" coordsize="19,35" path="m9823,522l9820,556,9839,527e" filled="f" stroked="t" strokeweight=".25pt" strokecolor="#0000FF">
                <v:path arrowok="t"/>
              </v:shape>
            </v:group>
            <v:group style="position:absolute;left:9824;top:434;width:16;height:27" coordorigin="9824,434" coordsize="16,27">
              <v:shape style="position:absolute;left:9824;top:434;width:16;height:27" coordorigin="9824,434" coordsize="16,27" path="m9827,434l9824,461,9840,438e" filled="f" stroked="t" strokeweight=".25pt" strokecolor="#0000FF">
                <v:path arrowok="t"/>
              </v:shape>
            </v:group>
            <v:group style="position:absolute;left:9832;top:1613;width:43;height:50" coordorigin="9832,1613" coordsize="43,50">
              <v:shape style="position:absolute;left:9832;top:1613;width:43;height:50" coordorigin="9832,1613" coordsize="43,50" path="m9853,1662l9875,1613,9832,1647e" filled="f" stroked="t" strokeweight=".25pt" strokecolor="#0000FF">
                <v:path arrowok="t"/>
              </v:shape>
            </v:group>
            <v:group style="position:absolute;left:9819;top:1512;width:39;height:57" coordorigin="9819,1512" coordsize="39,57">
              <v:shape style="position:absolute;left:9819;top:1512;width:39;height:57" coordorigin="9819,1512" coordsize="39,57" path="m9844,1569l9858,1512,9819,1555e" filled="f" stroked="t" strokeweight=".25pt" strokecolor="#0000FF">
                <v:path arrowok="t"/>
              </v:shape>
            </v:group>
            <v:group style="position:absolute;left:9800;top:1404;width:34;height:66" coordorigin="9800,1404" coordsize="34,66">
              <v:shape style="position:absolute;left:9800;top:1404;width:34;height:66" coordorigin="9800,1404" coordsize="34,66" path="m9831,1470l9833,1404,9800,1460e" filled="f" stroked="t" strokeweight=".25pt" strokecolor="#0000FF">
                <v:path arrowok="t"/>
              </v:shape>
            </v:group>
            <v:group style="position:absolute;left:9754;top:616;width:20;height:43" coordorigin="9754,616" coordsize="20,43">
              <v:shape style="position:absolute;left:9754;top:616;width:20;height:43" coordorigin="9754,616" coordsize="20,43" path="m9754,616l9757,659,9774,620e" filled="f" stroked="t" strokeweight=".25pt" strokecolor="#0000FF">
                <v:path arrowok="t"/>
              </v:shape>
            </v:group>
            <v:group style="position:absolute;left:9755;top:528;width:17;height:36" coordorigin="9755,528" coordsize="17,36">
              <v:shape style="position:absolute;left:9755;top:528;width:17;height:36" coordorigin="9755,528" coordsize="17,36" path="m9755,528l9757,564,9773,531e" filled="f" stroked="t" strokeweight=".25pt" strokecolor="#0000FF">
                <v:path arrowok="t"/>
              </v:shape>
            </v:group>
            <v:group style="position:absolute;left:9757;top:438;width:13;height:28" coordorigin="9757,438" coordsize="13,28">
              <v:shape style="position:absolute;left:9757;top:438;width:13;height:28" coordorigin="9757,438" coordsize="13,28" path="m9757,438l9757,466,9771,441e" filled="f" stroked="t" strokeweight=".25pt" strokecolor="#0000FF">
                <v:path arrowok="t"/>
              </v:shape>
            </v:group>
            <v:group style="position:absolute;left:9767;top:1615;width:47;height:50" coordorigin="9767,1615" coordsize="47,50">
              <v:shape style="position:absolute;left:9767;top:1615;width:47;height:50" coordorigin="9767,1615" coordsize="47,50" path="m9787,1665l9814,1615,9767,1647e" filled="f" stroked="t" strokeweight=".25pt" strokecolor="#0000FF">
                <v:path arrowok="t"/>
              </v:shape>
            </v:group>
            <v:group style="position:absolute;left:9754;top:1522;width:42;height:55" coordorigin="9754,1522" coordsize="42,55">
              <v:shape style="position:absolute;left:9754;top:1522;width:42;height:55" coordorigin="9754,1522" coordsize="42,55" path="m9777,1577l9796,1522,9754,1561e" filled="f" stroked="t" strokeweight=".25pt" strokecolor="#0000FF">
                <v:path arrowok="t"/>
              </v:shape>
            </v:group>
            <v:group style="position:absolute;left:9736;top:1414;width:39;height:64" coordorigin="9736,1414" coordsize="39,64">
              <v:shape style="position:absolute;left:9736;top:1414;width:39;height:64" coordorigin="9736,1414" coordsize="39,64" path="m9765,1478l9775,1414,9736,1466e" filled="f" stroked="t" strokeweight=".25pt" strokecolor="#0000FF">
                <v:path arrowok="t"/>
              </v:shape>
            </v:group>
            <v:group style="position:absolute;left:9692;top:623;width:22;height:43" coordorigin="9692,623" coordsize="22,43">
              <v:shape style="position:absolute;left:9692;top:623;width:22;height:43" coordorigin="9692,623" coordsize="22,43" path="m9692,623l9703,666,9713,623e" filled="f" stroked="t" strokeweight=".25pt" strokecolor="#0000FF">
                <v:path arrowok="t"/>
              </v:shape>
            </v:group>
            <v:group style="position:absolute;left:9692;top:532;width:18;height:36" coordorigin="9692,532" coordsize="18,36">
              <v:shape style="position:absolute;left:9692;top:532;width:18;height:36" coordorigin="9692,532" coordsize="18,36" path="m9692,532l9700,568,9709,532e" filled="f" stroked="t" strokeweight=".25pt" strokecolor="#0000FF">
                <v:path arrowok="t"/>
              </v:shape>
            </v:group>
            <v:group style="position:absolute;left:9690;top:440;width:14;height:28" coordorigin="9690,440" coordsize="14,28">
              <v:shape style="position:absolute;left:9690;top:440;width:14;height:28" coordorigin="9690,440" coordsize="14,28" path="m9690,440l9694,469,9704,442e" filled="f" stroked="t" strokeweight=".25pt" strokecolor="#0000FF">
                <v:path arrowok="t"/>
              </v:shape>
            </v:group>
            <v:group style="position:absolute;left:9700;top:1623;width:51;height:49" coordorigin="9700,1623" coordsize="51,49">
              <v:shape style="position:absolute;left:9700;top:1623;width:51;height:49" coordorigin="9700,1623" coordsize="51,49" path="m9719,1672l9751,1623,9700,1651e" filled="f" stroked="t" strokeweight=".25pt" strokecolor="#0000FF">
                <v:path arrowok="t"/>
              </v:shape>
            </v:group>
            <v:group style="position:absolute;left:9688;top:1531;width:47;height:53" coordorigin="9688,1531" coordsize="47,53">
              <v:shape style="position:absolute;left:9688;top:1531;width:47;height:53" coordorigin="9688,1531" coordsize="47,53" path="m9710,1583l9735,1531,9688,1566e" filled="f" stroked="t" strokeweight=".25pt" strokecolor="#0000FF">
                <v:path arrowok="t"/>
              </v:shape>
            </v:group>
            <v:group style="position:absolute;left:9677;top:1421;width:45;height:63" coordorigin="9677,1421" coordsize="45,63">
              <v:shape style="position:absolute;left:9677;top:1421;width:45;height:63" coordorigin="9677,1421" coordsize="45,63" path="m9704,1484l9722,1421,9677,1469e" filled="f" stroked="t" strokeweight=".25pt" strokecolor="#0000FF">
                <v:path arrowok="t"/>
              </v:shape>
            </v:group>
            <v:group style="position:absolute;left:9631;top:621;width:22;height:46" coordorigin="9631,621" coordsize="22,46">
              <v:shape style="position:absolute;left:9631;top:621;width:22;height:46" coordorigin="9631,621" coordsize="22,46" path="m9631,625l9650,667,9653,621e" filled="f" stroked="t" strokeweight=".25pt" strokecolor="#0000FF">
                <v:path arrowok="t"/>
              </v:shape>
            </v:group>
            <v:group style="position:absolute;left:9626;top:530;width:17;height:36" coordorigin="9626,530" coordsize="17,36">
              <v:shape style="position:absolute;left:9626;top:530;width:17;height:36" coordorigin="9626,530" coordsize="17,36" path="m9626,532l9639,565,9643,530e" filled="f" stroked="t" strokeweight=".25pt" strokecolor="#0000FF">
                <v:path arrowok="t"/>
              </v:shape>
            </v:group>
            <v:group style="position:absolute;left:9619;top:443;width:14;height:29" coordorigin="9619,443" coordsize="14,29">
              <v:shape style="position:absolute;left:9619;top:443;width:14;height:29" coordorigin="9619,443" coordsize="14,29" path="m9619,443l9626,473,9633,443e" filled="f" stroked="t" strokeweight=".25pt" strokecolor="#0000FF">
                <v:path arrowok="t"/>
              </v:shape>
            </v:group>
            <v:group style="position:absolute;left:9635;top:1633;width:54;height:47" coordorigin="9635,1633" coordsize="54,47">
              <v:shape style="position:absolute;left:9635;top:1633;width:54;height:47" coordorigin="9635,1633" coordsize="54,47" path="m9653,1679l9689,1633,9635,1657e" filled="f" stroked="t" strokeweight=".25pt" strokecolor="#0000FF">
                <v:path arrowok="t"/>
              </v:shape>
            </v:group>
            <v:group style="position:absolute;left:9624;top:1544;width:50;height:50" coordorigin="9624,1544" coordsize="50,50">
              <v:shape style="position:absolute;left:9624;top:1544;width:50;height:50" coordorigin="9624,1544" coordsize="50,50" path="m9644,1594l9674,1544,9624,1573e" filled="f" stroked="t" strokeweight=".25pt" strokecolor="#0000FF">
                <v:path arrowok="t"/>
              </v:shape>
            </v:group>
            <v:group style="position:absolute;left:9618;top:1436;width:51;height:60" coordorigin="9618,1436" coordsize="51,60">
              <v:shape style="position:absolute;left:9618;top:1436;width:51;height:60" coordorigin="9618,1436" coordsize="51,60" path="m9643,1496l9670,1436,9618,1477e" filled="f" stroked="t" strokeweight=".25pt" strokecolor="#0000FF">
                <v:path arrowok="t"/>
              </v:shape>
            </v:group>
            <v:group style="position:absolute;left:9563;top:615;width:21;height:44" coordorigin="9563,615" coordsize="21,44">
              <v:shape style="position:absolute;left:9563;top:615;width:21;height:44" coordorigin="9563,615" coordsize="21,44" path="m9563,621l9584,659,9584,615e" filled="f" stroked="t" strokeweight=".25pt" strokecolor="#0000FF">
                <v:path arrowok="t"/>
              </v:shape>
            </v:group>
            <v:group style="position:absolute;left:9554;top:527;width:17;height:35" coordorigin="9554,527" coordsize="17,35">
              <v:shape style="position:absolute;left:9554;top:527;width:17;height:35" coordorigin="9554,527" coordsize="17,35" path="m9554,530l9567,563,9571,527e" filled="f" stroked="t" strokeweight=".25pt" strokecolor="#0000FF">
                <v:path arrowok="t"/>
              </v:shape>
            </v:group>
            <v:group style="position:absolute;left:9547;top:445;width:15;height:30" coordorigin="9547,445" coordsize="15,30">
              <v:shape style="position:absolute;left:9547;top:445;width:15;height:30" coordorigin="9547,445" coordsize="15,30" path="m9547,446l9556,475,9562,445e" filled="f" stroked="t" strokeweight=".25pt" strokecolor="#0000FF">
                <v:path arrowok="t"/>
              </v:shape>
            </v:group>
            <v:group style="position:absolute;left:9559;top:1566;width:53;height:44" coordorigin="9559,1566" coordsize="53,44">
              <v:shape style="position:absolute;left:9559;top:1566;width:53;height:44" coordorigin="9559,1566" coordsize="53,44" path="m9576,1609l9612,1566,9559,1587e" filled="f" stroked="t" strokeweight=".25pt" strokecolor="#0000FF">
                <v:path arrowok="t"/>
              </v:shape>
            </v:group>
            <v:group style="position:absolute;left:9556;top:1459;width:55;height:54" coordorigin="9556,1459" coordsize="55,54">
              <v:shape style="position:absolute;left:9556;top:1459;width:55;height:54" coordorigin="9556,1459" coordsize="55,54" path="m9578,1513l9611,1459,9556,1491e" filled="f" stroked="t" strokeweight=".25pt" strokecolor="#0000FF">
                <v:path arrowok="t"/>
              </v:shape>
            </v:group>
            <v:group style="position:absolute;left:9508;top:682;width:30;height:43" coordorigin="9508,682" coordsize="30,43">
              <v:shape style="position:absolute;left:9508;top:682;width:30;height:43" coordorigin="9508,682" coordsize="30,43" path="m9508,692l9538,726,9527,682e" filled="f" stroked="t" strokeweight=".25pt" strokecolor="#0000FF">
                <v:path arrowok="t"/>
              </v:shape>
            </v:group>
            <v:group style="position:absolute;left:9493;top:611;width:23;height:42" coordorigin="9493,611" coordsize="23,42">
              <v:shape style="position:absolute;left:9493;top:611;width:23;height:42" coordorigin="9493,611" coordsize="23,42" path="m9493,617l9515,653,9512,611e" filled="f" stroked="t" strokeweight=".25pt" strokecolor="#0000FF">
                <v:path arrowok="t"/>
              </v:shape>
            </v:group>
            <v:group style="position:absolute;left:9482;top:526;width:17;height:36" coordorigin="9482,526" coordsize="17,36">
              <v:shape style="position:absolute;left:9482;top:526;width:17;height:36" coordorigin="9482,526" coordsize="17,36" path="m9482,530l9497,562,9499,526e" filled="f" stroked="t" strokeweight=".25pt" strokecolor="#0000FF">
                <v:path arrowok="t"/>
              </v:shape>
            </v:group>
            <v:group style="position:absolute;left:9476;top:442;width:14;height:29" coordorigin="9476,442" coordsize="14,29">
              <v:shape style="position:absolute;left:9476;top:442;width:14;height:29" coordorigin="9476,442" coordsize="14,29" path="m9476,444l9487,471,9491,442e" filled="f" stroked="t" strokeweight=".25pt" strokecolor="#0000FF">
                <v:path arrowok="t"/>
              </v:shape>
            </v:group>
            <v:group style="position:absolute;left:9495;top:1583;width:56;height:39" coordorigin="9495,1583" coordsize="56,39">
              <v:shape style="position:absolute;left:9495;top:1583;width:56;height:39" coordorigin="9495,1583" coordsize="56,39" path="m9508,1622l9551,1583,9495,1597e" filled="f" stroked="t" strokeweight=".25pt" strokecolor="#0000FF">
                <v:path arrowok="t"/>
              </v:shape>
            </v:group>
            <v:group style="position:absolute;left:9492;top:1485;width:57;height:46" coordorigin="9492,1485" coordsize="57,46">
              <v:shape style="position:absolute;left:9492;top:1485;width:57;height:46" coordorigin="9492,1485" coordsize="57,46" path="m9509,1531l9550,1485,9492,1507e" filled="f" stroked="t" strokeweight=".25pt" strokecolor="#0000FF">
                <v:path arrowok="t"/>
              </v:shape>
            </v:group>
            <v:group style="position:absolute;left:9499;top:1366;width:66;height:62" coordorigin="9499,1366" coordsize="66,62">
              <v:shape style="position:absolute;left:9499;top:1366;width:66;height:62" coordorigin="9499,1366" coordsize="66,62" path="m9524,1428l9565,1366,9499,1401e" filled="f" stroked="t" strokeweight=".25pt" strokecolor="#0000FF">
                <v:path arrowok="t"/>
              </v:shape>
            </v:group>
            <v:group style="position:absolute;left:9441;top:677;width:33;height:42" coordorigin="9441,677" coordsize="33,42">
              <v:shape style="position:absolute;left:9441;top:677;width:33;height:42" coordorigin="9441,677" coordsize="33,42" path="m9441,689l9474,720,9459,677e" filled="f" stroked="t" strokeweight=".25pt" strokecolor="#0000FF">
                <v:path arrowok="t"/>
              </v:shape>
            </v:group>
            <v:group style="position:absolute;left:9423;top:604;width:25;height:40" coordorigin="9423,604" coordsize="25,40">
              <v:shape style="position:absolute;left:9423;top:604;width:25;height:40" coordorigin="9423,604" coordsize="25,40" path="m9423,612l9448,644,9441,604e" filled="f" stroked="t" strokeweight=".25pt" strokecolor="#0000FF">
                <v:path arrowok="t"/>
              </v:shape>
            </v:group>
            <v:group style="position:absolute;left:9412;top:518;width:17;height:32" coordorigin="9412,518" coordsize="17,32">
              <v:shape style="position:absolute;left:9412;top:518;width:17;height:32" coordorigin="9412,518" coordsize="17,32" path="m9412,523l9428,550,9427,518e" filled="f" stroked="t" strokeweight=".25pt" strokecolor="#0000FF">
                <v:path arrowok="t"/>
              </v:shape>
            </v:group>
            <v:group style="position:absolute;left:9427;top:1592;width:59;height:37" coordorigin="9427,1592" coordsize="59,37">
              <v:shape style="position:absolute;left:9427;top:1592;width:59;height:37" coordorigin="9427,1592" coordsize="59,37" path="m9439,1629l9486,1592,9427,1602e" filled="f" stroked="t" strokeweight=".25pt" strokecolor="#0000FF">
                <v:path arrowok="t"/>
              </v:shape>
            </v:group>
            <v:group style="position:absolute;left:9427;top:1505;width:60;height:41" coordorigin="9427,1505" coordsize="60,41">
              <v:shape style="position:absolute;left:9427;top:1505;width:60;height:41" coordorigin="9427,1505" coordsize="60,41" path="m9441,1546l9488,1505,9427,1520e" filled="f" stroked="t" strokeweight=".25pt" strokecolor="#0000FF">
                <v:path arrowok="t"/>
              </v:shape>
            </v:group>
            <v:group style="position:absolute;left:9432;top:1399;width:66;height:52" coordorigin="9432,1399" coordsize="66,52">
              <v:shape style="position:absolute;left:9432;top:1399;width:66;height:52" coordorigin="9432,1399" coordsize="66,52" path="m9451,1451l9499,1399,9432,1422e" filled="f" stroked="t" strokeweight=".25pt" strokecolor="#0000FF">
                <v:path arrowok="t"/>
              </v:shape>
            </v:group>
            <v:group style="position:absolute;left:9387;top:744;width:42;height:42" coordorigin="9387,744" coordsize="42,42">
              <v:shape style="position:absolute;left:9387;top:744;width:42;height:42" coordorigin="9387,744" coordsize="42,42" path="m9387,762l9428,786,9403,744e" filled="f" stroked="t" strokeweight=".25pt" strokecolor="#0000FF">
                <v:path arrowok="t"/>
              </v:shape>
            </v:group>
            <v:group style="position:absolute;left:9368;top:667;width:33;height:37" coordorigin="9368,667" coordsize="33,37">
              <v:shape style="position:absolute;left:9368;top:667;width:33;height:37" coordorigin="9368,667" coordsize="33,37" path="m9368,680l9401,704,9384,667e" filled="f" stroked="t" strokeweight=".25pt" strokecolor="#0000FF">
                <v:path arrowok="t"/>
              </v:shape>
            </v:group>
            <v:group style="position:absolute;left:9351;top:589;width:23;height:33" coordorigin="9351,589" coordsize="23,33">
              <v:shape style="position:absolute;left:9351;top:589;width:23;height:33" coordorigin="9351,589" coordsize="23,33" path="m9351,597l9374,622,9365,589e" filled="f" stroked="t" strokeweight=".25pt" strokecolor="#0000FF">
                <v:path arrowok="t"/>
              </v:shape>
            </v:group>
            <v:group style="position:absolute;left:9339;top:508;width:16;height:27" coordorigin="9339,508" coordsize="16,27">
              <v:shape style="position:absolute;left:9339;top:508;width:16;height:27" coordorigin="9339,508" coordsize="16,27" path="m9339,512l9355,535,9352,508e" filled="f" stroked="t" strokeweight=".25pt" strokecolor="#0000FF">
                <v:path arrowok="t"/>
              </v:shape>
            </v:group>
            <v:group style="position:absolute;left:9357;top:1517;width:62;height:38" coordorigin="9357,1517" coordsize="62,38">
              <v:shape style="position:absolute;left:9357;top:1517;width:62;height:38" coordorigin="9357,1517" coordsize="62,38" path="m9369,1555l9419,1517,9357,1527e" filled="f" stroked="t" strokeweight=".25pt" strokecolor="#0000FF">
                <v:path arrowok="t"/>
              </v:shape>
            </v:group>
            <v:group style="position:absolute;left:9359;top:1429;width:63;height:42" coordorigin="9359,1429" coordsize="63,42">
              <v:shape style="position:absolute;left:9359;top:1429;width:63;height:42" coordorigin="9359,1429" coordsize="63,42" path="m9372,1471l9422,1429,9359,1443e" filled="f" stroked="t" strokeweight=".25pt" strokecolor="#0000FF">
                <v:path arrowok="t"/>
              </v:shape>
            </v:group>
            <v:group style="position:absolute;left:9363;top:1357;width:65;height:41" coordorigin="9363,1357" coordsize="65,41">
              <v:shape style="position:absolute;left:9363;top:1357;width:65;height:41" coordorigin="9363,1357" coordsize="65,41" path="m9376,1399l9428,1357,9363,1370e" filled="f" stroked="t" strokeweight=".25pt" strokecolor="#0000FF">
                <v:path arrowok="t"/>
              </v:shape>
            </v:group>
            <v:group style="position:absolute;left:9370;top:1293;width:67;height:38" coordorigin="9370,1293" coordsize="67,38">
              <v:shape style="position:absolute;left:9370;top:1293;width:67;height:38" coordorigin="9370,1293" coordsize="67,38" path="m9381,1331l9437,1293,9370,1300e" filled="f" stroked="t" strokeweight=".25pt" strokecolor="#0000FF">
                <v:path arrowok="t"/>
              </v:shape>
            </v:group>
            <v:group style="position:absolute;left:9348;top:879;width:58;height:40" coordorigin="9348,879" coordsize="58,40">
              <v:shape style="position:absolute;left:9348;top:879;width:58;height:40" coordorigin="9348,879" coordsize="58,40" path="m9348,905l9405,920,9362,879e" filled="f" stroked="t" strokeweight=".25pt" strokecolor="#0000FF">
                <v:path arrowok="t"/>
              </v:shape>
            </v:group>
            <v:group style="position:absolute;left:9325;top:813;width:48;height:41" coordorigin="9325,813" coordsize="48,41">
              <v:shape style="position:absolute;left:9325;top:813;width:48;height:41" coordorigin="9325,813" coordsize="48,41" path="m9325,833l9372,854,9340,813e" filled="f" stroked="t" strokeweight=".25pt" strokecolor="#0000FF">
                <v:path arrowok="t"/>
              </v:shape>
            </v:group>
            <v:group style="position:absolute;left:9304;top:735;width:37;height:35" coordorigin="9304,735" coordsize="37,35">
              <v:shape style="position:absolute;left:9304;top:735;width:37;height:35" coordorigin="9304,735" coordsize="37,35" path="m9304,750l9340,770,9318,735e" filled="f" stroked="t" strokeweight=".25pt" strokecolor="#0000FF">
                <v:path arrowok="t"/>
              </v:shape>
            </v:group>
            <v:group style="position:absolute;left:9289;top:659;width:29;height:32" coordorigin="9289,659" coordsize="29,32">
              <v:shape style="position:absolute;left:9289;top:659;width:29;height:32" coordorigin="9289,659" coordsize="29,32" path="m9289,670l9318,690,9302,659e" filled="f" stroked="t" strokeweight=".25pt" strokecolor="#0000FF">
                <v:path arrowok="t"/>
              </v:shape>
            </v:group>
            <v:group style="position:absolute;left:9278;top:584;width:23;height:30" coordorigin="9278,584" coordsize="23,30">
              <v:shape style="position:absolute;left:9278;top:584;width:23;height:30" coordorigin="9278,584" coordsize="23,30" path="m9278,592l9301,614,9291,584e" filled="f" stroked="t" strokeweight=".25pt" strokecolor="#0000FF">
                <v:path arrowok="t"/>
              </v:shape>
            </v:group>
            <v:group style="position:absolute;left:9279;top:1516;width:60;height:38" coordorigin="9279,1516" coordsize="60,38">
              <v:shape style="position:absolute;left:9279;top:1516;width:60;height:38" coordorigin="9279,1516" coordsize="60,38" path="m9291,1553l9338,1516,9279,1526e" filled="f" stroked="t" strokeweight=".25pt" strokecolor="#0000FF">
                <v:path arrowok="t"/>
              </v:shape>
            </v:group>
            <v:group style="position:absolute;left:9277;top:1440;width:59;height:38" coordorigin="9277,1440" coordsize="59,38">
              <v:shape style="position:absolute;left:9277;top:1440;width:59;height:38" coordorigin="9277,1440" coordsize="59,38" path="m9289,1478l9336,1440,9277,1451e" filled="f" stroked="t" strokeweight=".25pt" strokecolor="#0000FF">
                <v:path arrowok="t"/>
              </v:shape>
            </v:group>
            <v:group style="position:absolute;left:9278;top:1380;width:58;height:33" coordorigin="9278,1380" coordsize="58,33">
              <v:shape style="position:absolute;left:9278;top:1380;width:58;height:33" coordorigin="9278,1380" coordsize="58,33" path="m9288,1412l9337,1380,9278,1385e" filled="f" stroked="t" strokeweight=".25pt" strokecolor="#0000FF">
                <v:path arrowok="t"/>
              </v:shape>
            </v:group>
            <v:group style="position:absolute;left:9282;top:1323;width:58;height:27" coordorigin="9282,1323" coordsize="58,27">
              <v:shape style="position:absolute;left:9282;top:1323;width:58;height:27" coordorigin="9282,1323" coordsize="58,27" path="m9288,1350l9339,1323,9282,1323e" filled="f" stroked="t" strokeweight=".25pt" strokecolor="#0000FF">
                <v:path arrowok="t"/>
              </v:shape>
            </v:group>
            <v:group style="position:absolute;left:9286;top:1256;width:58;height:28" coordorigin="9286,1256" coordsize="58,28">
              <v:shape style="position:absolute;left:9286;top:1256;width:58;height:28" coordorigin="9286,1256" coordsize="58,28" path="m9290,1284l9343,1261,9286,1256e" filled="f" stroked="t" strokeweight=".25pt" strokecolor="#0000FF">
                <v:path arrowok="t"/>
              </v:shape>
            </v:group>
            <v:group style="position:absolute;left:9289;top:1187;width:58;height:28" coordorigin="9289,1187" coordsize="58,28">
              <v:shape style="position:absolute;left:9289;top:1187;width:58;height:28" coordorigin="9289,1187" coordsize="58,28" path="m9292,1215l9348,1195,9289,1187e" filled="f" stroked="t" strokeweight=".25pt" strokecolor="#0000FF">
                <v:path arrowok="t"/>
              </v:shape>
            </v:group>
            <v:group style="position:absolute;left:9292;top:1119;width:58;height:29" coordorigin="9292,1119" coordsize="58,29">
              <v:shape style="position:absolute;left:9292;top:1119;width:58;height:29" coordorigin="9292,1119" coordsize="58,29" path="m9293,1148l9350,1132,9292,1119e" filled="f" stroked="t" strokeweight=".25pt" strokecolor="#0000FF">
                <v:path arrowok="t"/>
              </v:shape>
            </v:group>
            <v:group style="position:absolute;left:9286;top:1058;width:56;height:27" coordorigin="9286,1058" coordsize="56,27">
              <v:shape style="position:absolute;left:9286;top:1058;width:56;height:27" coordorigin="9286,1058" coordsize="56,27" path="m9286,1085l9341,1077,9288,1058e" filled="f" stroked="t" strokeweight=".25pt" strokecolor="#0000FF">
                <v:path arrowok="t"/>
              </v:shape>
            </v:group>
            <v:group style="position:absolute;left:9275;top:998;width:54;height:25" coordorigin="9275,998" coordsize="54,25">
              <v:shape style="position:absolute;left:9275;top:998;width:54;height:25" coordorigin="9275,998" coordsize="54,25" path="m9275,1023l9329,1022,9281,998e" filled="f" stroked="t" strokeweight=".25pt" strokecolor="#0000FF">
                <v:path arrowok="t"/>
              </v:shape>
            </v:group>
            <v:group style="position:absolute;left:9264;top:937;width:51;height:30" coordorigin="9264,937" coordsize="51,30">
              <v:shape style="position:absolute;left:9264;top:937;width:51;height:30" coordorigin="9264,937" coordsize="51,30" path="m9264,960l9315,967,9274,937e" filled="f" stroked="t" strokeweight=".25pt" strokecolor="#0000FF">
                <v:path arrowok="t"/>
              </v:shape>
            </v:group>
            <v:group style="position:absolute;left:9250;top:874;width:46;height:33" coordorigin="9250,874" coordsize="46,33">
              <v:shape style="position:absolute;left:9250;top:874;width:46;height:33" coordorigin="9250,874" coordsize="46,33" path="m9250,893l9296,907,9262,874e" filled="f" stroked="t" strokeweight=".25pt" strokecolor="#0000FF">
                <v:path arrowok="t"/>
              </v:shape>
            </v:group>
            <v:group style="position:absolute;left:9233;top:806;width:38;height:34" coordorigin="9233,806" coordsize="38,34">
              <v:shape style="position:absolute;left:9233;top:806;width:38;height:34" coordorigin="9233,806" coordsize="38,34" path="m9233,822l9271,840,9246,806e" filled="f" stroked="t" strokeweight=".25pt" strokecolor="#0000FF">
                <v:path arrowok="t"/>
              </v:shape>
            </v:group>
            <v:group style="position:absolute;left:9218;top:733;width:30;height:32" coordorigin="9218,733" coordsize="30,32">
              <v:shape style="position:absolute;left:9218;top:733;width:30;height:32" coordorigin="9218,733" coordsize="30,32" path="m9218,745l9249,765,9231,733e" filled="f" stroked="t" strokeweight=".25pt" strokecolor="#0000FF">
                <v:path arrowok="t"/>
              </v:shape>
            </v:group>
            <v:group style="position:absolute;left:9209;top:661;width:26;height:32" coordorigin="9209,661" coordsize="26,32">
              <v:shape style="position:absolute;left:9209;top:661;width:26;height:32" coordorigin="9209,661" coordsize="26,32" path="m9209,670l9236,692,9223,661e" filled="f" stroked="t" strokeweight=".25pt" strokecolor="#0000FF">
                <v:path arrowok="t"/>
              </v:shape>
            </v:group>
            <v:group style="position:absolute;left:9195;top:1438;width:56;height:38" coordorigin="9195,1438" coordsize="56,38">
              <v:shape style="position:absolute;left:9195;top:1438;width:56;height:38" coordorigin="9195,1438" coordsize="56,38" path="m9208,1475l9251,1438,9195,1450e" filled="f" stroked="t" strokeweight=".25pt" strokecolor="#0000FF">
                <v:path arrowok="t"/>
              </v:shape>
            </v:group>
            <v:group style="position:absolute;left:9199;top:1375;width:56;height:34" coordorigin="9199,1375" coordsize="56,34">
              <v:shape style="position:absolute;left:9199;top:1375;width:56;height:34" coordorigin="9199,1375" coordsize="56,34" path="m9209,1409l9255,1375,9199,1383e" filled="f" stroked="t" strokeweight=".25pt" strokecolor="#0000FF">
                <v:path arrowok="t"/>
              </v:shape>
            </v:group>
            <v:group style="position:absolute;left:9197;top:1323;width:52;height:25" coordorigin="9197,1323" coordsize="52,25">
              <v:shape style="position:absolute;left:9197;top:1323;width:52;height:25" coordorigin="9197,1323" coordsize="52,25" path="m9203,1348l9249,1323,9197,1324e" filled="f" stroked="t" strokeweight=".25pt" strokecolor="#0000FF">
                <v:path arrowok="t"/>
              </v:shape>
            </v:group>
            <v:group style="position:absolute;left:9195;top:1267;width:49;height:24" coordorigin="9195,1267" coordsize="49,24">
              <v:shape style="position:absolute;left:9195;top:1267;width:49;height:24" coordorigin="9195,1267" coordsize="49,24" path="m9198,1291l9244,1274,9195,1267e" filled="f" stroked="t" strokeweight=".25pt" strokecolor="#0000FF">
                <v:path arrowok="t"/>
              </v:shape>
            </v:group>
            <v:group style="position:absolute;left:9195;top:1205;width:48;height:24" coordorigin="9195,1205" coordsize="48,24">
              <v:shape style="position:absolute;left:9195;top:1205;width:48;height:24" coordorigin="9195,1205" coordsize="48,24" path="m9195,1228l9243,1218,9196,1205e" filled="f" stroked="t" strokeweight=".25pt" strokecolor="#0000FF">
                <v:path arrowok="t"/>
              </v:shape>
            </v:group>
            <v:group style="position:absolute;left:9195;top:1135;width:49;height:24" coordorigin="9195,1135" coordsize="49,24">
              <v:shape style="position:absolute;left:9195;top:1135;width:49;height:24" coordorigin="9195,1135" coordsize="49,24" path="m9195,1159l9244,1152,9198,1135e" filled="f" stroked="t" strokeweight=".25pt" strokecolor="#0000FF">
                <v:path arrowok="t"/>
              </v:shape>
            </v:group>
            <v:group style="position:absolute;left:9186;top:1071;width:45;height:22" coordorigin="9186,1071" coordsize="45,22">
              <v:shape style="position:absolute;left:9186;top:1071;width:45;height:22" coordorigin="9186,1071" coordsize="45,22" path="m9186,1093l9231,1092,9190,1071e" filled="f" stroked="t" strokeweight=".25pt" strokecolor="#0000FF">
                <v:path arrowok="t"/>
              </v:shape>
            </v:group>
            <v:group style="position:absolute;left:9174;top:1005;width:41;height:24" coordorigin="9174,1005" coordsize="41,24">
              <v:shape style="position:absolute;left:9174;top:1005;width:41;height:24" coordorigin="9174,1005" coordsize="41,24" path="m9174,1025l9215,1029,9181,1005e" filled="f" stroked="t" strokeweight=".25pt" strokecolor="#0000FF">
                <v:path arrowok="t"/>
              </v:shape>
            </v:group>
            <v:group style="position:absolute;left:9167;top:935;width:39;height:25" coordorigin="9167,935" coordsize="39,25">
              <v:shape style="position:absolute;left:9167;top:935;width:39;height:25" coordorigin="9167,935" coordsize="39,25" path="m9167,953l9206,960,9175,935e" filled="f" stroked="t" strokeweight=".25pt" strokecolor="#0000FF">
                <v:path arrowok="t"/>
              </v:shape>
            </v:group>
            <v:group style="position:absolute;left:9160;top:866;width:37;height:26" coordorigin="9160,866" coordsize="37,26">
              <v:shape style="position:absolute;left:9160;top:866;width:37;height:26" coordorigin="9160,866" coordsize="37,26" path="m9160,882l9197,892,9170,866e" filled="f" stroked="t" strokeweight=".25pt" strokecolor="#0000FF">
                <v:path arrowok="t"/>
              </v:shape>
            </v:group>
            <v:group style="position:absolute;left:9147;top:802;width:32;height:30" coordorigin="9147,802" coordsize="32,30">
              <v:shape style="position:absolute;left:9147;top:802;width:32;height:30" coordorigin="9147,802" coordsize="32,30" path="m9147,815l9179,832,9159,802e" filled="f" stroked="t" strokeweight=".25pt" strokecolor="#0000FF">
                <v:path arrowok="t"/>
              </v:shape>
            </v:group>
            <v:group style="position:absolute;left:9140;top:730;width:29;height:30" coordorigin="9140,730" coordsize="29,30">
              <v:shape style="position:absolute;left:9140;top:730;width:29;height:30" coordorigin="9140,730" coordsize="29,30" path="m9140,741l9169,761,9152,730e" filled="f" stroked="t" strokeweight=".25pt" strokecolor="#0000FF">
                <v:path arrowok="t"/>
              </v:shape>
            </v:group>
            <v:group style="position:absolute;left:9115;top:1318;width:50;height:26" coordorigin="9115,1318" coordsize="50,26">
              <v:shape style="position:absolute;left:9115;top:1318;width:50;height:26" coordorigin="9115,1318" coordsize="50,26" path="m9123,1344l9165,1318,9115,1321e" filled="f" stroked="t" strokeweight=".25pt" strokecolor="#0000FF">
                <v:path arrowok="t"/>
              </v:shape>
            </v:group>
            <v:group style="position:absolute;left:9115;top:1262;width:47;height:23" coordorigin="9115,1262" coordsize="47,23">
              <v:shape style="position:absolute;left:9115;top:1262;width:47;height:23" coordorigin="9115,1262" coordsize="47,23" path="m9118,1284l9162,1266,9115,1262e" filled="f" stroked="t" strokeweight=".25pt" strokecolor="#0000FF">
                <v:path arrowok="t"/>
              </v:shape>
            </v:group>
            <v:group style="position:absolute;left:9119;top:1201;width:47;height:23" coordorigin="9119,1201" coordsize="47,23">
              <v:shape style="position:absolute;left:9119;top:1201;width:47;height:23" coordorigin="9119,1201" coordsize="47,23" path="m9119,1224l9166,1212,9119,1201e" filled="f" stroked="t" strokeweight=".25pt" strokecolor="#0000FF">
                <v:path arrowok="t"/>
              </v:shape>
            </v:group>
            <v:group style="position:absolute;left:9113;top:1135;width:45;height:22" coordorigin="9113,1135" coordsize="45,22">
              <v:shape style="position:absolute;left:9113;top:1135;width:45;height:22" coordorigin="9113,1135" coordsize="45,22" path="m9113,1157l9159,1150,9115,1135e" filled="f" stroked="t" strokeweight=".25pt" strokecolor="#0000FF">
                <v:path arrowok="t"/>
              </v:shape>
            </v:group>
            <v:group style="position:absolute;left:9098;top:1073;width:40;height:19" coordorigin="9098,1073" coordsize="40,19">
              <v:shape style="position:absolute;left:9098;top:1073;width:40;height:19" coordorigin="9098,1073" coordsize="40,19" path="m9098,1092l9137,1093,9103,1073e" filled="f" stroked="t" strokeweight=".25pt" strokecolor="#0000FF">
                <v:path arrowok="t"/>
              </v:shape>
            </v:group>
            <v:group style="position:absolute;left:9081;top:1010;width:34;height:23" coordorigin="9081,1010" coordsize="34,23">
              <v:shape style="position:absolute;left:9081;top:1010;width:34;height:23" coordorigin="9081,1010" coordsize="34,23" path="m9081,1025l9114,1033,9088,1010e" filled="f" stroked="t" strokeweight=".25pt" strokecolor="#0000FF">
                <v:path arrowok="t"/>
              </v:shape>
            </v:group>
            <v:group style="position:absolute;left:10303;top:1193;width:77;height:94" coordorigin="10303,1193" coordsize="77,94">
              <v:shape style="position:absolute;left:10303;top:1193;width:77;height:94" coordorigin="10303,1193" coordsize="77,94" path="m10380,1288l10303,1193e" filled="f" stroked="t" strokeweight=".25pt" strokecolor="#0000FF">
                <v:path arrowok="t"/>
              </v:shape>
            </v:group>
            <v:group style="position:absolute;left:10297;top:1123;width:83;height:89" coordorigin="10297,1123" coordsize="83,89">
              <v:shape style="position:absolute;left:10297;top:1123;width:83;height:89" coordorigin="10297,1123" coordsize="83,89" path="m10380,1212l10297,1123e" filled="f" stroked="t" strokeweight=".25pt" strokecolor="#0000FF">
                <v:path arrowok="t"/>
              </v:shape>
            </v:group>
            <v:group style="position:absolute;left:10298;top:1049;width:81;height:88" coordorigin="10298,1049" coordsize="81,88">
              <v:shape style="position:absolute;left:10298;top:1049;width:81;height:88" coordorigin="10298,1049" coordsize="81,88" path="m10380,1137l10298,1049e" filled="f" stroked="t" strokeweight=".25pt" strokecolor="#0000FF">
                <v:path arrowok="t"/>
              </v:shape>
            </v:group>
            <v:group style="position:absolute;left:10297;top:992;width:83;height:69" coordorigin="10297,992" coordsize="83,69">
              <v:shape style="position:absolute;left:10297;top:992;width:83;height:69" coordorigin="10297,992" coordsize="83,69" path="m10380,1062l10297,992e" filled="f" stroked="t" strokeweight=".25pt" strokecolor="#0000FF">
                <v:path arrowok="t"/>
              </v:shape>
            </v:group>
            <v:group style="position:absolute;left:10104;top:965;width:276;height:2" coordorigin="10104,965" coordsize="276,2">
              <v:shape style="position:absolute;left:10104;top:965;width:276;height:2" coordorigin="10104,965" coordsize="276,0" path="m10104,965l10380,965e" filled="f" stroked="t" strokeweight=".308745pt" strokecolor="#0000FF">
                <v:path arrowok="t"/>
              </v:shape>
            </v:group>
            <v:group style="position:absolute;left:10294;top:901;width:86;height:2" coordorigin="10294,901" coordsize="86,2">
              <v:shape style="position:absolute;left:10294;top:901;width:86;height:2" coordorigin="10294,901" coordsize="86,0" path="m10294,901l10380,901e" filled="f" stroked="t" strokeweight="1.0339pt" strokecolor="#0000FF">
                <v:path arrowok="t"/>
              </v:shape>
            </v:group>
            <v:group style="position:absolute;left:10298;top:830;width:82;height:2" coordorigin="10298,830" coordsize="82,2">
              <v:shape style="position:absolute;left:10298;top:830;width:82;height:2" coordorigin="10298,830" coordsize="82,0" path="m10298,830l10380,830e" filled="f" stroked="t" strokeweight=".577pt" strokecolor="#0000FF">
                <v:path arrowok="t"/>
              </v:shape>
            </v:group>
            <v:group style="position:absolute;left:10284;top:1317;width:2;height:122" coordorigin="10284,1317" coordsize="2,122">
              <v:shape style="position:absolute;left:10284;top:1317;width:2;height:122" coordorigin="10284,1317" coordsize="0,122" path="m10284,1317l10284,1438e" filled="f" stroked="t" strokeweight="1.994pt" strokecolor="#0000FF">
                <v:path arrowok="t"/>
              </v:shape>
            </v:group>
            <v:group style="position:absolute;left:10236;top:1237;width:68;height:126" coordorigin="10236,1237" coordsize="68,126">
              <v:shape style="position:absolute;left:10236;top:1237;width:68;height:126" coordorigin="10236,1237" coordsize="68,126" path="m10304,1363l10236,1237e" filled="f" stroked="t" strokeweight=".25pt" strokecolor="#0000FF">
                <v:path arrowok="t"/>
              </v:shape>
            </v:group>
            <v:group style="position:absolute;left:10210;top:1175;width:94;height:113" coordorigin="10210,1175" coordsize="94,113">
              <v:shape style="position:absolute;left:10210;top:1175;width:94;height:113" coordorigin="10210,1175" coordsize="94,113" path="m10304,1288l10210,1175e" filled="f" stroked="t" strokeweight=".25pt" strokecolor="#0000FF">
                <v:path arrowok="t"/>
              </v:shape>
            </v:group>
            <v:group style="position:absolute;left:10195;top:1111;width:109;height:101" coordorigin="10195,1111" coordsize="109,101">
              <v:shape style="position:absolute;left:10195;top:1111;width:109;height:101" coordorigin="10195,1111" coordsize="109,101" path="m10304,1212l10195,1111e" filled="f" stroked="t" strokeweight=".25pt" strokecolor="#0000FF">
                <v:path arrowok="t"/>
              </v:shape>
            </v:group>
            <v:group style="position:absolute;left:10194;top:1046;width:110;height:91" coordorigin="10194,1046" coordsize="110,91">
              <v:shape style="position:absolute;left:10194;top:1046;width:110;height:91" coordorigin="10194,1046" coordsize="110,91" path="m10304,1137l10194,1046e" filled="f" stroked="t" strokeweight=".25pt" strokecolor="#0000FF">
                <v:path arrowok="t"/>
              </v:shape>
            </v:group>
            <v:group style="position:absolute;left:10197;top:991;width:107;height:71" coordorigin="10197,991" coordsize="107,71">
              <v:shape style="position:absolute;left:10197;top:991;width:107;height:71" coordorigin="10197,991" coordsize="107,71" path="m10304,1062l10197,991e" filled="f" stroked="t" strokeweight=".25pt" strokecolor="#0000FF">
                <v:path arrowok="t"/>
              </v:shape>
            </v:group>
            <v:group style="position:absolute;left:10113;top:899;width:191;height:2" coordorigin="10113,899" coordsize="191,2">
              <v:shape style="position:absolute;left:10113;top:899;width:191;height:2" coordorigin="10113,899" coordsize="191,0" path="m10113,899l10304,899e" filled="f" stroked="t" strokeweight=".173045pt" strokecolor="#0000FF">
                <v:path arrowok="t"/>
              </v:shape>
            </v:group>
            <v:group style="position:absolute;left:10127;top:829;width:177;height:2" coordorigin="10127,829" coordsize="177,2">
              <v:shape style="position:absolute;left:10127;top:829;width:177;height:2" coordorigin="10127,829" coordsize="177,0" path="m10127,829l10304,829e" filled="f" stroked="t" strokeweight=".16811pt" strokecolor="#0000FF">
                <v:path arrowok="t"/>
              </v:shape>
            </v:group>
            <v:group style="position:absolute;left:10138;top:761;width:166;height:2" coordorigin="10138,761" coordsize="166,2">
              <v:shape style="position:absolute;left:10138;top:761;width:166;height:2" coordorigin="10138,761" coordsize="166,0" path="m10138,761l10304,761e" filled="f" stroked="t" strokeweight=".34550pt" strokecolor="#0000FF">
                <v:path arrowok="t"/>
              </v:shape>
            </v:group>
            <v:group style="position:absolute;left:10215;top:1388;width:2;height:126" coordorigin="10215,1388" coordsize="2,126">
              <v:shape style="position:absolute;left:10215;top:1388;width:2;height:126" coordorigin="10215,1388" coordsize="0,126" path="m10215,1388l10215,1513e" filled="f" stroked="t" strokeweight="1.466pt" strokecolor="#0000FF">
                <v:path arrowok="t"/>
              </v:shape>
            </v:group>
            <v:group style="position:absolute;left:10205;top:1297;width:2;height:141" coordorigin="10205,1297" coordsize="2,141">
              <v:shape style="position:absolute;left:10205;top:1297;width:2;height:141" coordorigin="10205,1297" coordsize="0,141" path="m10205,1297l10205,1438e" filled="f" stroked="t" strokeweight="2.428pt" strokecolor="#0000FF">
                <v:path arrowok="t"/>
              </v:shape>
            </v:group>
            <v:group style="position:absolute;left:10153;top:1223;width:76;height:140" coordorigin="10153,1223" coordsize="76,140">
              <v:shape style="position:absolute;left:10153;top:1223;width:76;height:140" coordorigin="10153,1223" coordsize="76,140" path="m10229,1363l10153,1223e" filled="f" stroked="t" strokeweight=".25pt" strokecolor="#0000FF">
                <v:path arrowok="t"/>
              </v:shape>
            </v:group>
            <v:group style="position:absolute;left:10123;top:1163;width:106;height:125" coordorigin="10123,1163" coordsize="106,125">
              <v:shape style="position:absolute;left:10123;top:1163;width:106;height:125" coordorigin="10123,1163" coordsize="106,125" path="m10229,1288l10123,1163e" filled="f" stroked="t" strokeweight=".25pt" strokecolor="#0000FF">
                <v:path arrowok="t"/>
              </v:shape>
            </v:group>
            <v:group style="position:absolute;left:10110;top:1106;width:119;height:106" coordorigin="10110,1106" coordsize="119,106">
              <v:shape style="position:absolute;left:10110;top:1106;width:119;height:106" coordorigin="10110,1106" coordsize="119,106" path="m10229,1212l10110,1106e" filled="f" stroked="t" strokeweight=".25pt" strokecolor="#0000FF">
                <v:path arrowok="t"/>
              </v:shape>
            </v:group>
            <v:group style="position:absolute;left:10100;top:1050;width:129;height:88" coordorigin="10100,1050" coordsize="129,88">
              <v:shape style="position:absolute;left:10100;top:1050;width:129;height:88" coordorigin="10100,1050" coordsize="129,88" path="m10229,1137l10100,1050e" filled="f" stroked="t" strokeweight=".25pt" strokecolor="#0000FF">
                <v:path arrowok="t"/>
              </v:shape>
            </v:group>
            <v:group style="position:absolute;left:10099;top:997;width:130;height:65" coordorigin="10099,997" coordsize="130,65">
              <v:shape style="position:absolute;left:10099;top:997;width:130;height:65" coordorigin="10099,997" coordsize="130,65" path="m10229,1062l10099,997e" filled="f" stroked="t" strokeweight=".25pt" strokecolor="#0000FF">
                <v:path arrowok="t"/>
              </v:shape>
            </v:group>
            <v:group style="position:absolute;left:10150;top:696;width:79;height:2" coordorigin="10150,696" coordsize="79,2">
              <v:shape style="position:absolute;left:10150;top:696;width:79;height:2" coordorigin="10150,696" coordsize="79,0" path="m10150,696l10229,696e" filled="f" stroked="t" strokeweight="1.082pt" strokecolor="#0000FF">
                <v:path arrowok="t"/>
              </v:shape>
            </v:group>
            <v:group style="position:absolute;left:10158;top:610;width:71;height:37" coordorigin="10158,610" coordsize="71,37">
              <v:shape style="position:absolute;left:10158;top:610;width:71;height:37" coordorigin="10158,610" coordsize="71,37" path="m10229,610l10158,647e" filled="f" stroked="t" strokeweight=".25pt" strokecolor="#0000FF">
                <v:path arrowok="t"/>
              </v:shape>
            </v:group>
            <v:group style="position:absolute;left:10145;top:1464;width:2;height:125" coordorigin="10145,1464" coordsize="2,125">
              <v:shape style="position:absolute;left:10145;top:1464;width:2;height:125" coordorigin="10145,1464" coordsize="0,125" path="m10145,1464l10145,1589e" filled="f" stroked="t" strokeweight=".842pt" strokecolor="#0000FF">
                <v:path arrowok="t"/>
              </v:shape>
            </v:group>
            <v:group style="position:absolute;left:10138;top:1365;width:2;height:149" coordorigin="10138,1365" coordsize="2,149">
              <v:shape style="position:absolute;left:10138;top:1365;width:2;height:149" coordorigin="10138,1365" coordsize="0,149" path="m10138,1365l10138,1513e" filled="f" stroked="t" strokeweight="1.609pt" strokecolor="#0000FF">
                <v:path arrowok="t"/>
              </v:shape>
            </v:group>
            <v:group style="position:absolute;left:10124;top:1272;width:2;height:166" coordorigin="10124,1272" coordsize="2,166">
              <v:shape style="position:absolute;left:10124;top:1272;width:2;height:166" coordorigin="10124,1272" coordsize="0,166" path="m10124,1272l10124,1438e" filled="f" stroked="t" strokeweight="2.957pt" strokecolor="#0000FF">
                <v:path arrowok="t"/>
              </v:shape>
            </v:group>
            <v:group style="position:absolute;left:10067;top:1205;width:87;height:157" coordorigin="10067,1205" coordsize="87,157">
              <v:shape style="position:absolute;left:10067;top:1205;width:87;height:157" coordorigin="10067,1205" coordsize="87,157" path="m10154,1363l10067,1205e" filled="f" stroked="t" strokeweight=".25pt" strokecolor="#0000FF">
                <v:path arrowok="t"/>
              </v:shape>
            </v:group>
            <v:group style="position:absolute;left:10041;top:831;width:113;height:5" coordorigin="10041,831" coordsize="113,5">
              <v:shape style="position:absolute;left:10041;top:831;width:113;height:5" coordorigin="10041,831" coordsize="113,5" path="m10154,836l10041,831e" filled="f" stroked="t" strokeweight=".25pt" strokecolor="#0000FF">
                <v:path arrowok="t"/>
              </v:shape>
            </v:group>
            <v:group style="position:absolute;left:10052;top:768;width:101;height:2" coordorigin="10052,768" coordsize="101,2">
              <v:shape style="position:absolute;left:10052;top:768;width:101;height:2" coordorigin="10052,768" coordsize="101,0" path="m10052,768l10154,768e" filled="f" stroked="t" strokeweight=".7699pt" strokecolor="#0000FF">
                <v:path arrowok="t"/>
              </v:shape>
            </v:group>
            <v:group style="position:absolute;left:10067;top:703;width:87;height:2" coordorigin="10067,703" coordsize="87,2">
              <v:shape style="position:absolute;left:10067;top:703;width:87;height:2" coordorigin="10067,703" coordsize="87,0" path="m10067,703l10154,703e" filled="f" stroked="t" strokeweight="1.7312pt" strokecolor="#0000FF">
                <v:path arrowok="t"/>
              </v:shape>
            </v:group>
            <v:group style="position:absolute;left:10078;top:610;width:75;height:53" coordorigin="10078,610" coordsize="75,53">
              <v:shape style="position:absolute;left:10078;top:610;width:75;height:53" coordorigin="10078,610" coordsize="75,53" path="m10154,610l10078,663e" filled="f" stroked="t" strokeweight=".25pt" strokecolor="#0000FF">
                <v:path arrowok="t"/>
              </v:shape>
            </v:group>
            <v:group style="position:absolute;left:10087;top:535;width:67;height:60" coordorigin="10087,535" coordsize="67,60">
              <v:shape style="position:absolute;left:10087;top:535;width:67;height:60" coordorigin="10087,535" coordsize="67,60" path="m10154,535l10087,595e" filled="f" stroked="t" strokeweight=".25pt" strokecolor="#0000FF">
                <v:path arrowok="t"/>
              </v:shape>
            </v:group>
            <v:group style="position:absolute;left:10071;top:1445;width:7;height:144" coordorigin="10071,1445" coordsize="7,144">
              <v:shape style="position:absolute;left:10071;top:1445;width:7;height:144" coordorigin="10071,1445" coordsize="7,144" path="m10079,1589l10071,1445e" filled="f" stroked="t" strokeweight=".25pt" strokecolor="#0000FF">
                <v:path arrowok="t"/>
              </v:shape>
            </v:group>
            <v:group style="position:absolute;left:10067;top:1341;width:2;height:172" coordorigin="10067,1341" coordsize="2,172">
              <v:shape style="position:absolute;left:10067;top:1341;width:2;height:172" coordorigin="10067,1341" coordsize="0,172" path="m10067,1341l10067,1513e" filled="f" stroked="t" strokeweight="1.130pt" strokecolor="#0000FF">
                <v:path arrowok="t"/>
              </v:shape>
            </v:group>
            <v:group style="position:absolute;left:10053;top:1256;width:2;height:182" coordorigin="10053,1256" coordsize="2,182">
              <v:shape style="position:absolute;left:10053;top:1256;width:2;height:182" coordorigin="10053,1256" coordsize="0,182" path="m10053,1256l10053,1438e" filled="f" stroked="t" strokeweight="2.597pt" strokecolor="#0000FF">
                <v:path arrowok="t"/>
              </v:shape>
            </v:group>
            <v:group style="position:absolute;left:9979;top:778;width:100;height:2" coordorigin="9979,778" coordsize="100,2">
              <v:shape style="position:absolute;left:9979;top:778;width:100;height:2" coordorigin="9979,778" coordsize="100,0" path="m9979,778l10079,778e" filled="f" stroked="t" strokeweight="1.7082pt" strokecolor="#0000FF">
                <v:path arrowok="t"/>
              </v:shape>
            </v:group>
            <v:group style="position:absolute;left:9992;top:686;width:87;height:51" coordorigin="9992,686" coordsize="87,51">
              <v:shape style="position:absolute;left:9992;top:686;width:87;height:51" coordorigin="9992,686" coordsize="87,51" path="m10079,686l9992,737e" filled="f" stroked="t" strokeweight=".25pt" strokecolor="#0000FF">
                <v:path arrowok="t"/>
              </v:shape>
            </v:group>
            <v:group style="position:absolute;left:10004;top:610;width:75;height:67" coordorigin="10004,610" coordsize="75,67">
              <v:shape style="position:absolute;left:10004;top:610;width:75;height:67" coordorigin="10004,610" coordsize="75,67" path="m10079,610l10004,677e" filled="f" stroked="t" strokeweight=".25pt" strokecolor="#0000FF">
                <v:path arrowok="t"/>
              </v:shape>
            </v:group>
            <v:group style="position:absolute;left:10015;top:535;width:63;height:73" coordorigin="10015,535" coordsize="63,73">
              <v:shape style="position:absolute;left:10015;top:535;width:63;height:73" coordorigin="10015,535" coordsize="63,73" path="m10079,535l10015,608e" filled="f" stroked="t" strokeweight=".25pt" strokecolor="#0000FF">
                <v:path arrowok="t"/>
              </v:shape>
            </v:group>
            <v:group style="position:absolute;left:10022;top:460;width:56;height:68" coordorigin="10022,460" coordsize="56,68">
              <v:shape style="position:absolute;left:10022;top:460;width:56;height:68" coordorigin="10022,460" coordsize="56,68" path="m10079,460l10022,528e" filled="f" stroked="t" strokeweight=".25pt" strokecolor="#0000FF">
                <v:path arrowok="t"/>
              </v:shape>
            </v:group>
            <v:group style="position:absolute;left:10011;top:1540;width:2;height:124" coordorigin="10011,1540" coordsize="2,124">
              <v:shape style="position:absolute;left:10011;top:1540;width:2;height:124" coordorigin="10011,1540" coordsize="0,124" path="m10011,1540l10011,1664e" filled="f" stroked="t" strokeweight=".818pt" strokecolor="#0000FF">
                <v:path arrowok="t"/>
              </v:shape>
            </v:group>
            <v:group style="position:absolute;left:10003;top:1425;width:8;height:164" coordorigin="10003,1425" coordsize="8,164">
              <v:shape style="position:absolute;left:10003;top:1425;width:8;height:164" coordorigin="10003,1425" coordsize="8,164" path="m10003,1589l10011,1425e" filled="f" stroked="t" strokeweight=".25pt" strokecolor="#0000FF">
                <v:path arrowok="t"/>
              </v:shape>
            </v:group>
            <v:group style="position:absolute;left:9993;top:1324;width:11;height:189" coordorigin="9993,1324" coordsize="11,189">
              <v:shape style="position:absolute;left:9993;top:1324;width:11;height:189" coordorigin="9993,1324" coordsize="11,189" path="m10003,1513l9993,1324e" filled="f" stroked="t" strokeweight=".25pt" strokecolor="#0000FF">
                <v:path arrowok="t"/>
              </v:shape>
            </v:group>
            <v:group style="position:absolute;left:9927;top:686;width:76;height:73" coordorigin="9927,686" coordsize="76,73">
              <v:shape style="position:absolute;left:9927;top:686;width:76;height:73" coordorigin="9927,686" coordsize="76,73" path="m10003,686l9927,759e" filled="f" stroked="t" strokeweight=".25pt" strokecolor="#0000FF">
                <v:path arrowok="t"/>
              </v:shape>
            </v:group>
            <v:group style="position:absolute;left:9936;top:610;width:67;height:85" coordorigin="9936,610" coordsize="67,85">
              <v:shape style="position:absolute;left:9936;top:610;width:67;height:85" coordorigin="9936,610" coordsize="67,85" path="m10003,610l9936,695e" filled="f" stroked="t" strokeweight=".25pt" strokecolor="#0000FF">
                <v:path arrowok="t"/>
              </v:shape>
            </v:group>
            <v:group style="position:absolute;left:9946;top:535;width:57;height:84" coordorigin="9946,535" coordsize="57,84">
              <v:shape style="position:absolute;left:9946;top:535;width:57;height:84" coordorigin="9946,535" coordsize="57,84" path="m10003,535l9946,619e" filled="f" stroked="t" strokeweight=".25pt" strokecolor="#0000FF">
                <v:path arrowok="t"/>
              </v:shape>
            </v:group>
            <v:group style="position:absolute;left:9956;top:460;width:47;height:73" coordorigin="9956,460" coordsize="47,73">
              <v:shape style="position:absolute;left:9956;top:460;width:47;height:73" coordorigin="9956,460" coordsize="47,73" path="m10003,460l9956,532e" filled="f" stroked="t" strokeweight=".25pt" strokecolor="#0000FF">
                <v:path arrowok="t"/>
              </v:shape>
            </v:group>
            <v:group style="position:absolute;left:9947;top:1521;width:2;height:143" coordorigin="9947,1521" coordsize="2,143">
              <v:shape style="position:absolute;left:9947;top:1521;width:2;height:143" coordorigin="9947,1521" coordsize="0,143" path="m9947,1521l9947,1664e" filled="f" stroked="t" strokeweight="1.875pt" strokecolor="#0000FF">
                <v:path arrowok="t"/>
              </v:shape>
            </v:group>
            <v:group style="position:absolute;left:9939;top:1412;width:2;height:177" coordorigin="9939,1412" coordsize="2,177">
              <v:shape style="position:absolute;left:9939;top:1412;width:2;height:177" coordorigin="9939,1412" coordsize="0,177" path="m9939,1412l9939,1589e" filled="f" stroked="t" strokeweight="1.130pt" strokecolor="#0000FF">
                <v:path arrowok="t"/>
              </v:shape>
            </v:group>
            <v:group style="position:absolute;left:9873;top:610;width:55;height:105" coordorigin="9873,610" coordsize="55,105">
              <v:shape style="position:absolute;left:9873;top:610;width:55;height:105" coordorigin="9873,610" coordsize="55,105" path="m9928,610l9873,715e" filled="f" stroked="t" strokeweight=".25pt" strokecolor="#0000FF">
                <v:path arrowok="t"/>
              </v:shape>
            </v:group>
            <v:group style="position:absolute;left:9903;top:535;width:2;height:100" coordorigin="9903,535" coordsize="2,100">
              <v:shape style="position:absolute;left:9903;top:535;width:2;height:100" coordorigin="9903,535" coordsize="0,100" path="m9903,535l9903,635e" filled="f" stroked="t" strokeweight="2.478pt" strokecolor="#0000FF">
                <v:path arrowok="t"/>
              </v:shape>
            </v:group>
            <v:group style="position:absolute;left:9908;top:460;width:2;height:85" coordorigin="9908,460" coordsize="2,85">
              <v:shape style="position:absolute;left:9908;top:460;width:2;height:85" coordorigin="9908,460" coordsize="0,85" path="m9908,460l9908,544e" filled="f" stroked="t" strokeweight="2.045pt" strokecolor="#0000FF">
                <v:path arrowok="t"/>
              </v:shape>
            </v:group>
            <v:group style="position:absolute;left:9884;top:1509;width:2;height:154" coordorigin="9884,1509" coordsize="2,154">
              <v:shape style="position:absolute;left:9884;top:1509;width:2;height:154" coordorigin="9884,1509" coordsize="0,154" path="m9884,1509l9884,1664e" filled="f" stroked="t" strokeweight="3.101pt" strokecolor="#0000FF">
                <v:path arrowok="t"/>
              </v:shape>
            </v:group>
            <v:group style="position:absolute;left:9872;top:1403;width:2;height:186" coordorigin="9872,1403" coordsize="2,186">
              <v:shape style="position:absolute;left:9872;top:1403;width:2;height:186" coordorigin="9872,1403" coordsize="0,186" path="m9872,1403l9872,1589e" filled="f" stroked="t" strokeweight="1.972pt" strokecolor="#0000FF">
                <v:path arrowok="t"/>
              </v:shape>
            </v:group>
            <v:group style="position:absolute;left:9834;top:535;width:2;height:114" coordorigin="9834,535" coordsize="2,114">
              <v:shape style="position:absolute;left:9834;top:535;width:2;height:114" coordorigin="9834,535" coordsize="0,114" path="m9834,535l9834,649e" filled="f" stroked="t" strokeweight="1.828pt" strokecolor="#0000FF">
                <v:path arrowok="t"/>
              </v:shape>
            </v:group>
            <v:group style="position:absolute;left:9837;top:385;width:2;height:172" coordorigin="9837,385" coordsize="2,172">
              <v:shape style="position:absolute;left:9837;top:385;width:2;height:172" coordorigin="9837,385" coordsize="0,172" path="m9837,385l9837,556e" filled="f" stroked="t" strokeweight=".23725pt" strokecolor="#0000FF">
                <v:path arrowok="t"/>
              </v:shape>
            </v:group>
            <v:group style="position:absolute;left:9778;top:1613;width:97;height:126" coordorigin="9778,1613" coordsize="97,126">
              <v:shape style="position:absolute;left:9778;top:1613;width:97;height:126" coordorigin="9778,1613" coordsize="97,126" path="m9778,1739l9875,1613e" filled="f" stroked="t" strokeweight=".25pt" strokecolor="#0000FF">
                <v:path arrowok="t"/>
              </v:shape>
            </v:group>
            <v:group style="position:absolute;left:9778;top:1512;width:81;height:152" coordorigin="9778,1512" coordsize="81,152">
              <v:shape style="position:absolute;left:9778;top:1512;width:81;height:152" coordorigin="9778,1512" coordsize="81,152" path="m9778,1664l9858,1512e" filled="f" stroked="t" strokeweight=".25pt" strokecolor="#0000FF">
                <v:path arrowok="t"/>
              </v:shape>
            </v:group>
            <v:group style="position:absolute;left:9805;top:1404;width:2;height:185" coordorigin="9805,1404" coordsize="2,185">
              <v:shape style="position:absolute;left:9805;top:1404;width:2;height:185" coordorigin="9805,1404" coordsize="0,185" path="m9805,1404l9805,1589e" filled="f" stroked="t" strokeweight="2.789pt" strokecolor="#0000FF">
                <v:path arrowok="t"/>
              </v:shape>
            </v:group>
            <v:group style="position:absolute;left:9767;top:385;width:2;height:275" coordorigin="9767,385" coordsize="2,275">
              <v:shape style="position:absolute;left:9767;top:385;width:2;height:275" coordorigin="9767,385" coordsize="0,275" path="m9767,385l9767,659e" filled="f" stroked="t" strokeweight=".1141pt" strokecolor="#0000FF">
                <v:path arrowok="t"/>
              </v:shape>
            </v:group>
            <v:group style="position:absolute;left:9702;top:1615;width:112;height:125" coordorigin="9702,1615" coordsize="112,125">
              <v:shape style="position:absolute;left:9702;top:1615;width:112;height:125" coordorigin="9702,1615" coordsize="112,125" path="m9702,1739l9814,1615e" filled="f" stroked="t" strokeweight=".25pt" strokecolor="#0000FF">
                <v:path arrowok="t"/>
              </v:shape>
            </v:group>
            <v:group style="position:absolute;left:9702;top:1522;width:94;height:142" coordorigin="9702,1522" coordsize="94,142">
              <v:shape style="position:absolute;left:9702;top:1522;width:94;height:142" coordorigin="9702,1522" coordsize="94,142" path="m9702,1664l9796,1522e" filled="f" stroked="t" strokeweight=".25pt" strokecolor="#0000FF">
                <v:path arrowok="t"/>
              </v:shape>
            </v:group>
            <v:group style="position:absolute;left:9738;top:1414;width:2;height:175" coordorigin="9738,1414" coordsize="2,175">
              <v:shape style="position:absolute;left:9738;top:1414;width:2;height:175" coordorigin="9738,1414" coordsize="0,175" path="m9738,1414l9738,1589e" filled="f" stroked="t" strokeweight="3.632pt" strokecolor="#0000FF">
                <v:path arrowok="t"/>
              </v:shape>
            </v:group>
            <v:group style="position:absolute;left:9702;top:460;width:2;height:206" coordorigin="9702,460" coordsize="2,206">
              <v:shape style="position:absolute;left:9702;top:460;width:2;height:206" coordorigin="9702,460" coordsize="0,206" path="m9702,460l9702,666e" filled="f" stroked="t" strokeweight=".3225pt" strokecolor="#0000FF">
                <v:path arrowok="t"/>
              </v:shape>
            </v:group>
            <v:group style="position:absolute;left:9694;top:385;width:8;height:84" coordorigin="9694,385" coordsize="8,84">
              <v:shape style="position:absolute;left:9694;top:385;width:8;height:84" coordorigin="9694,385" coordsize="8,84" path="m9702,385l9694,469e" filled="f" stroked="t" strokeweight=".25pt" strokecolor="#0000FF">
                <v:path arrowok="t"/>
              </v:shape>
            </v:group>
            <v:group style="position:absolute;left:9627;top:1623;width:124;height:116" coordorigin="9627,1623" coordsize="124,116">
              <v:shape style="position:absolute;left:9627;top:1623;width:124;height:116" coordorigin="9627,1623" coordsize="124,116" path="m9627,1739l9751,1623e" filled="f" stroked="t" strokeweight=".25pt" strokecolor="#0000FF">
                <v:path arrowok="t"/>
              </v:shape>
            </v:group>
            <v:group style="position:absolute;left:9627;top:1531;width:108;height:133" coordorigin="9627,1531" coordsize="108,133">
              <v:shape style="position:absolute;left:9627;top:1531;width:108;height:133" coordorigin="9627,1531" coordsize="108,133" path="m9627,1664l9735,1531e" filled="f" stroked="t" strokeweight=".25pt" strokecolor="#0000FF">
                <v:path arrowok="t"/>
              </v:shape>
            </v:group>
            <v:group style="position:absolute;left:9627;top:1421;width:95;height:167" coordorigin="9627,1421" coordsize="95,167">
              <v:shape style="position:absolute;left:9627;top:1421;width:95;height:167" coordorigin="9627,1421" coordsize="95,167" path="m9627,1589l9722,1421e" filled="f" stroked="t" strokeweight=".25pt" strokecolor="#0000FF">
                <v:path arrowok="t"/>
              </v:shape>
            </v:group>
            <v:group style="position:absolute;left:9638;top:535;width:2;height:132" coordorigin="9638,535" coordsize="2,132">
              <v:shape style="position:absolute;left:9638;top:535;width:2;height:132" coordorigin="9638,535" coordsize="0,132" path="m9638,535l9638,667e" filled="f" stroked="t" strokeweight="1.131pt" strokecolor="#0000FF">
                <v:path arrowok="t"/>
              </v:shape>
            </v:group>
            <v:group style="position:absolute;left:9633;top:460;width:2;height:106" coordorigin="9633,460" coordsize="2,106">
              <v:shape style="position:absolute;left:9633;top:460;width:2;height:106" coordorigin="9633,460" coordsize="0,106" path="m9633,460l9633,565e" filled="f" stroked="t" strokeweight=".577pt" strokecolor="#0000FF">
                <v:path arrowok="t"/>
              </v:shape>
            </v:group>
            <v:group style="position:absolute;left:9626;top:385;width:2;height:88" coordorigin="9626,385" coordsize="2,88">
              <v:shape style="position:absolute;left:9626;top:385;width:2;height:88" coordorigin="9626,385" coordsize="1,88" path="m9627,385l9626,473e" filled="f" stroked="t" strokeweight=".25pt" strokecolor="#0000FF">
                <v:path arrowok="t"/>
              </v:shape>
            </v:group>
            <v:group style="position:absolute;left:9552;top:1633;width:138;height:107" coordorigin="9552,1633" coordsize="138,107">
              <v:shape style="position:absolute;left:9552;top:1633;width:138;height:107" coordorigin="9552,1633" coordsize="138,107" path="m9552,1739l9689,1633e" filled="f" stroked="t" strokeweight=".25pt" strokecolor="#0000FF">
                <v:path arrowok="t"/>
              </v:shape>
            </v:group>
            <v:group style="position:absolute;left:9552;top:1544;width:123;height:120" coordorigin="9552,1544" coordsize="123,120">
              <v:shape style="position:absolute;left:9552;top:1544;width:123;height:120" coordorigin="9552,1544" coordsize="123,120" path="m9552,1664l9674,1544e" filled="f" stroked="t" strokeweight=".25pt" strokecolor="#0000FF">
                <v:path arrowok="t"/>
              </v:shape>
            </v:group>
            <v:group style="position:absolute;left:9552;top:1436;width:118;height:152" coordorigin="9552,1436" coordsize="118,152">
              <v:shape style="position:absolute;left:9552;top:1436;width:118;height:152" coordorigin="9552,1436" coordsize="118,152" path="m9552,1589l9670,1436e" filled="f" stroked="t" strokeweight=".25pt" strokecolor="#0000FF">
                <v:path arrowok="t"/>
              </v:shape>
            </v:group>
            <v:group style="position:absolute;left:9568;top:535;width:2;height:124" coordorigin="9568,535" coordsize="2,124">
              <v:shape style="position:absolute;left:9568;top:535;width:2;height:124" coordorigin="9568,535" coordsize="0,124" path="m9568,535l9568,659e" filled="f" stroked="t" strokeweight="1.635pt" strokecolor="#0000FF">
                <v:path arrowok="t"/>
              </v:shape>
            </v:group>
            <v:group style="position:absolute;left:9559;top:460;width:2;height:103" coordorigin="9559,460" coordsize="2,103">
              <v:shape style="position:absolute;left:9559;top:460;width:2;height:103" coordorigin="9559,460" coordsize="0,103" path="m9559,460l9559,563e" filled="f" stroked="t" strokeweight=".794pt" strokecolor="#0000FF">
                <v:path arrowok="t"/>
              </v:shape>
            </v:group>
            <v:group style="position:absolute;left:9552;top:385;width:4;height:90" coordorigin="9552,385" coordsize="4,90">
              <v:shape style="position:absolute;left:9552;top:385;width:4;height:90" coordorigin="9552,385" coordsize="4,90" path="m9552,385l9556,475e" filled="f" stroked="t" strokeweight=".25pt" strokecolor="#0000FF">
                <v:path arrowok="t"/>
              </v:shape>
            </v:group>
            <v:group style="position:absolute;left:9477;top:1566;width:136;height:98" coordorigin="9477,1566" coordsize="136,98">
              <v:shape style="position:absolute;left:9477;top:1566;width:136;height:98" coordorigin="9477,1566" coordsize="136,98" path="m9477,1664l9612,1566e" filled="f" stroked="t" strokeweight=".25pt" strokecolor="#0000FF">
                <v:path arrowok="t"/>
              </v:shape>
            </v:group>
            <v:group style="position:absolute;left:9477;top:1459;width:135;height:129" coordorigin="9477,1459" coordsize="135,129">
              <v:shape style="position:absolute;left:9477;top:1459;width:135;height:129" coordorigin="9477,1459" coordsize="135,129" path="m9477,1589l9611,1459e" filled="f" stroked="t" strokeweight=".25pt" strokecolor="#0000FF">
                <v:path arrowok="t"/>
              </v:shape>
            </v:group>
            <v:group style="position:absolute;left:9477;top:610;width:61;height:115" coordorigin="9477,610" coordsize="61,115">
              <v:shape style="position:absolute;left:9477;top:610;width:61;height:115" coordorigin="9477,610" coordsize="61,115" path="m9477,610l9538,726e" filled="f" stroked="t" strokeweight=".25pt" strokecolor="#0000FF">
                <v:path arrowok="t"/>
              </v:shape>
            </v:group>
            <v:group style="position:absolute;left:9496;top:535;width:2;height:118" coordorigin="9496,535" coordsize="2,118">
              <v:shape style="position:absolute;left:9496;top:535;width:2;height:118" coordorigin="9496,535" coordsize="0,118" path="m9496,535l9496,653e" filled="f" stroked="t" strokeweight="1.947pt" strokecolor="#0000FF">
                <v:path arrowok="t"/>
              </v:shape>
            </v:group>
            <v:group style="position:absolute;left:9487;top:460;width:2;height:102" coordorigin="9487,460" coordsize="2,102">
              <v:shape style="position:absolute;left:9487;top:460;width:2;height:102" coordorigin="9487,460" coordsize="0,102" path="m9487,460l9487,562e" filled="f" stroked="t" strokeweight="1.034pt" strokecolor="#0000FF">
                <v:path arrowok="t"/>
              </v:shape>
            </v:group>
            <v:group style="position:absolute;left:9482;top:385;width:2;height:87" coordorigin="9482,385" coordsize="2,87">
              <v:shape style="position:absolute;left:9482;top:385;width:2;height:87" coordorigin="9482,385" coordsize="0,87" path="m9482,385l9482,471e" filled="f" stroked="t" strokeweight=".505pt" strokecolor="#0000FF">
                <v:path arrowok="t"/>
              </v:shape>
            </v:group>
            <v:group style="position:absolute;left:9401;top:1583;width:150;height:81" coordorigin="9401,1583" coordsize="150,81">
              <v:shape style="position:absolute;left:9401;top:1583;width:150;height:81" coordorigin="9401,1583" coordsize="150,81" path="m9401,1664l9551,1583e" filled="f" stroked="t" strokeweight=".25pt" strokecolor="#0000FF">
                <v:path arrowok="t"/>
              </v:shape>
            </v:group>
            <v:group style="position:absolute;left:9401;top:1485;width:149;height:104" coordorigin="9401,1485" coordsize="149,104">
              <v:shape style="position:absolute;left:9401;top:1485;width:149;height:104" coordorigin="9401,1485" coordsize="149,104" path="m9401,1589l9550,1485e" filled="f" stroked="t" strokeweight=".25pt" strokecolor="#0000FF">
                <v:path arrowok="t"/>
              </v:shape>
            </v:group>
            <v:group style="position:absolute;left:9105;top:411;width:1285;height:1190" coordorigin="9105,411" coordsize="1285,1190">
              <v:shape style="position:absolute;left:9105;top:411;width:1285;height:1190" coordorigin="9105,411" coordsize="1285,1190" path="m9137,784l9173,703,9218,637,9272,582,9332,537,9396,499,9460,469,9527,445,9596,426,9668,415,9742,411,9829,417,9915,433,10001,461,10083,499,10159,550,10228,614,10287,689,10334,773,10367,862,10386,954,10389,1043,10379,1130,10357,1215,10323,1293,10279,1364,10225,1425,10161,1477,10087,1520,10003,1553,9906,1578,9796,1596,9679,1602,9562,1594,9448,1570,9345,1525,9257,1458,9197,1381,9152,1289,9123,1187,9107,1081,9105,975,9115,875,9137,784e" filled="f" stroked="t" strokeweight="1.5pt" strokecolor="#FF0000">
                <v:path arrowok="t"/>
              </v:shape>
            </v:group>
            <v:group style="position:absolute;left:9396;top:701;width:640;height:638" coordorigin="9396,701" coordsize="640,638">
              <v:shape style="position:absolute;left:9396;top:701;width:640;height:638" coordorigin="9396,701" coordsize="640,638" path="m9396,1017l9403,946,9421,877,9450,814,9491,764,9592,713,9653,703,9717,701,9787,707,9855,720,9915,743,9995,822,10027,938,10033,1004,10035,1078,10031,1151,10015,1216,9982,1269,9931,1307,9864,1330,9789,1340,9711,1339,9641,1329,9576,1310,9518,1282,9471,1244,9413,1143,9399,1082,9396,1017e" filled="f" stroked="t" strokeweight="1.5pt" strokecolor="#00FF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FFFFFF"/>
          <w:spacing w:val="0"/>
          <w:w w:val="101"/>
        </w:rPr>
        <w:t>Apex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4" w:after="0" w:line="240" w:lineRule="auto"/>
        <w:ind w:left="2671" w:right="2274"/>
        <w:jc w:val="center"/>
        <w:tabs>
          <w:tab w:pos="4360" w:val="left"/>
          <w:tab w:pos="65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>Left</w:t>
      </w:r>
      <w:r>
        <w:rPr>
          <w:rFonts w:ascii="Arial" w:hAnsi="Arial" w:cs="Arial" w:eastAsia="Arial"/>
          <w:sz w:val="12"/>
          <w:szCs w:val="12"/>
          <w:color w:val="FFFFFF"/>
          <w:spacing w:val="-27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0"/>
        </w:rPr>
        <w:t>Right</w:t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0"/>
        </w:rPr>
        <w:t>    </w:t>
      </w:r>
      <w:r>
        <w:rPr>
          <w:rFonts w:ascii="Arial" w:hAnsi="Arial" w:cs="Arial" w:eastAsia="Arial"/>
          <w:sz w:val="12"/>
          <w:szCs w:val="12"/>
          <w:color w:val="221F1F"/>
          <w:spacing w:val="1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>Up</w:t>
      </w:r>
      <w:r>
        <w:rPr>
          <w:rFonts w:ascii="Arial" w:hAnsi="Arial" w:cs="Arial" w:eastAsia="Arial"/>
          <w:sz w:val="12"/>
          <w:szCs w:val="12"/>
          <w:color w:val="FFFFFF"/>
          <w:spacing w:val="-2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FFFFFF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221F1F"/>
          <w:spacing w:val="0"/>
          <w:w w:val="103"/>
        </w:rPr>
        <w:t>Down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3.7:</w:t>
      </w:r>
      <w:r>
        <w:rPr>
          <w:rFonts w:ascii="Arial" w:hAnsi="Arial" w:cs="Arial" w:eastAsia="Arial"/>
          <w:sz w:val="24"/>
          <w:szCs w:val="24"/>
          <w:spacing w:val="4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DENSE</w:t>
      </w:r>
      <w:r>
        <w:rPr>
          <w:rFonts w:ascii="Arial" w:hAnsi="Arial" w:cs="Arial" w:eastAsia="Arial"/>
          <w:sz w:val="24"/>
          <w:szCs w:val="24"/>
          <w:spacing w:val="-4"/>
          <w:w w:val="11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b/>
          <w:bCs/>
        </w:rPr>
        <w:t>images</w:t>
      </w:r>
      <w:r>
        <w:rPr>
          <w:rFonts w:ascii="Arial" w:hAnsi="Arial" w:cs="Arial" w:eastAsia="Arial"/>
          <w:sz w:val="24"/>
          <w:szCs w:val="24"/>
          <w:spacing w:val="6"/>
          <w:w w:val="9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from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represe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tati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su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ject</w:t>
      </w:r>
      <w:r>
        <w:rPr>
          <w:rFonts w:ascii="Arial" w:hAnsi="Arial" w:cs="Arial" w:eastAsia="Arial"/>
          <w:sz w:val="24"/>
          <w:szCs w:val="24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b/>
          <w:bCs/>
        </w:rPr>
        <w:t>sh</w:t>
      </w:r>
      <w:r>
        <w:rPr>
          <w:rFonts w:ascii="Arial" w:hAnsi="Arial" w:cs="Arial" w:eastAsia="Arial"/>
          <w:sz w:val="24"/>
          <w:szCs w:val="24"/>
          <w:spacing w:val="-7"/>
          <w:w w:val="94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11"/>
          <w:w w:val="94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</w:rPr>
        <w:t>relati</w:t>
      </w:r>
      <w:r>
        <w:rPr>
          <w:rFonts w:ascii="Arial" w:hAnsi="Arial" w:cs="Arial" w:eastAsia="Arial"/>
          <w:sz w:val="24"/>
          <w:szCs w:val="24"/>
          <w:spacing w:val="-6"/>
          <w:w w:val="107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wist</w:t>
      </w:r>
      <w:r>
        <w:rPr>
          <w:rFonts w:ascii="Arial" w:hAnsi="Arial" w:cs="Arial" w:eastAsia="Arial"/>
          <w:sz w:val="24"/>
          <w:szCs w:val="24"/>
          <w:spacing w:val="10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b/>
          <w:bCs/>
        </w:rPr>
        <w:t>differences</w:t>
      </w:r>
      <w:r>
        <w:rPr>
          <w:rFonts w:ascii="Arial" w:hAnsi="Arial" w:cs="Arial" w:eastAsia="Arial"/>
          <w:sz w:val="24"/>
          <w:szCs w:val="24"/>
          <w:spacing w:val="16"/>
          <w:w w:val="9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basal</w:t>
      </w:r>
      <w:r>
        <w:rPr>
          <w:rFonts w:ascii="Arial" w:hAnsi="Arial" w:cs="Arial" w:eastAsia="Arial"/>
          <w:sz w:val="24"/>
          <w:szCs w:val="24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apical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b/>
          <w:bCs/>
        </w:rPr>
        <w:t>images</w:t>
      </w:r>
      <w:r>
        <w:rPr>
          <w:rFonts w:ascii="Arial" w:hAnsi="Arial" w:cs="Arial" w:eastAsia="Arial"/>
          <w:sz w:val="24"/>
          <w:szCs w:val="24"/>
          <w:spacing w:val="16"/>
          <w:w w:val="9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at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systole.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Twist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predomina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cl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kwise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direction,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predomina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kwise.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40" w:right="75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0.30).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8" w:lineRule="auto"/>
        <w:ind w:left="440" w:right="10" w:firstLine="351"/>
        <w:jc w:val="both"/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yielded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4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(0.24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</w:rPr>
      </w:r>
    </w:p>
    <w:p>
      <w:pPr>
        <w:spacing w:before="0" w:after="0" w:line="390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0.10</w:t>
      </w:r>
      <w:r>
        <w:rPr>
          <w:rFonts w:ascii="Arial" w:hAnsi="Arial" w:cs="Arial" w:eastAsia="Arial"/>
          <w:sz w:val="24"/>
          <w:szCs w:val="24"/>
          <w:spacing w:val="24"/>
          <w:w w:val="88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1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3"/>
        </w:rPr>
        <w:t>/cm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vs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0.1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8</w:t>
      </w:r>
      <w:r>
        <w:rPr>
          <w:rFonts w:ascii="Arial" w:hAnsi="Arial" w:cs="Arial" w:eastAsia="Arial"/>
          <w:sz w:val="24"/>
          <w:szCs w:val="24"/>
          <w:spacing w:val="26"/>
          <w:w w:val="88"/>
          <w:position w:val="3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Meiryo" w:hAnsi="Meiryo" w:cs="Meiryo" w:eastAsia="Meiryo"/>
          <w:sz w:val="24"/>
          <w:szCs w:val="24"/>
          <w:spacing w:val="-8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0.06</w:t>
      </w:r>
      <w:r>
        <w:rPr>
          <w:rFonts w:ascii="Arial" w:hAnsi="Arial" w:cs="Arial" w:eastAsia="Arial"/>
          <w:sz w:val="24"/>
          <w:szCs w:val="24"/>
          <w:spacing w:val="24"/>
          <w:w w:val="88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1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3"/>
        </w:rPr>
        <w:t>/cm,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p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3"/>
        </w:rPr>
        <w:t>=</w:t>
      </w:r>
      <w:r>
        <w:rPr>
          <w:rFonts w:ascii="Arial" w:hAnsi="Arial" w:cs="Arial" w:eastAsia="Arial"/>
          <w:sz w:val="24"/>
          <w:szCs w:val="24"/>
          <w:spacing w:val="-3"/>
          <w:w w:val="129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0.02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3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There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3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7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3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3"/>
          <w:position w:val="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3"/>
        </w:rPr>
        <w:t>derate</w:t>
      </w:r>
      <w:r>
        <w:rPr>
          <w:rFonts w:ascii="Arial" w:hAnsi="Arial" w:cs="Arial" w:eastAsia="Arial"/>
          <w:sz w:val="24"/>
          <w:szCs w:val="24"/>
          <w:spacing w:val="21"/>
          <w:w w:val="93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correlation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3"/>
        </w:rPr>
        <w:t>across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5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0.34,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0.03,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3.9).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consecuti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83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5"/>
          <w:w w:val="89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9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0.74</w:t>
      </w:r>
      <w:r>
        <w:rPr>
          <w:rFonts w:ascii="Arial" w:hAnsi="Arial" w:cs="Arial" w:eastAsia="Arial"/>
          <w:sz w:val="24"/>
          <w:szCs w:val="24"/>
          <w:spacing w:val="28"/>
          <w:w w:val="89"/>
          <w:position w:val="4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3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4"/>
        </w:rPr>
        <w:t>/cm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0.56</w:t>
      </w:r>
      <w:r>
        <w:rPr>
          <w:rFonts w:ascii="Arial" w:hAnsi="Arial" w:cs="Arial" w:eastAsia="Arial"/>
          <w:sz w:val="24"/>
          <w:szCs w:val="24"/>
          <w:spacing w:val="21"/>
          <w:w w:val="90"/>
          <w:position w:val="4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3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4"/>
        </w:rPr>
        <w:t>/cm,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89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4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95"/>
          <w:position w:val="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4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0" w:right="554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3.4.3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eti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Sample</w:t>
      </w:r>
      <w:r>
        <w:rPr>
          <w:rFonts w:ascii="Arial" w:hAnsi="Arial" w:cs="Arial" w:eastAsia="Arial"/>
          <w:sz w:val="24"/>
          <w:szCs w:val="24"/>
          <w:spacing w:val="42"/>
          <w:w w:val="8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Sizes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8" w:lineRule="auto"/>
        <w:ind w:left="440" w:right="37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theoretical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sample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sizes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requir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10%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77"/>
          <w:i/>
        </w:rPr>
        <w:t>δ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2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0.34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8"/>
          <w:position w:val="0"/>
        </w:rPr>
        <w:t>/cm)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4"/>
          <w:szCs w:val="24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0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51"/>
          <w:w w:val="8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tal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col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are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wn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able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3.2.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rom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oth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ts,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using</w:t>
      </w:r>
      <w:r>
        <w:rPr>
          <w:rFonts w:ascii="Arial" w:hAnsi="Arial" w:cs="Arial" w:eastAsia="Arial"/>
          <w:sz w:val="24"/>
          <w:szCs w:val="24"/>
          <w:spacing w:val="4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respiratory</w:t>
      </w:r>
      <w:r>
        <w:rPr>
          <w:rFonts w:ascii="Arial" w:hAnsi="Arial" w:cs="Arial" w:eastAsia="Arial"/>
          <w:sz w:val="24"/>
          <w:szCs w:val="24"/>
          <w:spacing w:val="6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DENSE</w:t>
      </w:r>
      <w:r>
        <w:rPr>
          <w:rFonts w:ascii="Arial" w:hAnsi="Arial" w:cs="Arial" w:eastAsia="Arial"/>
          <w:sz w:val="24"/>
          <w:szCs w:val="24"/>
          <w:spacing w:val="6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pr</w:t>
      </w:r>
      <w:r>
        <w:rPr>
          <w:rFonts w:ascii="Arial" w:hAnsi="Arial" w:cs="Arial" w:eastAsia="Arial"/>
          <w:sz w:val="24"/>
          <w:szCs w:val="24"/>
          <w:spacing w:val="7"/>
          <w:w w:val="97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duced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similar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sample</w:t>
      </w:r>
      <w:r>
        <w:rPr>
          <w:rFonts w:ascii="Arial" w:hAnsi="Arial" w:cs="Arial" w:eastAsia="Arial"/>
          <w:sz w:val="24"/>
          <w:szCs w:val="24"/>
          <w:spacing w:val="42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size</w:t>
      </w:r>
      <w:r>
        <w:rPr>
          <w:rFonts w:ascii="Arial" w:hAnsi="Arial" w:cs="Arial" w:eastAsia="Arial"/>
          <w:sz w:val="24"/>
          <w:szCs w:val="24"/>
          <w:spacing w:val="16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estimates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7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16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15).</w:t>
      </w:r>
      <w:r>
        <w:rPr>
          <w:rFonts w:ascii="Arial" w:hAnsi="Arial" w:cs="Arial" w:eastAsia="Arial"/>
          <w:sz w:val="24"/>
          <w:szCs w:val="24"/>
          <w:spacing w:val="5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By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comparison,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sample</w:t>
      </w:r>
      <w:r>
        <w:rPr>
          <w:rFonts w:ascii="Arial" w:hAnsi="Arial" w:cs="Arial" w:eastAsia="Arial"/>
          <w:sz w:val="24"/>
          <w:szCs w:val="24"/>
          <w:spacing w:val="5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sizes</w:t>
      </w:r>
      <w:r>
        <w:rPr>
          <w:rFonts w:ascii="Arial" w:hAnsi="Arial" w:cs="Arial" w:eastAsia="Arial"/>
          <w:sz w:val="24"/>
          <w:szCs w:val="24"/>
          <w:spacing w:val="7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both"/>
        <w:spacing w:after="0"/>
        <w:sectPr>
          <w:pgMar w:header="0" w:footer="821" w:top="1360" w:bottom="1020" w:left="1720" w:right="134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5" w:lineRule="exact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  <w:position w:val="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4"/>
        </w:rPr>
        <w:t>able</w:t>
      </w:r>
      <w:r>
        <w:rPr>
          <w:rFonts w:ascii="Arial" w:hAnsi="Arial" w:cs="Arial" w:eastAsia="Arial"/>
          <w:sz w:val="24"/>
          <w:szCs w:val="24"/>
          <w:spacing w:val="40"/>
          <w:w w:val="105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3.1: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4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5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23"/>
          <w:w w:val="105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standard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deviation)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torsion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  <w:position w:val="4"/>
        </w:rPr>
        <w:t>across</w:t>
      </w:r>
      <w:r>
        <w:rPr>
          <w:rFonts w:ascii="Arial" w:hAnsi="Arial" w:cs="Arial" w:eastAsia="Arial"/>
          <w:sz w:val="24"/>
          <w:szCs w:val="24"/>
          <w:spacing w:val="46"/>
          <w:w w:val="91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olu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teers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</w:t>
      </w:r>
      <w:r>
        <w:rPr>
          <w:rFonts w:ascii="Arial" w:hAnsi="Arial" w:cs="Arial" w:eastAsia="Arial"/>
          <w:sz w:val="24"/>
          <w:szCs w:val="24"/>
          <w:spacing w:val="-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ex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erime</w:t>
      </w:r>
      <w:r>
        <w:rPr>
          <w:rFonts w:ascii="Arial" w:hAnsi="Arial" w:cs="Arial" w:eastAsia="Arial"/>
          <w:sz w:val="24"/>
          <w:szCs w:val="24"/>
          <w:spacing w:val="-7"/>
          <w:w w:val="102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0" w:lineRule="exact"/>
        <w:ind w:left="1954" w:right="-20"/>
        <w:jc w:val="left"/>
        <w:tabs>
          <w:tab w:pos="5500" w:val="left"/>
          <w:tab w:pos="75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8.778pt;margin-top:-1.968557pt;width:370.445pt;height:.1pt;mso-position-horizontal-relative:page;mso-position-vertical-relative:paragraph;z-index:-7548" coordorigin="2776,-39" coordsize="7409,2">
            <v:shape style="position:absolute;left:2776;top:-39;width:7409;height:2" coordorigin="2776,-39" coordsize="7409,0" path="m2776,-39l10184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1"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  <w:position w:val="-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1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  <w:position w:val="-1"/>
        </w:rPr>
        <w:t>(ex</w:t>
      </w:r>
      <w:r>
        <w:rPr>
          <w:rFonts w:ascii="Arial" w:hAnsi="Arial" w:cs="Arial" w:eastAsia="Arial"/>
          <w:sz w:val="24"/>
          <w:szCs w:val="24"/>
          <w:spacing w:val="8"/>
          <w:w w:val="106"/>
          <w:b/>
          <w:bCs/>
          <w:position w:val="-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  <w:position w:val="-1"/>
        </w:rPr>
        <w:t>erime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  <w:position w:val="-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  <w:position w:val="-1"/>
        </w:rPr>
        <w:t>t)</w:t>
      </w:r>
      <w:r>
        <w:rPr>
          <w:rFonts w:ascii="Arial" w:hAnsi="Arial" w:cs="Arial" w:eastAsia="Arial"/>
          <w:sz w:val="24"/>
          <w:szCs w:val="24"/>
          <w:spacing w:val="-69"/>
          <w:w w:val="106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4"/>
          <w:szCs w:val="24"/>
          <w:spacing w:val="-22"/>
          <w:w w:val="127"/>
          <w:b/>
          <w:bCs/>
          <w:position w:val="-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6"/>
          <w:b/>
          <w:bCs/>
          <w:position w:val="-1"/>
        </w:rPr>
        <w:t>orsion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1"/>
          <w:b/>
          <w:bCs/>
          <w:position w:val="-1"/>
        </w:rPr>
        <w:t>(</w:t>
      </w:r>
      <w:r>
        <w:rPr>
          <w:rFonts w:ascii="Arial" w:hAnsi="Arial" w:cs="Arial" w:eastAsia="Arial"/>
          <w:sz w:val="16"/>
          <w:szCs w:val="16"/>
          <w:spacing w:val="12"/>
          <w:w w:val="121"/>
          <w:i/>
          <w:position w:val="8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21"/>
          <w:b/>
          <w:bCs/>
          <w:position w:val="-1"/>
        </w:rPr>
        <w:t>/cm)</w:t>
      </w:r>
      <w:r>
        <w:rPr>
          <w:rFonts w:ascii="Arial" w:hAnsi="Arial" w:cs="Arial" w:eastAsia="Arial"/>
          <w:sz w:val="24"/>
          <w:szCs w:val="24"/>
          <w:spacing w:val="-75"/>
          <w:w w:val="121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-1"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  <w:position w:val="-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  <w:position w:val="-1"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7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8.778pt;margin-top:-2.49514pt;width:370.445pt;height:.1pt;mso-position-horizontal-relative:page;mso-position-vertical-relative:paragraph;z-index:-7547" coordorigin="2776,-50" coordsize="7409,2">
            <v:shape style="position:absolute;left:2776;top:-50;width:7409;height:2" coordorigin="2776,-50" coordsize="7409,0" path="m2776,-50l10184,-50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i/>
        </w:rPr>
        <w:t>1*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88" w:lineRule="exact"/>
        <w:ind w:left="1643" w:right="-20"/>
        <w:jc w:val="left"/>
        <w:tabs>
          <w:tab w:pos="5900" w:val="left"/>
          <w:tab w:pos="77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  <w:position w:val="7"/>
        </w:rPr>
        <w:t>Enforced</w:t>
      </w:r>
      <w:r>
        <w:rPr>
          <w:rFonts w:ascii="Arial" w:hAnsi="Arial" w:cs="Arial" w:eastAsia="Arial"/>
          <w:sz w:val="24"/>
          <w:szCs w:val="24"/>
          <w:spacing w:val="16"/>
          <w:w w:val="94"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7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7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3.4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7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0.4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7"/>
        </w:rPr>
        <w:t>0.85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44" w:lineRule="exact"/>
        <w:ind w:left="1643" w:right="-20"/>
        <w:jc w:val="left"/>
        <w:tabs>
          <w:tab w:pos="59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  <w:position w:val="6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2"/>
          <w:position w:val="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6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94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h</w:t>
      </w:r>
      <w:r>
        <w:rPr>
          <w:rFonts w:ascii="Arial" w:hAnsi="Arial" w:cs="Arial" w:eastAsia="Arial"/>
          <w:sz w:val="24"/>
          <w:szCs w:val="24"/>
          <w:spacing w:val="37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3.4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6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0.2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175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88" w:lineRule="exact"/>
        <w:ind w:left="1643" w:right="-20"/>
        <w:jc w:val="left"/>
        <w:tabs>
          <w:tab w:pos="5900" w:val="left"/>
          <w:tab w:pos="77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  <w:position w:val="7"/>
        </w:rPr>
        <w:t>Enforced</w:t>
      </w:r>
      <w:r>
        <w:rPr>
          <w:rFonts w:ascii="Arial" w:hAnsi="Arial" w:cs="Arial" w:eastAsia="Arial"/>
          <w:sz w:val="24"/>
          <w:szCs w:val="24"/>
          <w:spacing w:val="16"/>
          <w:w w:val="94"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7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7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3.6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7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>0.3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7"/>
        </w:rPr>
        <w:t>0.32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44" w:lineRule="exact"/>
        <w:ind w:left="1643" w:right="-20"/>
        <w:jc w:val="left"/>
        <w:tabs>
          <w:tab w:pos="59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8.778pt;margin-top:13.791227pt;width:370.445pt;height:.1pt;mso-position-horizontal-relative:page;mso-position-vertical-relative:paragraph;z-index:-7546" coordorigin="2776,276" coordsize="7409,2">
            <v:shape style="position:absolute;left:2776;top:276;width:7409;height:2" coordorigin="2776,276" coordsize="7409,0" path="m2776,276l10184,276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w w:val="92"/>
          <w:position w:val="6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2"/>
          <w:position w:val="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6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94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h</w:t>
      </w:r>
      <w:r>
        <w:rPr>
          <w:rFonts w:ascii="Arial" w:hAnsi="Arial" w:cs="Arial" w:eastAsia="Arial"/>
          <w:sz w:val="24"/>
          <w:szCs w:val="24"/>
          <w:spacing w:val="37"/>
          <w:w w:val="100"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3.5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6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6"/>
        </w:rPr>
        <w:t>0.2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5" w:after="0" w:line="240" w:lineRule="auto"/>
        <w:ind w:left="117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*Re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orted</w:t>
      </w:r>
      <w:r>
        <w:rPr>
          <w:rFonts w:ascii="Arial" w:hAnsi="Arial" w:cs="Arial" w:eastAsia="Arial"/>
          <w:sz w:val="20"/>
          <w:szCs w:val="2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10"/>
          <w:w w:val="9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alu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spacing w:val="0"/>
          <w:w w:val="92"/>
        </w:rPr>
        <w:t>s</w:t>
      </w:r>
      <w:r>
        <w:rPr>
          <w:rFonts w:ascii="Arial" w:hAnsi="Arial" w:cs="Arial" w:eastAsia="Arial"/>
          <w:sz w:val="20"/>
          <w:szCs w:val="20"/>
          <w:spacing w:val="18"/>
          <w:w w:val="9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are</w:t>
      </w:r>
      <w:r>
        <w:rPr>
          <w:rFonts w:ascii="Arial" w:hAnsi="Arial" w:cs="Arial" w:eastAsia="Arial"/>
          <w:sz w:val="20"/>
          <w:szCs w:val="20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from</w:t>
      </w:r>
      <w:r>
        <w:rPr>
          <w:rFonts w:ascii="Arial" w:hAnsi="Arial" w:cs="Arial" w:eastAsia="Arial"/>
          <w:sz w:val="20"/>
          <w:szCs w:val="20"/>
          <w:spacing w:val="1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co</w:t>
      </w:r>
      <w:r>
        <w:rPr>
          <w:rFonts w:ascii="Arial" w:hAnsi="Arial" w:cs="Arial" w:eastAsia="Arial"/>
          <w:sz w:val="20"/>
          <w:szCs w:val="20"/>
          <w:spacing w:val="-5"/>
          <w:w w:val="95"/>
        </w:rPr>
        <w:t>m</w:t>
      </w:r>
      <w:r>
        <w:rPr>
          <w:rFonts w:ascii="Arial" w:hAnsi="Arial" w:cs="Arial" w:eastAsia="Arial"/>
          <w:sz w:val="20"/>
          <w:szCs w:val="20"/>
          <w:spacing w:val="0"/>
          <w:w w:val="95"/>
        </w:rPr>
        <w:t>bined</w:t>
      </w:r>
      <w:r>
        <w:rPr>
          <w:rFonts w:ascii="Arial" w:hAnsi="Arial" w:cs="Arial" w:eastAsia="Arial"/>
          <w:sz w:val="20"/>
          <w:szCs w:val="20"/>
          <w:spacing w:val="16"/>
          <w:w w:val="95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group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  <w:r>
        <w:rPr>
          <w:rFonts w:ascii="Arial" w:hAnsi="Arial" w:cs="Arial" w:eastAsia="Arial"/>
          <w:sz w:val="20"/>
          <w:szCs w:val="20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healt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h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and</w:t>
      </w:r>
      <w:r>
        <w:rPr>
          <w:rFonts w:ascii="Arial" w:hAnsi="Arial" w:cs="Arial" w:eastAsia="Arial"/>
          <w:sz w:val="20"/>
          <w:szCs w:val="20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9"/>
        </w:rPr>
        <w:t>patie</w:t>
      </w:r>
      <w:r>
        <w:rPr>
          <w:rFonts w:ascii="Arial" w:hAnsi="Arial" w:cs="Arial" w:eastAsia="Arial"/>
          <w:sz w:val="20"/>
          <w:szCs w:val="20"/>
          <w:spacing w:val="-5"/>
          <w:w w:val="99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39"/>
        </w:rPr>
        <w:t>t</w:t>
      </w:r>
      <w:r>
        <w:rPr>
          <w:rFonts w:ascii="Arial" w:hAnsi="Arial" w:cs="Arial" w:eastAsia="Arial"/>
          <w:sz w:val="20"/>
          <w:szCs w:val="20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olu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n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teers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24" w:after="0" w:line="240" w:lineRule="auto"/>
        <w:ind w:right="-16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38.397995pt;margin-top:6.309367pt;width:195.331006pt;height:114.313499pt;mso-position-horizontal-relative:page;mso-position-vertical-relative:paragraph;z-index:-7545" coordorigin="4768,126" coordsize="3907,2286">
            <v:group style="position:absolute;left:4788;top:146;width:2;height:2246" coordorigin="4788,146" coordsize="2,2246">
              <v:shape style="position:absolute;left:4788;top:146;width:2;height:2246" coordorigin="4788,146" coordsize="0,2246" path="m4788,146l4788,2392e" filled="f" stroked="t" strokeweight="2.0pt" strokecolor="#000000">
                <v:path arrowok="t"/>
              </v:shape>
            </v:group>
            <v:group style="position:absolute;left:4788;top:2392;width:3867;height:2" coordorigin="4788,2392" coordsize="3867,2">
              <v:shape style="position:absolute;left:4788;top:2392;width:3867;height:2" coordorigin="4788,2392" coordsize="3867,0" path="m4788,2392l8655,2392e" filled="f" stroked="t" strokeweight="2.000003pt" strokecolor="#000000">
                <v:path arrowok="t"/>
              </v:shape>
            </v:group>
            <v:group style="position:absolute;left:8655;top:146;width:2;height:2246" coordorigin="8655,146" coordsize="2,2246">
              <v:shape style="position:absolute;left:8655;top:146;width:2;height:2246" coordorigin="8655,146" coordsize="0,2246" path="m8655,146l8655,2392e" filled="f" stroked="t" strokeweight="2.0pt" strokecolor="#000000">
                <v:path arrowok="t"/>
              </v:shape>
            </v:group>
            <v:group style="position:absolute;left:4788;top:147;width:3867;height:2" coordorigin="4788,147" coordsize="3867,2">
              <v:shape style="position:absolute;left:4788;top:147;width:3867;height:2" coordorigin="4788,147" coordsize="3867,0" path="m4788,147l8655,147e" filled="f" stroked="t" strokeweight="2.0pt" strokecolor="#000000">
                <v:path arrowok="t"/>
              </v:shape>
            </v:group>
            <v:group style="position:absolute;left:5735;top:166;width:40;height:2" coordorigin="5735,166" coordsize="40,2">
              <v:shape style="position:absolute;left:5735;top:166;width:40;height:2" coordorigin="5735,166" coordsize="40,0" path="m5735,166l5775,166e" filled="f" stroked="t" strokeweight="1.877pt" strokecolor="#000000">
                <v:path arrowok="t"/>
              </v:shape>
            </v:group>
            <v:group style="position:absolute;left:5735;top:2372;width:40;height:2" coordorigin="5735,2372" coordsize="40,2">
              <v:shape style="position:absolute;left:5735;top:2372;width:40;height:2" coordorigin="5735,2372" coordsize="40,0" path="m5735,2372l5775,2372e" filled="f" stroked="t" strokeweight="1.9562pt" strokecolor="#000000">
                <v:path arrowok="t"/>
              </v:shape>
            </v:group>
            <v:group style="position:absolute;left:6701;top:166;width:40;height:2" coordorigin="6701,166" coordsize="40,2">
              <v:shape style="position:absolute;left:6701;top:166;width:40;height:2" coordorigin="6701,166" coordsize="40,0" path="m6701,166l6741,166e" filled="f" stroked="t" strokeweight="1.877pt" strokecolor="#000000">
                <v:path arrowok="t"/>
              </v:shape>
            </v:group>
            <v:group style="position:absolute;left:6701;top:2372;width:40;height:2" coordorigin="6701,2372" coordsize="40,2">
              <v:shape style="position:absolute;left:6701;top:2372;width:40;height:2" coordorigin="6701,2372" coordsize="40,0" path="m6701,2372l6741,2372e" filled="f" stroked="t" strokeweight="1.9562pt" strokecolor="#000000">
                <v:path arrowok="t"/>
              </v:shape>
            </v:group>
            <v:group style="position:absolute;left:7668;top:166;width:40;height:2" coordorigin="7668,166" coordsize="40,2">
              <v:shape style="position:absolute;left:7668;top:166;width:40;height:2" coordorigin="7668,166" coordsize="40,0" path="m7668,166l7708,166e" filled="f" stroked="t" strokeweight="1.877pt" strokecolor="#000000">
                <v:path arrowok="t"/>
              </v:shape>
            </v:group>
            <v:group style="position:absolute;left:7668;top:2372;width:40;height:2" coordorigin="7668,2372" coordsize="40,2">
              <v:shape style="position:absolute;left:7668;top:2372;width:40;height:2" coordorigin="7668,2372" coordsize="40,0" path="m7668,2372l7708,2372e" filled="f" stroked="t" strokeweight="1.9562pt" strokecolor="#000000">
                <v:path arrowok="t"/>
              </v:shape>
            </v:group>
            <v:group style="position:absolute;left:8615;top:2392;width:39;height:2" coordorigin="8615,2392" coordsize="39,2">
              <v:shape style="position:absolute;left:8615;top:2392;width:39;height:2" coordorigin="8615,2392" coordsize="39,0" path="m8655,2392l8615,2392e" filled="f" stroked="t" strokeweight="2.0pt" strokecolor="#000000">
                <v:path arrowok="t"/>
              </v:shape>
            </v:group>
            <v:group style="position:absolute;left:4788;top:2392;width:38;height:2" coordorigin="4788,2392" coordsize="38,2">
              <v:shape style="position:absolute;left:4788;top:2392;width:38;height:2" coordorigin="4788,2392" coordsize="38,0" path="m4788,2392l4825,2392e" filled="f" stroked="t" strokeweight="2.0pt" strokecolor="#000000">
                <v:path arrowok="t"/>
              </v:shape>
            </v:group>
            <v:group style="position:absolute;left:8615;top:1643;width:39;height:2" coordorigin="8615,1643" coordsize="39,2">
              <v:shape style="position:absolute;left:8615;top:1643;width:39;height:2" coordorigin="8615,1643" coordsize="39,0" path="m8655,1643l8615,1643e" filled="f" stroked="t" strokeweight="2.0pt" strokecolor="#000000">
                <v:path arrowok="t"/>
              </v:shape>
            </v:group>
            <v:group style="position:absolute;left:4788;top:1643;width:38;height:2" coordorigin="4788,1643" coordsize="38,2">
              <v:shape style="position:absolute;left:4788;top:1643;width:38;height:2" coordorigin="4788,1643" coordsize="38,0" path="m4788,1643l4825,1643e" filled="f" stroked="t" strokeweight="2.0pt" strokecolor="#000000">
                <v:path arrowok="t"/>
              </v:shape>
            </v:group>
            <v:group style="position:absolute;left:8615;top:895;width:39;height:2" coordorigin="8615,895" coordsize="39,2">
              <v:shape style="position:absolute;left:8615;top:895;width:39;height:2" coordorigin="8615,895" coordsize="39,0" path="m8655,895l8615,895e" filled="f" stroked="t" strokeweight="2.0pt" strokecolor="#000000">
                <v:path arrowok="t"/>
              </v:shape>
            </v:group>
            <v:group style="position:absolute;left:4788;top:895;width:38;height:2" coordorigin="4788,895" coordsize="38,2">
              <v:shape style="position:absolute;left:4788;top:895;width:38;height:2" coordorigin="4788,895" coordsize="38,0" path="m4788,895l4825,895e" filled="f" stroked="t" strokeweight="2.0pt" strokecolor="#000000">
                <v:path arrowok="t"/>
              </v:shape>
            </v:group>
            <v:group style="position:absolute;left:8615;top:147;width:39;height:2" coordorigin="8615,147" coordsize="39,2">
              <v:shape style="position:absolute;left:8615;top:147;width:39;height:2" coordorigin="8615,147" coordsize="39,0" path="m8655,147l8615,147e" filled="f" stroked="t" strokeweight="2.0pt" strokecolor="#000000">
                <v:path arrowok="t"/>
              </v:shape>
            </v:group>
            <v:group style="position:absolute;left:4788;top:147;width:38;height:2" coordorigin="4788,147" coordsize="38,2">
              <v:shape style="position:absolute;left:4788;top:147;width:38;height:2" coordorigin="4788,147" coordsize="38,0" path="m4788,147l4825,147e" filled="f" stroked="t" strokeweight="2.0pt" strokecolor="#000000">
                <v:path arrowok="t"/>
              </v:shape>
            </v:group>
            <v:group style="position:absolute;left:8409;top:1468;width:110;height:107" coordorigin="8409,1468" coordsize="110,107">
              <v:shape style="position:absolute;left:8409;top:1468;width:110;height:107" coordorigin="8409,1468" coordsize="110,107" path="m8449,1468l8432,1476,8419,1491,8410,1512,8409,1540,8418,1555,8433,1567,8455,1574,8484,1575,8502,1563,8514,1545,8519,1523,8517,1512,8510,1494,8496,1480,8475,1471,8449,1468e" filled="t" fillcolor="#000000" stroked="f">
                <v:path arrowok="t"/>
                <v:fill/>
              </v:shape>
            </v:group>
            <v:group style="position:absolute;left:5508;top:1455;width:110;height:107" coordorigin="5508,1455" coordsize="110,107">
              <v:shape style="position:absolute;left:5508;top:1455;width:110;height:107" coordorigin="5508,1455" coordsize="110,107" path="m5548,1455l5531,1463,5518,1477,5509,1499,5508,1526,5517,1542,5532,1554,5554,1560,5583,1561,5601,1549,5613,1531,5617,1509,5616,1499,5609,1481,5595,1466,5574,1457,5548,1455e" filled="t" fillcolor="#000000" stroked="f">
                <v:path arrowok="t"/>
                <v:fill/>
              </v:shape>
            </v:group>
            <v:group style="position:absolute;left:7246;top:1455;width:110;height:107" coordorigin="7246,1455" coordsize="110,107">
              <v:shape style="position:absolute;left:7246;top:1455;width:110;height:107" coordorigin="7246,1455" coordsize="110,107" path="m7286,1455l7270,1463,7256,1477,7248,1499,7246,1526,7255,1542,7271,1554,7293,1560,7322,1561,7340,1549,7352,1531,7356,1509,7355,1498,7348,1480,7334,1466,7313,1457,7286,1455e" filled="t" fillcolor="#000000" stroked="f">
                <v:path arrowok="t"/>
                <v:fill/>
              </v:shape>
            </v:group>
            <v:group style="position:absolute;left:6089;top:1856;width:110;height:107" coordorigin="6089,1856" coordsize="110,107">
              <v:shape style="position:absolute;left:6089;top:1856;width:110;height:107" coordorigin="6089,1856" coordsize="110,107" path="m6129,1856l6112,1864,6099,1878,6090,1900,6089,1927,6098,1943,6113,1954,6135,1961,6164,1962,6182,1950,6194,1932,6199,1910,6197,1899,6190,1881,6176,1867,6155,1858,6129,1856e" filled="t" fillcolor="#000000" stroked="f">
                <v:path arrowok="t"/>
                <v:fill/>
              </v:shape>
            </v:group>
            <v:group style="position:absolute;left:6278;top:1874;width:110;height:107" coordorigin="6278,1874" coordsize="110,107">
              <v:shape style="position:absolute;left:6278;top:1874;width:110;height:107" coordorigin="6278,1874" coordsize="110,107" path="m6318,1874l6301,1882,6288,1896,6280,1918,6278,1945,6287,1961,6302,1972,6324,1979,6353,1980,6371,1968,6383,1950,6388,1928,6387,1917,6379,1899,6365,1885,6345,1876,6318,1874e" filled="t" fillcolor="#000000" stroked="f">
                <v:path arrowok="t"/>
                <v:fill/>
              </v:shape>
            </v:group>
            <v:group style="position:absolute;left:7634;top:991;width:110;height:107" coordorigin="7634,991" coordsize="110,107">
              <v:shape style="position:absolute;left:7634;top:991;width:110;height:107" coordorigin="7634,991" coordsize="110,107" path="m7674,991l7657,999,7644,1013,7636,1035,7634,1062,7643,1078,7658,1090,7680,1096,7709,1097,7727,1085,7739,1067,7744,1045,7743,1035,7735,1017,7721,1002,7700,993,7674,991e" filled="t" fillcolor="#000000" stroked="f">
                <v:path arrowok="t"/>
                <v:fill/>
              </v:shape>
            </v:group>
            <v:group style="position:absolute;left:5701;top:1874;width:110;height:107" coordorigin="5701,1874" coordsize="110,107">
              <v:shape style="position:absolute;left:5701;top:1874;width:110;height:107" coordorigin="5701,1874" coordsize="110,107" path="m5811,1928l5807,1950,5794,1968,5776,1980,5748,1979,5726,1972,5710,1961,5701,1945,5703,1918,5711,1896,5724,1882,5741,1874,5768,1876,5788,1885,5803,1899,5810,1917e" filled="f" stroked="t" strokeweight="1.0pt" strokecolor="#0000FF">
                <v:path arrowok="t"/>
              </v:shape>
            </v:group>
            <v:group style="position:absolute;left:7053;top:1752;width:110;height:107" coordorigin="7053,1752" coordsize="110,107">
              <v:shape style="position:absolute;left:7053;top:1752;width:110;height:107" coordorigin="7053,1752" coordsize="110,107" path="m7163,1807l7158,1829,7146,1847,7128,1859,7099,1858,7077,1851,7062,1839,7053,1823,7054,1796,7063,1775,7076,1760,7093,1752,7119,1755,7140,1764,7154,1778,7161,1796e" filled="f" stroked="t" strokeweight="1.0pt" strokecolor="#0000FF">
                <v:path arrowok="t"/>
              </v:shape>
            </v:group>
            <v:group style="position:absolute;left:6670;top:1229;width:110;height:107" coordorigin="6670,1229" coordsize="110,107">
              <v:shape style="position:absolute;left:6670;top:1229;width:110;height:107" coordorigin="6670,1229" coordsize="110,107" path="m6780,1284l6775,1306,6763,1324,6745,1336,6716,1335,6694,1328,6679,1316,6670,1301,6672,1273,6680,1252,6693,1237,6710,1229,6736,1232,6757,1241,6771,1255,6779,1273e" filled="f" stroked="t" strokeweight="1.0pt" strokecolor="#0000FF">
                <v:path arrowok="t"/>
              </v:shape>
            </v:group>
            <v:group style="position:absolute;left:6859;top:1752;width:110;height:107" coordorigin="6859,1752" coordsize="110,107">
              <v:shape style="position:absolute;left:6859;top:1752;width:110;height:107" coordorigin="6859,1752" coordsize="110,107" path="m6969,1807l6964,1829,6952,1847,6934,1859,6905,1858,6883,1851,6868,1839,6859,1823,6861,1796,6869,1775,6882,1760,6899,1752,6926,1755,6946,1764,6960,1778,6968,1796e" filled="f" stroked="t" strokeweight="1.0pt" strokecolor="#0000FF">
                <v:path arrowok="t"/>
              </v:shape>
            </v:group>
            <v:group style="position:absolute;left:5618;top:999;width:2998;height:893" coordorigin="5618,999" coordsize="2998,893">
              <v:shape style="position:absolute;left:5618;top:999;width:2998;height:893" coordorigin="5618,999" coordsize="2998,893" path="m5618,1891l8616,999e" filled="f" stroked="t" strokeweight="1.5pt" strokecolor="#868686">
                <v:path arrowok="t"/>
                <v:stroke dashstyle="longDash"/>
              </v:shape>
            </v:group>
            <v:group style="position:absolute;left:8635;top:990;width:19;height:2" coordorigin="8635,990" coordsize="19,2">
              <v:shape style="position:absolute;left:8635;top:990;width:19;height:2" coordorigin="8635,990" coordsize="19,0" path="m8635,990l8655,990e" filled="f" stroked="t" strokeweight=".02855pt" strokecolor="#868686">
                <v:path arrowok="t"/>
              </v:shape>
            </v:group>
            <v:group style="position:absolute;left:4788;top:2136;width:19;height:2" coordorigin="4788,2136" coordsize="19,2">
              <v:shape style="position:absolute;left:4788;top:2136;width:19;height:2" coordorigin="4788,2136" coordsize="19,0" path="m4788,2136l4807,2136e" filled="f" stroked="t" strokeweight=".2851pt" strokecolor="#868686">
                <v:path arrowok="t"/>
              </v:shape>
            </v:group>
            <v:group style="position:absolute;left:5895;top:2081;width:110;height:107" coordorigin="5895,2081" coordsize="110,107">
              <v:shape style="position:absolute;left:5895;top:2081;width:110;height:107" coordorigin="5895,2081" coordsize="110,107" path="m5935,2081l5918,2089,5905,2104,5897,2125,5895,2152,5904,2168,5919,2180,5941,2187,5970,2187,5988,2175,6000,2157,6005,2135,6004,2125,5996,2107,5982,2092,5962,2083,5935,2081e" filled="t" fillcolor="#000000" stroked="f">
                <v:path arrowok="t"/>
                <v:fill/>
              </v:shape>
            </v:group>
            <v:group style="position:absolute;left:7053;top:1977;width:110;height:107" coordorigin="7053,1977" coordsize="110,107">
              <v:shape style="position:absolute;left:7053;top:1977;width:110;height:107" coordorigin="7053,1977" coordsize="110,107" path="m7163,2032l7158,2054,7146,2072,7128,2084,7099,2083,7077,2076,7062,2064,7053,2049,7054,2021,7063,2000,7076,1985,7093,1977,7119,1980,7140,1989,7154,2003,7161,2021e" filled="f" stroked="t" strokeweight="1.0pt" strokecolor="#0000FF">
                <v:path arrowok="t"/>
              </v:shape>
            </v:group>
            <v:group style="position:absolute;left:5561;top:1906;width:19;height:2" coordorigin="5561,1906" coordsize="19,2">
              <v:shape style="position:absolute;left:5561;top:1906;width:19;height:2" coordorigin="5561,1906" coordsize="19,0" path="m5561,1906l5580,1906e" filled="f" stroked="t" strokeweight=".2847pt" strokecolor="#868686">
                <v:path arrowok="t"/>
              </v:shape>
            </v:group>
            <v:group style="position:absolute;left:4846;top:999;width:3770;height:1123" coordorigin="4846,999" coordsize="3770,1123">
              <v:shape style="position:absolute;left:4846;top:999;width:3770;height:1123" coordorigin="4846,999" coordsize="3770,1123" path="m4846,2121l8616,999e" filled="f" stroked="t" strokeweight="1.5pt" strokecolor="#868686">
                <v:path arrowok="t"/>
                <v:stroke dashstyle="longDash"/>
              </v:shape>
            </v:group>
            <v:group style="position:absolute;left:4840;top:262;width:114;height:114" coordorigin="4840,262" coordsize="114,114">
              <v:shape style="position:absolute;left:4840;top:262;width:114;height:114" coordorigin="4840,262" coordsize="114,114" path="m4896,262l4874,267,4857,280,4845,298,4840,320,4845,342,4857,360,4876,372,4898,376,4920,372,4938,359,4950,341,4954,319,4954,318,4949,296,4937,279,4918,267,4896,262e" filled="t" fillcolor="#000000" stroked="f">
                <v:path arrowok="t"/>
                <v:fill/>
              </v:shape>
            </v:group>
            <v:group style="position:absolute;left:4840;top:479;width:114;height:114" coordorigin="4840,479" coordsize="114,114">
              <v:shape style="position:absolute;left:4840;top:479;width:114;height:114" coordorigin="4840,479" coordsize="114,114" path="m4954,536l4950,558,4938,576,4920,588,4898,593,4876,588,4857,576,4845,558,4840,537,4845,514,4857,496,4874,484,4896,479,4918,483,4937,495,4949,512,4954,534e" filled="f" stroked="t" strokeweight="1.0pt" strokecolor="#0000FF">
                <v:path arrowok="t"/>
              </v:shape>
            </v:group>
            <v:group style="position:absolute;left:6278;top:1603;width:110;height:107" coordorigin="6278,1603" coordsize="110,107">
              <v:shape style="position:absolute;left:6278;top:1603;width:110;height:107" coordorigin="6278,1603" coordsize="110,107" path="m6318,1603l6301,1611,6288,1626,6280,1647,6278,1675,6287,1690,6302,1702,6324,1709,6353,1710,6371,1698,6383,1680,6388,1658,6387,1647,6379,1629,6365,1615,6345,1606,6318,1603e" filled="t" fillcolor="#000000" stroked="f">
                <v:path arrowok="t"/>
                <v:fill/>
              </v:shape>
            </v:group>
            <v:group style="position:absolute;left:5701;top:1770;width:110;height:107" coordorigin="5701,1770" coordsize="110,107">
              <v:shape style="position:absolute;left:5701;top:1770;width:110;height:107" coordorigin="5701,1770" coordsize="110,107" path="m5811,1825l5807,1847,5794,1865,5776,1877,5748,1876,5726,1869,5710,1857,5701,1841,5703,1814,5711,1793,5724,1778,5741,1770,5768,1773,5788,1782,5803,1796,5810,1814e" filled="f" stroked="t" strokeweight="1.0pt" strokecolor="#0000F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586487pt;margin-top:4.399318pt;width:13pt;height:118.245446pt;mso-position-horizontal-relative:page;mso-position-vertical-relative:paragraph;z-index:-754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7" w:lineRule="exact"/>
                    <w:ind w:left="20" w:right="-5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RMSE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Torsion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(°/cm)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1.5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2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342.948853pt;margin-top:7.733627pt;width:5.49316pt;height:5.331576pt;mso-position-horizontal-relative:page;mso-position-vertical-relative:paragraph;z-index:-7544" coordorigin="6859,155" coordsize="110,107">
            <v:shape style="position:absolute;left:6859;top:155;width:110;height:107" coordorigin="6859,155" coordsize="110,107" path="m6899,155l6882,163,6869,178,6861,199,6859,226,6868,242,6883,254,6905,260,6934,261,6952,249,6964,231,6969,209,6968,199,6960,181,6946,166,6926,157,6899,155e" filled="t" fillcolor="#00000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Healthy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2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01.060699pt;margin-top:4.127742pt;width:5.493304pt;height:5.331701pt;mso-position-horizontal-relative:page;mso-position-vertical-relative:paragraph;z-index:-7543" coordorigin="8021,83" coordsize="110,107">
            <v:shape style="position:absolute;left:8021;top:83;width:110;height:107" coordorigin="8021,83" coordsize="110,107" path="m8131,137l8127,159,8114,177,8096,189,8068,188,8046,181,8030,170,8021,154,8023,127,8031,105,8044,91,8061,83,8088,85,8108,94,8123,108,8130,126e" filled="f" stroked="t" strokeweight="1.0pt" strokecolor="#0000F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Patient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0.50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0.049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3011" w:space="109"/>
            <w:col w:w="6060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4" w:after="0" w:line="240" w:lineRule="auto"/>
        <w:ind w:left="270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4" w:after="0" w:line="234" w:lineRule="exact"/>
        <w:ind w:left="288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-2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005" w:right="-20"/>
        <w:jc w:val="left"/>
        <w:tabs>
          <w:tab w:pos="3960" w:val="left"/>
          <w:tab w:pos="4860" w:val="left"/>
          <w:tab w:pos="5840" w:val="left"/>
          <w:tab w:pos="68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0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5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10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15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  <w:position w:val="1"/>
        </w:rPr>
        <w:t>20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3089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Range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End-Expiratory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Position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(mm)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3.8: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1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ariabili</w:t>
      </w:r>
      <w:r>
        <w:rPr>
          <w:rFonts w:ascii="Arial" w:hAnsi="Arial" w:cs="Arial" w:eastAsia="Arial"/>
          <w:sz w:val="24"/>
          <w:szCs w:val="24"/>
          <w:spacing w:val="-7"/>
          <w:w w:val="11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29"/>
          <w:w w:val="11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due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enforced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b/>
          <w:bCs/>
        </w:rPr>
        <w:t>inconsiste</w:t>
      </w:r>
      <w:r>
        <w:rPr>
          <w:rFonts w:ascii="Arial" w:hAnsi="Arial" w:cs="Arial" w:eastAsia="Arial"/>
          <w:sz w:val="24"/>
          <w:szCs w:val="24"/>
          <w:spacing w:val="-7"/>
          <w:w w:val="96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ersus</w:t>
      </w:r>
      <w:r>
        <w:rPr>
          <w:rFonts w:ascii="Arial" w:hAnsi="Arial" w:cs="Arial" w:eastAsia="Arial"/>
          <w:sz w:val="24"/>
          <w:szCs w:val="24"/>
          <w:spacing w:val="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su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ject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ecific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range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osition.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derate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ositi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correlation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inco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nsiste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end-expir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tory</w:t>
      </w:r>
      <w:r>
        <w:rPr>
          <w:rFonts w:ascii="Arial" w:hAnsi="Arial" w:cs="Arial" w:eastAsia="Arial"/>
          <w:sz w:val="24"/>
          <w:szCs w:val="24"/>
          <w:spacing w:val="3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40" w:right="14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0.50,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0.049).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dashed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illustrates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est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fit.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83" w:after="0" w:line="240" w:lineRule="auto"/>
        <w:ind w:right="-2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773193pt;margin-top:11.231573pt;width:26.2pt;height:95.55449pt;mso-position-horizontal-relative:page;mso-position-vertical-relative:paragraph;z-index:-753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7" w:lineRule="exact"/>
                    <w:ind w:left="-17" w:right="-37"/>
                    <w:jc w:val="center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Standard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Deviation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1" w:after="0" w:line="240" w:lineRule="auto"/>
                    <w:ind w:left="105" w:right="85"/>
                    <w:jc w:val="center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Torsion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21F1F"/>
                      <w:spacing w:val="0"/>
                      <w:w w:val="100"/>
                    </w:rPr>
                    <w:t>(°/cm)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0.4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0.3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0.2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0.1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27" w:after="0" w:line="240" w:lineRule="auto"/>
        <w:ind w:left="2692" w:right="2494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Navigated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692" w:right="2360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310pt;margin-top:-6.301129pt;width:6.24pt;height:6.24pt;mso-position-horizontal-relative:page;mso-position-vertical-relative:paragraph;z-index:-7537" coordorigin="6200,-126" coordsize="125,125">
            <v:shape style="position:absolute;left:6200;top:-126;width:125;height:125" coordorigin="6200,-126" coordsize="125,125" path="m6200,-126l6325,-126,6325,-1,6200,-1,6200,-126xe" filled="f" stroked="t" strokeweight="1.0pt" strokecolor="#FF0000">
              <v:path arrowok="t"/>
            </v:shape>
          </v:group>
          <w10:wrap type="none"/>
        </w:pict>
      </w:r>
      <w:r>
        <w:rPr/>
        <w:pict>
          <v:group style="position:absolute;margin-left:359.882935pt;margin-top:-9.42084pt;width:7.917077pt;height:7.780242pt;mso-position-horizontal-relative:page;mso-position-vertical-relative:paragraph;z-index:-7535" coordorigin="7198,-188" coordsize="158,156">
            <v:shape style="position:absolute;left:7198;top:-188;width:158;height:156" coordorigin="7198,-188" coordsize="158,156" path="m7356,-111l7330,-52,7291,-33,7264,-35,7210,-69,7198,-108,7201,-131,7209,-152,7223,-169,7240,-181,7261,-188,7288,-186,7343,-153,7356,-116e" filled="f" stroked="t" strokeweight="1.0pt" strokecolor="#000000">
              <v:path arrowok="t"/>
            </v:shape>
          </v:group>
          <w10:wrap type="none"/>
        </w:pict>
      </w:r>
      <w:r>
        <w:rPr/>
        <w:pict>
          <v:group style="position:absolute;margin-left:360.600006pt;margin-top:2.978871pt;width:6.24pt;height:6.24pt;mso-position-horizontal-relative:page;mso-position-vertical-relative:paragraph;z-index:-7534" coordorigin="7212,60" coordsize="125,125">
            <v:shape style="position:absolute;left:7212;top:60;width:125;height:125" coordorigin="7212,60" coordsize="125,125" path="m7212,60l7337,60,7337,184,7212,184,7212,60xe" filled="f" stroked="t" strokeweight="1.0pt" strokecolor="#FF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Breath-hold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2463" w:right="2889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307.119995pt;margin-top:8.569848pt;width:6.24pt;height:6.24pt;mso-position-horizontal-relative:page;mso-position-vertical-relative:paragraph;z-index:-7536" coordorigin="6142,171" coordsize="125,125">
            <v:shape style="position:absolute;left:6142;top:171;width:125;height:125" coordorigin="6142,171" coordsize="125,125" path="m6142,171l6267,171,6267,296,6142,296,6142,171xe" filled="f" stroked="t" strokeweight="1.0pt" strokecolor="#FF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0.34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463" w:right="2900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21F1F"/>
          <w:spacing w:val="0"/>
          <w:w w:val="100"/>
        </w:rPr>
        <w:t>0.03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2107"/>
        <w:jc w:val="center"/>
        <w:tabs>
          <w:tab w:pos="1240" w:val="left"/>
          <w:tab w:pos="2440" w:val="left"/>
          <w:tab w:pos="37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38.200394pt;margin-top:-124.279144pt;width:193.999603pt;height:121.599952pt;mso-position-horizontal-relative:page;mso-position-vertical-relative:paragraph;z-index:-7541" coordorigin="4764,-2486" coordsize="3880,2432">
            <v:group style="position:absolute;left:4784;top:-2466;width:2;height:2392" coordorigin="4784,-2466" coordsize="2,2392">
              <v:shape style="position:absolute;left:4784;top:-2466;width:2;height:2392" coordorigin="4784,-2466" coordsize="0,2392" path="m4784,-2466l4784,-74e" filled="f" stroked="t" strokeweight="2.0pt" strokecolor="#000000">
                <v:path arrowok="t"/>
              </v:shape>
            </v:group>
            <v:group style="position:absolute;left:4784;top:-74;width:3840;height:2" coordorigin="4784,-74" coordsize="3840,2">
              <v:shape style="position:absolute;left:4784;top:-74;width:3840;height:2" coordorigin="4784,-74" coordsize="3840,0" path="m4784,-74l8624,-74e" filled="f" stroked="t" strokeweight="2.0pt" strokecolor="#000000">
                <v:path arrowok="t"/>
              </v:shape>
            </v:group>
            <v:group style="position:absolute;left:8624;top:-2466;width:2;height:2392" coordorigin="8624,-2466" coordsize="2,2392">
              <v:shape style="position:absolute;left:8624;top:-2466;width:2;height:2392" coordorigin="8624,-2466" coordsize="0,2392" path="m8624,-2466l8624,-74e" filled="f" stroked="t" strokeweight="2.0pt" strokecolor="#000000">
                <v:path arrowok="t"/>
              </v:shape>
            </v:group>
            <v:group style="position:absolute;left:4784;top:-2465;width:3840;height:2" coordorigin="4784,-2465" coordsize="3840,2">
              <v:shape style="position:absolute;left:4784;top:-2465;width:3840;height:2" coordorigin="4784,-2465" coordsize="3840,0" path="m4784,-2465l8624,-2465e" filled="f" stroked="t" strokeweight="2.0pt" strokecolor="#000000">
                <v:path arrowok="t"/>
              </v:shape>
            </v:group>
            <v:group style="position:absolute;left:6043;top:-2446;width:40;height:2" coordorigin="6043,-2446" coordsize="40,2">
              <v:shape style="position:absolute;left:6043;top:-2446;width:40;height:2" coordorigin="6043,-2446" coordsize="40,0" path="m6043,-2446l6083,-2446e" filled="f" stroked="t" strokeweight="1.92pt" strokecolor="#000000">
                <v:path arrowok="t"/>
              </v:shape>
            </v:group>
            <v:group style="position:absolute;left:6043;top:-94;width:40;height:2" coordorigin="6043,-94" coordsize="40,2">
              <v:shape style="position:absolute;left:6043;top:-94;width:40;height:2" coordorigin="6043,-94" coordsize="40,0" path="m6043,-94l6083,-94e" filled="f" stroked="t" strokeweight="1.9199pt" strokecolor="#000000">
                <v:path arrowok="t"/>
              </v:shape>
            </v:group>
            <v:group style="position:absolute;left:7322;top:-2446;width:40;height:2" coordorigin="7322,-2446" coordsize="40,2">
              <v:shape style="position:absolute;left:7322;top:-2446;width:40;height:2" coordorigin="7322,-2446" coordsize="40,0" path="m7322,-2446l7362,-2446e" filled="f" stroked="t" strokeweight="1.92pt" strokecolor="#000000">
                <v:path arrowok="t"/>
              </v:shape>
            </v:group>
            <v:group style="position:absolute;left:7322;top:-94;width:40;height:2" coordorigin="7322,-94" coordsize="40,2">
              <v:shape style="position:absolute;left:7322;top:-94;width:40;height:2" coordorigin="7322,-94" coordsize="40,0" path="m7322,-94l7362,-94e" filled="f" stroked="t" strokeweight="1.9199pt" strokecolor="#000000">
                <v:path arrowok="t"/>
              </v:shape>
            </v:group>
            <v:group style="position:absolute;left:8586;top:-74;width:38;height:2" coordorigin="8586,-74" coordsize="38,2">
              <v:shape style="position:absolute;left:8586;top:-74;width:38;height:2" coordorigin="8586,-74" coordsize="38,0" path="m8624,-74l8586,-74e" filled="f" stroked="t" strokeweight="2.0pt" strokecolor="#000000">
                <v:path arrowok="t"/>
              </v:shape>
            </v:group>
            <v:group style="position:absolute;left:4784;top:-74;width:38;height:2" coordorigin="4784,-74" coordsize="38,2">
              <v:shape style="position:absolute;left:4784;top:-74;width:38;height:2" coordorigin="4784,-74" coordsize="38,0" path="m4784,-74l4822,-74e" filled="f" stroked="t" strokeweight="2.0pt" strokecolor="#000000">
                <v:path arrowok="t"/>
              </v:shape>
            </v:group>
            <v:group style="position:absolute;left:8586;top:-511;width:38;height:2" coordorigin="8586,-511" coordsize="38,2">
              <v:shape style="position:absolute;left:8586;top:-511;width:38;height:2" coordorigin="8586,-511" coordsize="38,0" path="m8624,-511l8586,-511e" filled="f" stroked="t" strokeweight="2.0pt" strokecolor="#000000">
                <v:path arrowok="t"/>
              </v:shape>
            </v:group>
            <v:group style="position:absolute;left:4784;top:-511;width:38;height:2" coordorigin="4784,-511" coordsize="38,2">
              <v:shape style="position:absolute;left:4784;top:-511;width:38;height:2" coordorigin="4784,-511" coordsize="38,0" path="m4784,-511l4822,-511e" filled="f" stroked="t" strokeweight="2.0pt" strokecolor="#000000">
                <v:path arrowok="t"/>
              </v:shape>
            </v:group>
            <v:group style="position:absolute;left:8586;top:-946;width:38;height:2" coordorigin="8586,-946" coordsize="38,2">
              <v:shape style="position:absolute;left:8586;top:-946;width:38;height:2" coordorigin="8586,-946" coordsize="38,0" path="m8624,-946l8586,-946e" filled="f" stroked="t" strokeweight="2.0pt" strokecolor="#000000">
                <v:path arrowok="t"/>
              </v:shape>
            </v:group>
            <v:group style="position:absolute;left:4784;top:-946;width:38;height:2" coordorigin="4784,-946" coordsize="38,2">
              <v:shape style="position:absolute;left:4784;top:-946;width:38;height:2" coordorigin="4784,-946" coordsize="38,0" path="m4784,-946l4822,-946e" filled="f" stroked="t" strokeweight="2.0pt" strokecolor="#000000">
                <v:path arrowok="t"/>
              </v:shape>
            </v:group>
            <v:group style="position:absolute;left:8586;top:-1380;width:38;height:2" coordorigin="8586,-1380" coordsize="38,2">
              <v:shape style="position:absolute;left:8586;top:-1380;width:38;height:2" coordorigin="8586,-1380" coordsize="38,0" path="m8624,-1380l8586,-1380e" filled="f" stroked="t" strokeweight="2.0pt" strokecolor="#000000">
                <v:path arrowok="t"/>
              </v:shape>
            </v:group>
            <v:group style="position:absolute;left:4784;top:-1380;width:38;height:2" coordorigin="4784,-1380" coordsize="38,2">
              <v:shape style="position:absolute;left:4784;top:-1380;width:38;height:2" coordorigin="4784,-1380" coordsize="38,0" path="m4784,-1380l4822,-1380e" filled="f" stroked="t" strokeweight="2.0pt" strokecolor="#000000">
                <v:path arrowok="t"/>
              </v:shape>
            </v:group>
            <v:group style="position:absolute;left:8586;top:-1814;width:38;height:2" coordorigin="8586,-1814" coordsize="38,2">
              <v:shape style="position:absolute;left:8586;top:-1814;width:38;height:2" coordorigin="8586,-1814" coordsize="38,0" path="m8624,-1814l8586,-1814e" filled="f" stroked="t" strokeweight="2.0pt" strokecolor="#000000">
                <v:path arrowok="t"/>
              </v:shape>
            </v:group>
            <v:group style="position:absolute;left:4784;top:-1814;width:38;height:2" coordorigin="4784,-1814" coordsize="38,2">
              <v:shape style="position:absolute;left:4784;top:-1814;width:38;height:2" coordorigin="4784,-1814" coordsize="38,0" path="m4784,-1814l4822,-1814e" filled="f" stroked="t" strokeweight="2.0pt" strokecolor="#000000">
                <v:path arrowok="t"/>
              </v:shape>
            </v:group>
            <v:group style="position:absolute;left:8586;top:-2249;width:38;height:2" coordorigin="8586,-2249" coordsize="38,2">
              <v:shape style="position:absolute;left:8586;top:-2249;width:38;height:2" coordorigin="8586,-2249" coordsize="38,0" path="m8624,-2249l8586,-2249e" filled="f" stroked="t" strokeweight="2.0pt" strokecolor="#000000">
                <v:path arrowok="t"/>
              </v:shape>
            </v:group>
            <v:group style="position:absolute;left:4784;top:-2249;width:38;height:2" coordorigin="4784,-2249" coordsize="38,2">
              <v:shape style="position:absolute;left:4784;top:-2249;width:38;height:2" coordorigin="4784,-2249" coordsize="38,0" path="m4784,-2249l4822,-2249e" filled="f" stroked="t" strokeweight="2.0pt" strokecolor="#000000">
                <v:path arrowok="t"/>
              </v:shape>
            </v:group>
            <v:group style="position:absolute;left:4784;top:-885;width:20;height:2" coordorigin="4784,-885" coordsize="20,2">
              <v:shape style="position:absolute;left:4784;top:-885;width:20;height:2" coordorigin="4784,-885" coordsize="20,0" path="m4784,-885l4804,-885e" filled="f" stroked="t" strokeweight=".1847pt" strokecolor="#868686">
                <v:path arrowok="t"/>
              </v:shape>
            </v:group>
            <v:group style="position:absolute;left:4843;top:-1596;width:3742;height:702" coordorigin="4843,-1596" coordsize="3742,702">
              <v:shape style="position:absolute;left:4843;top:-1596;width:3742;height:702" coordorigin="4843,-1596" coordsize="3742,702" path="m4843,-894l8585,-1596e" filled="f" stroked="t" strokeweight="1.5pt" strokecolor="#868686">
                <v:path arrowok="t"/>
                <v:stroke dashstyle="longDash"/>
              </v:shape>
            </v:group>
            <v:group style="position:absolute;left:8604;top:-1601;width:20;height:2" coordorigin="8604,-1601" coordsize="20,2">
              <v:shape style="position:absolute;left:8604;top:-1601;width:20;height:2" coordorigin="8604,-1601" coordsize="20,0" path="m8604,-1601l8624,-1601e" filled="f" stroked="t" strokeweight=".184pt" strokecolor="#868686">
                <v:path arrowok="t"/>
              </v:shape>
            </v:group>
            <v:group style="position:absolute;left:5014;top:-1047;width:158;height:156" coordorigin="5014,-1047" coordsize="158,156">
              <v:shape style="position:absolute;left:5014;top:-1047;width:158;height:156" coordorigin="5014,-1047" coordsize="158,156" path="m5173,-970l5146,-911,5107,-892,5081,-894,5027,-928,5014,-967,5018,-990,5026,-1010,5040,-1027,5057,-1040,5078,-1047,5104,-1045,5160,-1012,5173,-975e" filled="f" stroked="t" strokeweight="1.0pt" strokecolor="#000000">
                <v:path arrowok="t"/>
              </v:shape>
            </v:group>
            <v:group style="position:absolute;left:4794;top:-1138;width:158;height:156" coordorigin="4794,-1138" coordsize="158,156">
              <v:shape style="position:absolute;left:4794;top:-1138;width:158;height:156" coordorigin="4794,-1138" coordsize="158,156" path="m4952,-1061l4926,-1002,4887,-983,4860,-985,4806,-1019,4794,-1058,4797,-1081,4805,-1102,4819,-1119,4836,-1131,4857,-1138,4884,-1136,4939,-1103,4952,-1066e" filled="f" stroked="t" strokeweight="1.0pt" strokecolor="#000000">
                <v:path arrowok="t"/>
              </v:shape>
            </v:group>
            <v:group style="position:absolute;left:4870;top:-970;width:158;height:156" coordorigin="4870,-970" coordsize="158,156">
              <v:shape style="position:absolute;left:4870;top:-970;width:158;height:156" coordorigin="4870,-970" coordsize="158,156" path="m5029,-893l5002,-834,4963,-815,4937,-817,4883,-851,4870,-890,4874,-913,4882,-934,4896,-951,4913,-963,4934,-970,4960,-968,5016,-935,5029,-898e" filled="f" stroked="t" strokeweight="1.0pt" strokecolor="#000000">
                <v:path arrowok="t"/>
              </v:shape>
            </v:group>
            <v:group style="position:absolute;left:5029;top:-1196;width:158;height:156" coordorigin="5029,-1196" coordsize="158,156">
              <v:shape style="position:absolute;left:5029;top:-1196;width:158;height:156" coordorigin="5029,-1196" coordsize="158,156" path="m5187,-1118l5161,-1059,5122,-1040,5095,-1043,5041,-1077,5029,-1115,5032,-1139,5041,-1159,5054,-1176,5072,-1189,5092,-1196,5119,-1194,5174,-1161,5187,-1123e" filled="f" stroked="t" strokeweight="1.0pt" strokecolor="#000000">
                <v:path arrowok="t"/>
              </v:shape>
            </v:group>
            <v:group style="position:absolute;left:4890;top:-639;width:158;height:156" coordorigin="4890,-639" coordsize="158,156">
              <v:shape style="position:absolute;left:4890;top:-639;width:158;height:156" coordorigin="4890,-639" coordsize="158,156" path="m5048,-562l5022,-503,4983,-484,4956,-486,4902,-520,4890,-559,4893,-582,4902,-602,4915,-619,4932,-632,4953,-639,4980,-637,5035,-604,5048,-567e" filled="f" stroked="t" strokeweight="1.0pt" strokecolor="#000000">
                <v:path arrowok="t"/>
              </v:shape>
            </v:group>
            <v:group style="position:absolute;left:4952;top:-759;width:158;height:156" coordorigin="4952,-759" coordsize="158,156">
              <v:shape style="position:absolute;left:4952;top:-759;width:158;height:156" coordorigin="4952,-759" coordsize="158,156" path="m5110,-682l5084,-623,5045,-604,5019,-606,4964,-640,4952,-679,4955,-702,4964,-722,4977,-739,4995,-752,5015,-759,5042,-757,5097,-724,5110,-687e" filled="f" stroked="t" strokeweight="1.0pt" strokecolor="#000000">
                <v:path arrowok="t"/>
              </v:shape>
            </v:group>
            <v:group style="position:absolute;left:4947;top:-774;width:158;height:156" coordorigin="4947,-774" coordsize="158,156">
              <v:shape style="position:absolute;left:4947;top:-774;width:158;height:156" coordorigin="4947,-774" coordsize="158,156" path="m5106,-696l5079,-637,5040,-618,5014,-620,4960,-654,4947,-693,4950,-716,4959,-737,4973,-754,4990,-766,5011,-774,5037,-772,5092,-739,5105,-701e" filled="f" stroked="t" strokeweight="1.0pt" strokecolor="#000000">
                <v:path arrowok="t"/>
              </v:shape>
            </v:group>
            <v:group style="position:absolute;left:5005;top:-932;width:158;height:156" coordorigin="5005,-932" coordsize="158,156">
              <v:shape style="position:absolute;left:5005;top:-932;width:158;height:156" coordorigin="5005,-932" coordsize="158,156" path="m5163,-854l5137,-795,5098,-776,5071,-779,5017,-813,5005,-851,5008,-875,5017,-895,5030,-912,5048,-925,5068,-932,5095,-930,5150,-897,5163,-859e" filled="f" stroked="t" strokeweight="1.0pt" strokecolor="#000000">
                <v:path arrowok="t"/>
              </v:shape>
            </v:group>
            <v:group style="position:absolute;left:4995;top:-1186;width:158;height:156" coordorigin="4995,-1186" coordsize="158,156">
              <v:shape style="position:absolute;left:4995;top:-1186;width:158;height:156" coordorigin="4995,-1186" coordsize="158,156" path="m5154,-1109l5127,-1050,5088,-1031,5062,-1033,5008,-1067,4995,-1106,4998,-1129,5007,-1150,5021,-1167,5038,-1179,5058,-1186,5085,-1184,5140,-1151,5153,-1114e" filled="f" stroked="t" strokeweight="1.0pt" strokecolor="#000000">
                <v:path arrowok="t"/>
              </v:shape>
            </v:group>
            <v:group style="position:absolute;left:4918;top:-769;width:158;height:156" coordorigin="4918,-769" coordsize="158,156">
              <v:shape style="position:absolute;left:4918;top:-769;width:158;height:156" coordorigin="4918,-769" coordsize="158,156" path="m5077,-691l5050,-632,5011,-613,4985,-615,4931,-650,4918,-688,4922,-712,4930,-732,4944,-749,4961,-761,4982,-769,5008,-767,5064,-734,5077,-696e" filled="f" stroked="t" strokeweight="1.0pt" strokecolor="#000000">
                <v:path arrowok="t"/>
              </v:shape>
            </v:group>
            <v:group style="position:absolute;left:4986;top:-999;width:158;height:156" coordorigin="4986,-999" coordsize="158,156">
              <v:shape style="position:absolute;left:4986;top:-999;width:158;height:156" coordorigin="4986,-999" coordsize="158,156" path="m5144,-922l5118,-863,5079,-844,5052,-846,4998,-880,4986,-919,4989,-942,4997,-962,5011,-979,5028,-992,5049,-999,5076,-997,5131,-964,5144,-927e" filled="f" stroked="t" strokeweight="1.0pt" strokecolor="#000000">
                <v:path arrowok="t"/>
              </v:shape>
            </v:group>
            <v:group style="position:absolute;left:4890;top:-1143;width:158;height:156" coordorigin="4890,-1143" coordsize="158,156">
              <v:shape style="position:absolute;left:4890;top:-1143;width:158;height:156" coordorigin="4890,-1143" coordsize="158,156" path="m5048,-1066l5022,-1007,4983,-988,4956,-990,4902,-1024,4890,-1063,4893,-1086,4901,-1106,4915,-1123,4932,-1136,4953,-1143,4980,-1141,5035,-1108,5048,-1071e" filled="f" stroked="t" strokeweight="1.0pt" strokecolor="#000000">
                <v:path arrowok="t"/>
              </v:shape>
            </v:group>
            <v:group style="position:absolute;left:4866;top:-1604;width:158;height:156" coordorigin="4866,-1604" coordsize="158,156">
              <v:shape style="position:absolute;left:4866;top:-1604;width:158;height:156" coordorigin="4866,-1604" coordsize="158,156" path="m5024,-1526l4998,-1467,4959,-1448,4932,-1451,4878,-1485,4866,-1523,4869,-1547,4877,-1567,4891,-1584,4908,-1597,4929,-1604,4956,-1602,5011,-1569,5024,-1531e" filled="f" stroked="t" strokeweight="1.0pt" strokecolor="#000000">
                <v:path arrowok="t"/>
              </v:shape>
            </v:group>
            <v:group style="position:absolute;left:4918;top:-601;width:158;height:156" coordorigin="4918,-601" coordsize="158,156">
              <v:shape style="position:absolute;left:4918;top:-601;width:158;height:156" coordorigin="4918,-601" coordsize="158,156" path="m5077,-523l5050,-464,5011,-445,4985,-447,4931,-482,4918,-520,4922,-544,4930,-564,4944,-581,4961,-593,4982,-601,5008,-599,5064,-566,5077,-528e" filled="f" stroked="t" strokeweight="1.0pt" strokecolor="#000000">
                <v:path arrowok="t"/>
              </v:shape>
            </v:group>
            <v:group style="position:absolute;left:4837;top:-1191;width:158;height:156" coordorigin="4837,-1191" coordsize="158,156">
              <v:shape style="position:absolute;left:4837;top:-1191;width:158;height:156" coordorigin="4837,-1191" coordsize="158,156" path="m4995,-1114l4969,-1055,4930,-1036,4903,-1038,4849,-1072,4837,-1111,4840,-1134,4849,-1154,4862,-1171,4880,-1184,4900,-1191,4927,-1189,4982,-1156,4995,-1119e" filled="f" stroked="t" strokeweight="1.0pt" strokecolor="#000000">
                <v:path arrowok="t"/>
              </v:shape>
            </v:group>
            <v:group style="position:absolute;left:4942;top:-836;width:158;height:156" coordorigin="4942,-836" coordsize="158,156">
              <v:shape style="position:absolute;left:4942;top:-836;width:158;height:156" coordorigin="4942,-836" coordsize="158,156" path="m5101,-758l5074,-699,5035,-680,5009,-683,4955,-717,4942,-755,4946,-779,4954,-799,4968,-816,4985,-829,5006,-836,5032,-834,5088,-801,5101,-763e" filled="f" stroked="t" strokeweight="1.0pt" strokecolor="#000000">
                <v:path arrowok="t"/>
              </v:shape>
            </v:group>
            <v:group style="position:absolute;left:4914;top:-817;width:158;height:156" coordorigin="4914,-817" coordsize="158,156">
              <v:shape style="position:absolute;left:4914;top:-817;width:158;height:156" coordorigin="4914,-817" coordsize="158,156" path="m5072,-739l5046,-680,5007,-661,4980,-663,4926,-698,4914,-736,4917,-760,4926,-780,4939,-797,4956,-809,4977,-817,5004,-815,5059,-782,5072,-744e" filled="f" stroked="t" strokeweight="1.0pt" strokecolor="#000000">
                <v:path arrowok="t"/>
              </v:shape>
            </v:group>
            <v:group style="position:absolute;left:4952;top:-687;width:158;height:156" coordorigin="4952,-687" coordsize="158,156">
              <v:shape style="position:absolute;left:4952;top:-687;width:158;height:156" coordorigin="4952,-687" coordsize="158,156" path="m5110,-610l5084,-551,5045,-532,5019,-534,4964,-568,4952,-607,4955,-630,4964,-650,4977,-667,4995,-680,5015,-687,5042,-685,5097,-652,5110,-615e" filled="f" stroked="t" strokeweight="1.0pt" strokecolor="#000000">
                <v:path arrowok="t"/>
              </v:shape>
            </v:group>
            <v:group style="position:absolute;left:4966;top:-937;width:158;height:156" coordorigin="4966,-937" coordsize="158,156">
              <v:shape style="position:absolute;left:4966;top:-937;width:158;height:156" coordorigin="4966,-937" coordsize="158,156" path="m5125,-859l5098,-800,5059,-781,5033,-783,4979,-818,4966,-856,4970,-880,4978,-900,4992,-917,5009,-929,5030,-937,5056,-935,5112,-902,5125,-864e" filled="f" stroked="t" strokeweight="1.0pt" strokecolor="#000000">
                <v:path arrowok="t"/>
              </v:shape>
            </v:group>
            <v:group style="position:absolute;left:4861;top:-942;width:158;height:156" coordorigin="4861,-942" coordsize="158,156">
              <v:shape style="position:absolute;left:4861;top:-942;width:158;height:156" coordorigin="4861,-942" coordsize="158,156" path="m5019,-864l4993,-805,4954,-786,4928,-788,4873,-822,4861,-861,4864,-884,4873,-905,4886,-922,4904,-934,4924,-942,4951,-940,5006,-907,5019,-869e" filled="f" stroked="t" strokeweight="1.0pt" strokecolor="#000000">
                <v:path arrowok="t"/>
              </v:shape>
            </v:group>
            <v:group style="position:absolute;left:5415;top:-1164;width:125;height:125" coordorigin="5415,-1164" coordsize="125,125">
              <v:shape style="position:absolute;left:5415;top:-1164;width:125;height:125" coordorigin="5415,-1164" coordsize="125,125" path="m5415,-1164l5540,-1164,5540,-1039,5415,-1039,5415,-1164xe" filled="f" stroked="t" strokeweight="1.0pt" strokecolor="#FF0000">
                <v:path arrowok="t"/>
              </v:shape>
            </v:group>
            <v:group style="position:absolute;left:5010;top:-1111;width:125;height:125" coordorigin="5010,-1111" coordsize="125,125">
              <v:shape style="position:absolute;left:5010;top:-1111;width:125;height:125" coordorigin="5010,-1111" coordsize="125,125" path="m5010,-1111l5134,-1111,5134,-986,5010,-986,5010,-1111xe" filled="f" stroked="t" strokeweight="1.0pt" strokecolor="#FF0000">
                <v:path arrowok="t"/>
              </v:shape>
            </v:group>
            <v:group style="position:absolute;left:4803;top:-1176;width:125;height:125" coordorigin="4803,-1176" coordsize="125,125">
              <v:shape style="position:absolute;left:4803;top:-1176;width:125;height:125" coordorigin="4803,-1176" coordsize="125,125" path="m4803,-1176l4928,-1176,4928,-1051,4803,-1051,4803,-1176xe" filled="f" stroked="t" strokeweight="1.0pt" strokecolor="#FF0000">
                <v:path arrowok="t"/>
              </v:shape>
            </v:group>
            <v:group style="position:absolute;left:5019;top:-936;width:125;height:125" coordorigin="5019,-936" coordsize="125,125">
              <v:shape style="position:absolute;left:5019;top:-936;width:125;height:125" coordorigin="5019,-936" coordsize="125,125" path="m5019,-936l5144,-936,5144,-811,5019,-811,5019,-936xe" filled="f" stroked="t" strokeweight="1.0pt" strokecolor="#FF0000">
                <v:path arrowok="t"/>
              </v:shape>
            </v:group>
            <v:group style="position:absolute;left:4998;top:-862;width:125;height:125" coordorigin="4998,-862" coordsize="125,125">
              <v:shape style="position:absolute;left:4998;top:-862;width:125;height:125" coordorigin="4998,-862" coordsize="125,125" path="m4998,-862l5122,-862,5122,-737,4998,-737,4998,-862xe" filled="f" stroked="t" strokeweight="1.0pt" strokecolor="#FF0000">
                <v:path arrowok="t"/>
              </v:shape>
            </v:group>
            <v:group style="position:absolute;left:5134;top:-674;width:125;height:125" coordorigin="5134,-674" coordsize="125,125">
              <v:shape style="position:absolute;left:5134;top:-674;width:125;height:125" coordorigin="5134,-674" coordsize="125,125" path="m5134,-674l5259,-674,5259,-550,5134,-550,5134,-674xe" filled="f" stroked="t" strokeweight="1.0pt" strokecolor="#FF0000">
                <v:path arrowok="t"/>
              </v:shape>
            </v:group>
            <v:group style="position:absolute;left:5778;top:-1090;width:125;height:125" coordorigin="5778,-1090" coordsize="125,125">
              <v:shape style="position:absolute;left:5778;top:-1090;width:125;height:125" coordorigin="5778,-1090" coordsize="125,125" path="m5778,-1090l5902,-1090,5902,-965,5778,-965,5778,-1090xe" filled="f" stroked="t" strokeweight="1.0pt" strokecolor="#FF0000">
                <v:path arrowok="t"/>
              </v:shape>
            </v:group>
            <v:group style="position:absolute;left:5444;top:-1402;width:125;height:125" coordorigin="5444,-1402" coordsize="125,125">
              <v:shape style="position:absolute;left:5444;top:-1402;width:125;height:125" coordorigin="5444,-1402" coordsize="125,125" path="m5444,-1402l5569,-1402,5569,-1277,5444,-1277,5444,-1402xe" filled="f" stroked="t" strokeweight="1.0pt" strokecolor="#FF0000">
                <v:path arrowok="t"/>
              </v:shape>
            </v:group>
            <v:group style="position:absolute;left:5962;top:-1066;width:125;height:125" coordorigin="5962,-1066" coordsize="125,125">
              <v:shape style="position:absolute;left:5962;top:-1066;width:125;height:125" coordorigin="5962,-1066" coordsize="125,125" path="m5962,-1066l6087,-1066,6087,-941,5962,-941,5962,-1066xe" filled="f" stroked="t" strokeweight="1.0pt" strokecolor="#FF0000">
                <v:path arrowok="t"/>
              </v:shape>
            </v:group>
            <v:group style="position:absolute;left:5300;top:-1409;width:125;height:125" coordorigin="5300,-1409" coordsize="125,125">
              <v:shape style="position:absolute;left:5300;top:-1409;width:125;height:125" coordorigin="5300,-1409" coordsize="125,125" path="m5300,-1409l5425,-1409,5425,-1284,5300,-1284,5300,-1409xe" filled="f" stroked="t" strokeweight="1.0pt" strokecolor="#FF0000">
                <v:path arrowok="t"/>
              </v:shape>
            </v:group>
            <v:group style="position:absolute;left:4974;top:-1224;width:125;height:125" coordorigin="4974,-1224" coordsize="125,125">
              <v:shape style="position:absolute;left:4974;top:-1224;width:125;height:125" coordorigin="4974,-1224" coordsize="125,125" path="m4974,-1224l5098,-1224,5098,-1099,4974,-1099,4974,-1224xe" filled="f" stroked="t" strokeweight="1.0pt" strokecolor="#FF0000">
                <v:path arrowok="t"/>
              </v:shape>
            </v:group>
            <v:group style="position:absolute;left:5838;top:-1553;width:125;height:125" coordorigin="5838,-1553" coordsize="125,125">
              <v:shape style="position:absolute;left:5838;top:-1553;width:125;height:125" coordorigin="5838,-1553" coordsize="125,125" path="m5838,-1553l5962,-1553,5962,-1428,5838,-1428,5838,-1553xe" filled="f" stroked="t" strokeweight="1.0pt" strokecolor="#FF0000">
                <v:path arrowok="t"/>
              </v:shape>
            </v:group>
            <v:group style="position:absolute;left:6478;top:-1147;width:125;height:125" coordorigin="6478,-1147" coordsize="125,125">
              <v:shape style="position:absolute;left:6478;top:-1147;width:125;height:125" coordorigin="6478,-1147" coordsize="125,125" path="m6478,-1147l6603,-1147,6603,-1022,6478,-1022,6478,-1147xe" filled="f" stroked="t" strokeweight="1.0pt" strokecolor="#FF0000">
                <v:path arrowok="t"/>
              </v:shape>
            </v:group>
            <v:group style="position:absolute;left:5360;top:-1423;width:125;height:125" coordorigin="5360,-1423" coordsize="125,125">
              <v:shape style="position:absolute;left:5360;top:-1423;width:125;height:125" coordorigin="5360,-1423" coordsize="125,125" path="m5360,-1423l5485,-1423,5485,-1298,5360,-1298,5360,-1423xe" filled="f" stroked="t" strokeweight="1.0pt" strokecolor="#FF0000">
                <v:path arrowok="t"/>
              </v:shape>
            </v:group>
            <v:group style="position:absolute;left:8334;top:-1418;width:125;height:125" coordorigin="8334,-1418" coordsize="125,125">
              <v:shape style="position:absolute;left:8334;top:-1418;width:125;height:125" coordorigin="8334,-1418" coordsize="125,125" path="m8334,-1418l8458,-1418,8458,-1294,8334,-1294,8334,-1418xe" filled="f" stroked="t" strokeweight="1.0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71.480103pt;margin-top:-29.158346pt;width:6.2402pt;height:6.2383pt;mso-position-horizontal-relative:page;mso-position-vertical-relative:paragraph;z-index:-7540" coordorigin="5430,-583" coordsize="125,125">
            <v:shape style="position:absolute;left:5430;top:-583;width:125;height:125" coordorigin="5430,-583" coordsize="125,125" path="m5430,-583l5554,-583,5554,-458,5430,-458,5430,-583xe" filled="f" stroked="t" strokeweight="1.0pt" strokecolor="#FF0000">
              <v:path arrowok="t"/>
            </v:shape>
          </v:group>
          <w10:wrap type="none"/>
        </w:pict>
      </w:r>
      <w:r>
        <w:rPr/>
        <w:pict>
          <v:group style="position:absolute;margin-left:313.480011pt;margin-top:-28.559046pt;width:6.24pt;height:6.241pt;mso-position-horizontal-relative:page;mso-position-vertical-relative:paragraph;z-index:-7539" coordorigin="6270,-571" coordsize="125,125">
            <v:shape style="position:absolute;left:6270;top:-571;width:125;height:125" coordorigin="6270,-571" coordsize="125,125" path="m6270,-571l6394,-571,6394,-446,6270,-446,6270,-571xe" filled="f" stroked="t" strokeweight="1.0pt" strokecolor="#FF0000">
              <v:path arrowok="t"/>
            </v:shape>
          </v:group>
          <w10:wrap type="none"/>
        </w:pict>
      </w:r>
      <w:r>
        <w:rPr/>
        <w:pict>
          <v:group style="position:absolute;margin-left:292.959991pt;margin-top:-26.279045pt;width:6.24pt;height:6.23990pt;mso-position-horizontal-relative:page;mso-position-vertical-relative:paragraph;z-index:-7538" coordorigin="5859,-526" coordsize="125,125">
            <v:shape style="position:absolute;left:5859;top:-526;width:125;height:125" coordorigin="5859,-526" coordsize="125,125" path="m5859,-526l5984,-526,5984,-401,5859,-401,5859,-526xe" filled="f" stroked="t" strokeweight="1.0pt" strokecolor="#FF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0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5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10</w:t>
        <w:tab/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15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40" w:lineRule="auto"/>
        <w:ind w:left="891" w:right="3082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Standard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Deviation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of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1" w:after="0" w:line="240" w:lineRule="auto"/>
        <w:ind w:left="512" w:right="2703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End-Expiratory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Position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21F1F"/>
          <w:spacing w:val="0"/>
          <w:w w:val="100"/>
        </w:rPr>
        <w:t>(mm)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2997" w:space="2"/>
            <w:col w:w="6181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3.9: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1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ariabili</w:t>
      </w:r>
      <w:r>
        <w:rPr>
          <w:rFonts w:ascii="Arial" w:hAnsi="Arial" w:cs="Arial" w:eastAsia="Arial"/>
          <w:sz w:val="24"/>
          <w:szCs w:val="24"/>
          <w:spacing w:val="-7"/>
          <w:w w:val="11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11"/>
          <w:w w:val="11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due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naturally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b/>
          <w:bCs/>
        </w:rPr>
        <w:t>inconsiste</w:t>
      </w:r>
      <w:r>
        <w:rPr>
          <w:rFonts w:ascii="Arial" w:hAnsi="Arial" w:cs="Arial" w:eastAsia="Arial"/>
          <w:sz w:val="24"/>
          <w:szCs w:val="24"/>
          <w:spacing w:val="-7"/>
          <w:w w:val="96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expiratory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ersus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standard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deviation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osition.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There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derate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ositi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correlation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een</w:t>
      </w:r>
      <w:r>
        <w:rPr>
          <w:rFonts w:ascii="Arial" w:hAnsi="Arial" w:cs="Arial" w:eastAsia="Arial"/>
          <w:sz w:val="24"/>
          <w:szCs w:val="24"/>
          <w:spacing w:val="-1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stand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rd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0.34,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40" w:right="28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0.03).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dashed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illustrates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est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fit.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ariable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313%</w:t>
      </w:r>
      <w:r>
        <w:rPr>
          <w:rFonts w:ascii="Arial" w:hAnsi="Arial" w:cs="Arial" w:eastAsia="Arial"/>
          <w:sz w:val="24"/>
          <w:szCs w:val="24"/>
          <w:spacing w:val="5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dalities,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86%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size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[19],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[43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]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kle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cardiograp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[44]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98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3.5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3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cussion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lored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inc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nd-expiratory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dia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hragm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rsion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enforcing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reduce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rimary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findin</w:t>
      </w:r>
      <w:r>
        <w:rPr>
          <w:rFonts w:ascii="Arial" w:hAnsi="Arial" w:cs="Arial" w:eastAsia="Arial"/>
          <w:sz w:val="24"/>
          <w:szCs w:val="24"/>
          <w:spacing w:val="1"/>
          <w:w w:val="99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DENSE</w:t>
      </w:r>
      <w:r>
        <w:rPr>
          <w:rFonts w:ascii="Arial" w:hAnsi="Arial" w:cs="Arial" w:eastAsia="Arial"/>
          <w:sz w:val="24"/>
          <w:szCs w:val="24"/>
          <w:spacing w:val="-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enforce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end-expirat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ry</w:t>
      </w:r>
      <w:r>
        <w:rPr>
          <w:rFonts w:ascii="Arial" w:hAnsi="Arial" w:cs="Arial" w:eastAsia="Arial"/>
          <w:sz w:val="24"/>
          <w:szCs w:val="24"/>
          <w:spacing w:val="5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osition</w:t>
      </w:r>
      <w:r>
        <w:rPr>
          <w:rFonts w:ascii="Arial" w:hAnsi="Arial" w:cs="Arial" w:eastAsia="Arial"/>
          <w:sz w:val="24"/>
          <w:szCs w:val="24"/>
          <w:spacing w:val="3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reduced</w:t>
      </w:r>
      <w:r>
        <w:rPr>
          <w:rFonts w:ascii="Arial" w:hAnsi="Arial" w:cs="Arial" w:eastAsia="Arial"/>
          <w:sz w:val="24"/>
          <w:szCs w:val="24"/>
          <w:spacing w:val="-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measuring</w:t>
      </w:r>
      <w:r>
        <w:rPr>
          <w:rFonts w:ascii="Arial" w:hAnsi="Arial" w:cs="Arial" w:eastAsia="Arial"/>
          <w:sz w:val="24"/>
          <w:szCs w:val="24"/>
          <w:spacing w:val="-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torsion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2257%;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decrea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</w:t>
      </w:r>
      <w:r>
        <w:rPr>
          <w:rFonts w:ascii="Arial" w:hAnsi="Arial" w:cs="Arial" w:eastAsia="Arial"/>
          <w:sz w:val="24"/>
          <w:szCs w:val="24"/>
          <w:spacing w:val="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required</w:t>
      </w:r>
      <w:r>
        <w:rPr>
          <w:rFonts w:ascii="Arial" w:hAnsi="Arial" w:cs="Arial" w:eastAsia="Arial"/>
          <w:sz w:val="24"/>
          <w:szCs w:val="24"/>
          <w:spacing w:val="-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sample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sizes</w:t>
      </w:r>
      <w:r>
        <w:rPr>
          <w:rFonts w:ascii="Arial" w:hAnsi="Arial" w:cs="Arial" w:eastAsia="Arial"/>
          <w:sz w:val="24"/>
          <w:szCs w:val="24"/>
          <w:spacing w:val="52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10%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2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2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enforced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(from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t);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7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47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Sample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sizes</w:t>
      </w:r>
      <w:r>
        <w:rPr>
          <w:rFonts w:ascii="Arial" w:hAnsi="Arial" w:cs="Arial" w:eastAsia="Arial"/>
          <w:sz w:val="24"/>
          <w:szCs w:val="24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required</w:t>
      </w:r>
      <w:r>
        <w:rPr>
          <w:rFonts w:ascii="Arial" w:hAnsi="Arial" w:cs="Arial" w:eastAsia="Arial"/>
          <w:sz w:val="24"/>
          <w:szCs w:val="24"/>
          <w:spacing w:val="6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5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detect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10%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relati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hange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10"/>
          <w:b/>
          <w:bCs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26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torsion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calculated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using</w:t>
      </w:r>
      <w:r>
        <w:rPr>
          <w:rFonts w:ascii="Arial" w:hAnsi="Arial" w:cs="Arial" w:eastAsia="Arial"/>
          <w:sz w:val="24"/>
          <w:szCs w:val="24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data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this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previous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studies.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2440" w:right="-20"/>
        <w:jc w:val="left"/>
        <w:tabs>
          <w:tab w:pos="60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3.095001pt;margin-top:-1.970164pt;width:321.809pt;height:.1pt;mso-position-horizontal-relative:page;mso-position-vertical-relative:paragraph;z-index:-7532" coordorigin="3262,-39" coordsize="6436,2">
            <v:shape style="position:absolute;left:3262;top:-39;width:6436;height:2" coordorigin="3262,-39" coordsize="6436,0" path="m3262,-39l9698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(ex</w:t>
      </w:r>
      <w:r>
        <w:rPr>
          <w:rFonts w:ascii="Arial" w:hAnsi="Arial" w:cs="Arial" w:eastAsia="Arial"/>
          <w:sz w:val="24"/>
          <w:szCs w:val="24"/>
          <w:spacing w:val="8"/>
          <w:w w:val="106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erime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t)</w:t>
      </w:r>
      <w:r>
        <w:rPr>
          <w:rFonts w:ascii="Arial" w:hAnsi="Arial" w:cs="Arial" w:eastAsia="Arial"/>
          <w:sz w:val="24"/>
          <w:szCs w:val="24"/>
          <w:spacing w:val="-69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Sample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Size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(n)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6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3.095001pt;margin-top:-2.494162pt;width:321.809pt;height:.1pt;mso-position-horizontal-relative:page;mso-position-vertical-relative:paragraph;z-index:-7531" coordorigin="3262,-50" coordsize="6436,2">
            <v:shape style="position:absolute;left:3262;top:-50;width:6436;height:2" coordorigin="3262,-50" coordsize="6436,0" path="m3262,-50l9698,-50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2130" w:right="-20"/>
        <w:jc w:val="left"/>
        <w:tabs>
          <w:tab w:pos="6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</w:rPr>
        <w:t>Enforced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2130" w:right="-20"/>
        <w:jc w:val="left"/>
        <w:tabs>
          <w:tab w:pos="6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66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Ex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eriment</w:t>
      </w:r>
      <w:r>
        <w:rPr>
          <w:rFonts w:ascii="Arial" w:hAnsi="Arial" w:cs="Arial" w:eastAsia="Arial"/>
          <w:sz w:val="24"/>
          <w:szCs w:val="24"/>
          <w:spacing w:val="23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2130" w:right="-20"/>
        <w:jc w:val="left"/>
        <w:tabs>
          <w:tab w:pos="6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</w:rPr>
        <w:t>Enforced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2130" w:right="-20"/>
        <w:jc w:val="left"/>
        <w:tabs>
          <w:tab w:pos="68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66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P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evious</w:t>
      </w:r>
      <w:r>
        <w:rPr>
          <w:rFonts w:ascii="Arial" w:hAnsi="Arial" w:cs="Arial" w:eastAsia="Arial"/>
          <w:sz w:val="24"/>
          <w:szCs w:val="24"/>
          <w:spacing w:val="24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Studies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541.900024" w:type="dxa"/>
      </w:tblPr>
      <w:tblGrid/>
      <w:tr>
        <w:trPr>
          <w:trHeight w:val="314" w:hRule="exact"/>
        </w:trPr>
        <w:tc>
          <w:tcPr>
            <w:tcW w:w="430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8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CMR</w:t>
            </w:r>
            <w:r>
              <w:rPr>
                <w:rFonts w:ascii="Arial" w:hAnsi="Arial" w:cs="Arial" w:eastAsia="Arial"/>
                <w:sz w:val="24"/>
                <w:szCs w:val="24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18"/>
                <w:w w:val="94"/>
              </w:rPr>
              <w:t>T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4"/>
              </w:rPr>
              <w:t>agging</w:t>
            </w:r>
            <w:r>
              <w:rPr>
                <w:rFonts w:ascii="Arial" w:hAnsi="Arial" w:cs="Arial" w:eastAsia="Arial"/>
                <w:sz w:val="24"/>
                <w:szCs w:val="24"/>
                <w:spacing w:val="24"/>
                <w:w w:val="9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[19]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12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867" w:right="81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</w:rPr>
              <w:t>107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89" w:hRule="exact"/>
        </w:trPr>
        <w:tc>
          <w:tcPr>
            <w:tcW w:w="430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58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CMR</w:t>
            </w:r>
            <w:r>
              <w:rPr>
                <w:rFonts w:ascii="Arial" w:hAnsi="Arial" w:cs="Arial" w:eastAsia="Arial"/>
                <w:sz w:val="24"/>
                <w:szCs w:val="24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18"/>
                <w:w w:val="94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4"/>
              </w:rPr>
              <w:t>eature</w:t>
            </w:r>
            <w:r>
              <w:rPr>
                <w:rFonts w:ascii="Arial" w:hAnsi="Arial" w:cs="Arial" w:eastAsia="Arial"/>
                <w:sz w:val="24"/>
                <w:szCs w:val="24"/>
                <w:spacing w:val="23"/>
                <w:w w:val="9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20"/>
                <w:w w:val="100"/>
              </w:rPr>
              <w:t>T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ra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king</w:t>
            </w:r>
            <w:r>
              <w:rPr>
                <w:rFonts w:ascii="Arial" w:hAnsi="Arial" w:cs="Arial" w:eastAsia="Arial"/>
                <w:sz w:val="24"/>
                <w:szCs w:val="24"/>
                <w:spacing w:val="2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[43]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12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926" w:right="8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</w:rPr>
              <w:t>81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51" w:hRule="exact"/>
        </w:trPr>
        <w:tc>
          <w:tcPr>
            <w:tcW w:w="4308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58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3D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8"/>
              </w:rPr>
              <w:t>S</w:t>
            </w:r>
            <w:r>
              <w:rPr>
                <w:rFonts w:ascii="Arial" w:hAnsi="Arial" w:cs="Arial" w:eastAsia="Arial"/>
                <w:sz w:val="24"/>
                <w:szCs w:val="24"/>
                <w:spacing w:val="6"/>
                <w:w w:val="88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8"/>
              </w:rPr>
              <w:t>e</w:t>
            </w:r>
            <w:r>
              <w:rPr>
                <w:rFonts w:ascii="Arial" w:hAnsi="Arial" w:cs="Arial" w:eastAsia="Arial"/>
                <w:sz w:val="24"/>
                <w:szCs w:val="24"/>
                <w:spacing w:val="-5"/>
                <w:w w:val="88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8"/>
              </w:rPr>
              <w:t>kle</w:t>
            </w:r>
            <w:r>
              <w:rPr>
                <w:rFonts w:ascii="Arial" w:hAnsi="Arial" w:cs="Arial" w:eastAsia="Arial"/>
                <w:sz w:val="24"/>
                <w:szCs w:val="24"/>
                <w:spacing w:val="24"/>
                <w:w w:val="88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20"/>
                <w:w w:val="100"/>
              </w:rPr>
              <w:t>T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ra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king</w:t>
            </w:r>
            <w:r>
              <w:rPr>
                <w:rFonts w:ascii="Arial" w:hAnsi="Arial" w:cs="Arial" w:eastAsia="Arial"/>
                <w:sz w:val="24"/>
                <w:szCs w:val="24"/>
                <w:spacing w:val="2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[44]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128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926" w:right="87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</w:rPr>
              <w:t>80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415" w:lineRule="auto"/>
        <w:ind w:left="440" w:right="6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dest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correlation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greater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expiratory</w:t>
      </w:r>
      <w:r>
        <w:rPr>
          <w:rFonts w:ascii="Arial" w:hAnsi="Arial" w:cs="Arial" w:eastAsia="Arial"/>
          <w:sz w:val="24"/>
          <w:szCs w:val="24"/>
          <w:spacing w:val="2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ositions</w:t>
      </w:r>
      <w:r>
        <w:rPr>
          <w:rFonts w:ascii="Arial" w:hAnsi="Arial" w:cs="Arial" w:eastAsia="Arial"/>
          <w:sz w:val="24"/>
          <w:szCs w:val="24"/>
          <w:spacing w:val="-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ciated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errors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Regarding</w:t>
      </w:r>
      <w:r>
        <w:rPr>
          <w:rFonts w:ascii="Arial" w:hAnsi="Arial" w:cs="Arial" w:eastAsia="Arial"/>
          <w:sz w:val="24"/>
          <w:szCs w:val="24"/>
          <w:spacing w:val="3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2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5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within</w:t>
      </w:r>
      <w:r>
        <w:rPr>
          <w:rFonts w:ascii="Arial" w:hAnsi="Arial" w:cs="Arial" w:eastAsia="Arial"/>
          <w:sz w:val="24"/>
          <w:szCs w:val="24"/>
          <w:spacing w:val="5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4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  <w:position w:val="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4"/>
        </w:rPr>
        <w:t>h</w:t>
      </w:r>
      <w:r>
        <w:rPr>
          <w:rFonts w:ascii="Arial" w:hAnsi="Arial" w:cs="Arial" w:eastAsia="Arial"/>
          <w:sz w:val="24"/>
          <w:szCs w:val="24"/>
          <w:spacing w:val="35"/>
          <w:w w:val="86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ject,</w:t>
      </w:r>
      <w:r>
        <w:rPr>
          <w:rFonts w:ascii="Arial" w:hAnsi="Arial" w:cs="Arial" w:eastAsia="Arial"/>
          <w:sz w:val="24"/>
          <w:szCs w:val="24"/>
          <w:spacing w:val="-2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tial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4"/>
        </w:rPr>
        <w:t>inco</w:t>
      </w:r>
      <w:r>
        <w:rPr>
          <w:rFonts w:ascii="Arial" w:hAnsi="Arial" w:cs="Arial" w:eastAsia="Arial"/>
          <w:sz w:val="24"/>
          <w:szCs w:val="24"/>
          <w:spacing w:val="1"/>
          <w:w w:val="95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  <w:position w:val="4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  <w:position w:val="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76"/>
          <w:position w:val="4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4"/>
        </w:rPr>
        <w:t>te</w:t>
      </w:r>
      <w:r>
        <w:rPr>
          <w:rFonts w:ascii="Arial" w:hAnsi="Arial" w:cs="Arial" w:eastAsia="Arial"/>
          <w:sz w:val="24"/>
          <w:szCs w:val="24"/>
          <w:spacing w:val="0"/>
          <w:w w:val="95"/>
          <w:position w:val="4"/>
        </w:rPr>
        <w:t>ncy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xisted</w:t>
      </w:r>
      <w:r>
        <w:rPr>
          <w:rFonts w:ascii="Arial" w:hAnsi="Arial" w:cs="Arial" w:eastAsia="Arial"/>
          <w:sz w:val="24"/>
          <w:szCs w:val="24"/>
          <w:spacing w:val="34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ith</w:t>
      </w:r>
      <w:r>
        <w:rPr>
          <w:rFonts w:ascii="Arial" w:hAnsi="Arial" w:cs="Arial" w:eastAsia="Arial"/>
          <w:sz w:val="24"/>
          <w:szCs w:val="24"/>
          <w:spacing w:val="4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30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rang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10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2" w:after="0" w:line="316" w:lineRule="auto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el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orted</w:t>
      </w:r>
      <w:r>
        <w:rPr>
          <w:rFonts w:ascii="Arial" w:hAnsi="Arial" w:cs="Arial" w:eastAsia="Arial"/>
          <w:sz w:val="24"/>
          <w:szCs w:val="24"/>
          <w:spacing w:val="2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previously</w:t>
      </w:r>
      <w:r>
        <w:rPr>
          <w:rFonts w:ascii="Arial" w:hAnsi="Arial" w:cs="Arial" w:eastAsia="Arial"/>
          <w:sz w:val="24"/>
          <w:szCs w:val="24"/>
          <w:spacing w:val="2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(7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[21,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23,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24,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2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tegrates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dimensional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deformation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complex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hitecture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metric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[41,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42].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n</w:t>
      </w:r>
      <w:r>
        <w:rPr>
          <w:rFonts w:ascii="Arial" w:hAnsi="Arial" w:cs="Arial" w:eastAsia="Arial"/>
          <w:sz w:val="24"/>
          <w:szCs w:val="24"/>
          <w:spacing w:val="29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states,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disruptions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geometr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torsionm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precede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appreciable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mice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canines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precede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anges</w:t>
      </w:r>
      <w:r>
        <w:rPr>
          <w:rFonts w:ascii="Arial" w:hAnsi="Arial" w:cs="Arial" w:eastAsia="Arial"/>
          <w:sz w:val="24"/>
          <w:szCs w:val="24"/>
          <w:spacing w:val="1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eje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ction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fraction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olumes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ese</w:t>
      </w:r>
      <w:r>
        <w:rPr>
          <w:rFonts w:ascii="Arial" w:hAnsi="Arial" w:cs="Arial" w:eastAsia="Arial"/>
          <w:sz w:val="24"/>
          <w:szCs w:val="24"/>
          <w:spacing w:val="21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animals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[50,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51].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studies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older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opulations,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ertrophic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alvular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disease,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dilated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[42,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47,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52,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53,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54].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accur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ducible</w:t>
      </w:r>
      <w:r>
        <w:rPr>
          <w:rFonts w:ascii="Arial" w:hAnsi="Arial" w:cs="Arial" w:eastAsia="Arial"/>
          <w:sz w:val="24"/>
          <w:szCs w:val="24"/>
          <w:spacing w:val="3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36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robust,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rele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09" w:lineRule="auto"/>
        <w:ind w:left="440" w:right="57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useful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minimizing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sources</w:t>
      </w:r>
      <w:r>
        <w:rPr>
          <w:rFonts w:ascii="Arial" w:hAnsi="Arial" w:cs="Arial" w:eastAsia="Arial"/>
          <w:sz w:val="24"/>
          <w:szCs w:val="24"/>
          <w:spacing w:val="5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error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3.4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with</w:t>
      </w:r>
      <w:r>
        <w:rPr>
          <w:rFonts w:ascii="Arial" w:hAnsi="Arial" w:cs="Arial" w:eastAsia="Arial"/>
          <w:sz w:val="24"/>
          <w:szCs w:val="24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ter</w:t>
      </w:r>
      <w:r>
        <w:rPr>
          <w:rFonts w:ascii="Arial" w:hAnsi="Arial" w:cs="Arial" w:eastAsia="Arial"/>
          <w:sz w:val="24"/>
          <w:szCs w:val="24"/>
          <w:spacing w:val="3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study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95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%</w:t>
      </w:r>
      <w:r>
        <w:rPr>
          <w:rFonts w:ascii="Arial" w:hAnsi="Arial" w:cs="Arial" w:eastAsia="Arial"/>
          <w:sz w:val="24"/>
          <w:szCs w:val="24"/>
          <w:spacing w:val="36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limits</w:t>
      </w:r>
      <w:r>
        <w:rPr>
          <w:rFonts w:ascii="Arial" w:hAnsi="Arial" w:cs="Arial" w:eastAsia="Arial"/>
          <w:sz w:val="24"/>
          <w:szCs w:val="24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31" w:lineRule="exact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1.6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3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4"/>
        </w:rPr>
        <w:t>/cm,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ting</w:t>
      </w:r>
      <w:r>
        <w:rPr>
          <w:rFonts w:ascii="Arial" w:hAnsi="Arial" w:cs="Arial" w:eastAsia="Arial"/>
          <w:sz w:val="24"/>
          <w:szCs w:val="24"/>
          <w:spacing w:val="60"/>
          <w:w w:val="93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3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large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erce</w:t>
      </w:r>
      <w:r>
        <w:rPr>
          <w:rFonts w:ascii="Arial" w:hAnsi="Arial" w:cs="Arial" w:eastAsia="Arial"/>
          <w:sz w:val="24"/>
          <w:szCs w:val="24"/>
          <w:spacing w:val="-5"/>
          <w:w w:val="9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tage</w:t>
      </w:r>
      <w:r>
        <w:rPr>
          <w:rFonts w:ascii="Arial" w:hAnsi="Arial" w:cs="Arial" w:eastAsia="Arial"/>
          <w:sz w:val="24"/>
          <w:szCs w:val="24"/>
          <w:spacing w:val="59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-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[19].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Previous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position w:val="4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2" w:after="0" w:line="240" w:lineRule="auto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feature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0.9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00" w:lineRule="auto"/>
        <w:ind w:left="440" w:right="5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[43,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CMR,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3.4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for</w:t>
      </w:r>
      <w:r>
        <w:rPr>
          <w:rFonts w:ascii="Arial" w:hAnsi="Arial" w:cs="Arial" w:eastAsia="Arial"/>
          <w:sz w:val="24"/>
          <w:szCs w:val="24"/>
          <w:spacing w:val="5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position w:val="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jects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bined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4"/>
          <w:szCs w:val="24"/>
          <w:spacing w:val="4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4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3.5</w:t>
      </w:r>
      <w:r>
        <w:rPr>
          <w:rFonts w:ascii="Arial" w:hAnsi="Arial" w:cs="Arial" w:eastAsia="Arial"/>
          <w:sz w:val="24"/>
          <w:szCs w:val="24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2,</w:t>
      </w:r>
      <w:r>
        <w:rPr>
          <w:rFonts w:ascii="Arial" w:hAnsi="Arial" w:cs="Arial" w:eastAsia="Arial"/>
          <w:sz w:val="24"/>
          <w:szCs w:val="24"/>
          <w:spacing w:val="5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4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smaller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ter-test</w:t>
      </w:r>
      <w:r>
        <w:rPr>
          <w:rFonts w:ascii="Arial" w:hAnsi="Arial" w:cs="Arial" w:eastAsia="Arial"/>
          <w:sz w:val="24"/>
          <w:szCs w:val="24"/>
          <w:spacing w:val="6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95%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limits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5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4"/>
          <w:szCs w:val="24"/>
          <w:spacing w:val="5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breath</w:t>
      </w:r>
      <w:r>
        <w:rPr>
          <w:rFonts w:ascii="Arial" w:hAnsi="Arial" w:cs="Arial" w:eastAsia="Arial"/>
          <w:sz w:val="24"/>
          <w:szCs w:val="24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hold</w:t>
      </w:r>
      <w:r>
        <w:rPr>
          <w:rFonts w:ascii="Arial" w:hAnsi="Arial" w:cs="Arial" w:eastAsia="Arial"/>
          <w:sz w:val="24"/>
          <w:szCs w:val="24"/>
          <w:spacing w:val="5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  <w:position w:val="0"/>
        </w:rPr>
        <w:t>scans</w:t>
      </w:r>
      <w:r>
        <w:rPr>
          <w:rFonts w:ascii="Arial" w:hAnsi="Arial" w:cs="Arial" w:eastAsia="Arial"/>
          <w:sz w:val="24"/>
          <w:szCs w:val="24"/>
          <w:spacing w:val="0"/>
          <w:w w:val="8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5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53" w:lineRule="exact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0.74</w:t>
      </w:r>
      <w:r>
        <w:rPr>
          <w:rFonts w:ascii="Arial" w:hAnsi="Arial" w:cs="Arial" w:eastAsia="Arial"/>
          <w:sz w:val="24"/>
          <w:szCs w:val="24"/>
          <w:spacing w:val="15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2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3"/>
        </w:rPr>
        <w:t>/cm).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92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the</w:t>
      </w:r>
      <w:r>
        <w:rPr>
          <w:rFonts w:ascii="Arial" w:hAnsi="Arial" w:cs="Arial" w:eastAsia="Arial"/>
          <w:sz w:val="24"/>
          <w:szCs w:val="24"/>
          <w:spacing w:val="59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3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  <w:position w:val="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3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9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ter-test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95%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limits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of</w:t>
      </w:r>
      <w:r>
        <w:rPr>
          <w:rFonts w:ascii="Arial" w:hAnsi="Arial" w:cs="Arial" w:eastAsia="Arial"/>
          <w:sz w:val="24"/>
          <w:szCs w:val="24"/>
          <w:spacing w:val="5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88"/>
          <w:position w:val="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3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2" w:after="0" w:line="240" w:lineRule="auto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considerably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0.6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42"/>
          <w:w w:val="100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0.56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11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0"/>
        </w:rPr>
        <w:t>/cm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for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3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ts</w:t>
      </w:r>
      <w:r>
        <w:rPr>
          <w:rFonts w:ascii="Arial" w:hAnsi="Arial" w:cs="Arial" w:eastAsia="Arial"/>
          <w:sz w:val="24"/>
          <w:szCs w:val="24"/>
          <w:spacing w:val="32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2,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ely).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  <w:position w:val="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distinction</w:t>
      </w:r>
      <w:r>
        <w:rPr>
          <w:rFonts w:ascii="Arial" w:hAnsi="Arial" w:cs="Arial" w:eastAsia="Arial"/>
          <w:sz w:val="24"/>
          <w:szCs w:val="24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prese</w:t>
      </w:r>
      <w:r>
        <w:rPr>
          <w:rFonts w:ascii="Arial" w:hAnsi="Arial" w:cs="Arial" w:eastAsia="Arial"/>
          <w:sz w:val="24"/>
          <w:szCs w:val="24"/>
          <w:spacing w:val="-6"/>
          <w:w w:val="88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study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previous</w:t>
      </w:r>
      <w:r>
        <w:rPr>
          <w:rFonts w:ascii="Arial" w:hAnsi="Arial" w:cs="Arial" w:eastAsia="Arial"/>
          <w:sz w:val="24"/>
          <w:szCs w:val="24"/>
          <w:spacing w:val="28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studies,</w:t>
      </w:r>
      <w:r>
        <w:rPr>
          <w:rFonts w:ascii="Arial" w:hAnsi="Arial" w:cs="Arial" w:eastAsia="Arial"/>
          <w:sz w:val="24"/>
          <w:szCs w:val="24"/>
          <w:spacing w:val="19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apart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from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CMR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sequence</w:t>
      </w:r>
      <w:r>
        <w:rPr>
          <w:rFonts w:ascii="Arial" w:hAnsi="Arial" w:cs="Arial" w:eastAsia="Arial"/>
          <w:sz w:val="24"/>
          <w:szCs w:val="24"/>
          <w:spacing w:val="2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differences,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is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trol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end-expi</w:t>
      </w:r>
      <w:r>
        <w:rPr>
          <w:rFonts w:ascii="Arial" w:hAnsi="Arial" w:cs="Arial" w:eastAsia="Arial"/>
          <w:sz w:val="24"/>
          <w:szCs w:val="24"/>
          <w:spacing w:val="1"/>
          <w:w w:val="97"/>
          <w:position w:val="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atory</w:t>
      </w:r>
      <w:r>
        <w:rPr>
          <w:rFonts w:ascii="Arial" w:hAnsi="Arial" w:cs="Arial" w:eastAsia="Arial"/>
          <w:sz w:val="24"/>
          <w:szCs w:val="24"/>
          <w:spacing w:val="15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when</w:t>
      </w:r>
      <w:r>
        <w:rPr>
          <w:rFonts w:ascii="Arial" w:hAnsi="Arial" w:cs="Arial" w:eastAsia="Arial"/>
          <w:sz w:val="24"/>
          <w:szCs w:val="24"/>
          <w:spacing w:val="17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ua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tifying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-test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  <w:position w:val="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0" w:after="0" w:line="298" w:lineRule="auto"/>
        <w:ind w:left="440" w:right="31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comparing</w:t>
      </w:r>
      <w:r>
        <w:rPr>
          <w:rFonts w:ascii="Arial" w:hAnsi="Arial" w:cs="Arial" w:eastAsia="Arial"/>
          <w:sz w:val="24"/>
          <w:szCs w:val="24"/>
          <w:spacing w:val="-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torsion</w:t>
      </w:r>
      <w:r>
        <w:rPr>
          <w:rFonts w:ascii="Arial" w:hAnsi="Arial" w:cs="Arial" w:eastAsia="Arial"/>
          <w:sz w:val="24"/>
          <w:szCs w:val="24"/>
          <w:spacing w:val="-9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inclusi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enforced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end-expir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tory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ositions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(0.56</w:t>
      </w:r>
      <w:r>
        <w:rPr>
          <w:rFonts w:ascii="Arial" w:hAnsi="Arial" w:cs="Arial" w:eastAsia="Arial"/>
          <w:sz w:val="24"/>
          <w:szCs w:val="24"/>
          <w:spacing w:val="-20"/>
          <w:w w:val="9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4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0.34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8"/>
          <w:position w:val="0"/>
        </w:rPr>
        <w:t>/cm)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bili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without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position w:val="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90" w:lineRule="exact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  <w:position w:val="3"/>
        </w:rPr>
        <w:t>inconsistency</w:t>
      </w:r>
      <w:r>
        <w:rPr>
          <w:rFonts w:ascii="Arial" w:hAnsi="Arial" w:cs="Arial" w:eastAsia="Arial"/>
          <w:sz w:val="24"/>
          <w:szCs w:val="24"/>
          <w:spacing w:val="26"/>
          <w:w w:val="93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(0.24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3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Meiryo" w:hAnsi="Meiryo" w:cs="Meiryo" w:eastAsia="Meiryo"/>
          <w:sz w:val="24"/>
          <w:szCs w:val="24"/>
          <w:spacing w:val="-4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3"/>
        </w:rPr>
        <w:t>0.16</w:t>
      </w:r>
      <w:r>
        <w:rPr>
          <w:rFonts w:ascii="Arial" w:hAnsi="Arial" w:cs="Arial" w:eastAsia="Arial"/>
          <w:sz w:val="24"/>
          <w:szCs w:val="24"/>
          <w:spacing w:val="28"/>
          <w:w w:val="88"/>
          <w:position w:val="3"/>
        </w:rPr>
        <w:t> 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11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3"/>
        </w:rPr>
        <w:t>/cm),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e</w:t>
      </w:r>
      <w:r>
        <w:rPr>
          <w:rFonts w:ascii="Arial" w:hAnsi="Arial" w:cs="Arial" w:eastAsia="Arial"/>
          <w:sz w:val="24"/>
          <w:szCs w:val="24"/>
          <w:spacing w:val="16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determined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that</w:t>
      </w:r>
      <w:r>
        <w:rPr>
          <w:rFonts w:ascii="Arial" w:hAnsi="Arial" w:cs="Arial" w:eastAsia="Arial"/>
          <w:sz w:val="24"/>
          <w:szCs w:val="24"/>
          <w:spacing w:val="48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using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respiratory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</w:t>
      </w:r>
      <w:r>
        <w:rPr>
          <w:rFonts w:ascii="Arial" w:hAnsi="Arial" w:cs="Arial" w:eastAsia="Arial"/>
          <w:sz w:val="24"/>
          <w:szCs w:val="24"/>
          <w:spacing w:val="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4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9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57%.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22%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inclusi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naturally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end-expiratory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examined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examined</w:t>
      </w:r>
      <w:r>
        <w:rPr>
          <w:rFonts w:ascii="Arial" w:hAnsi="Arial" w:cs="Arial" w:eastAsia="Arial"/>
          <w:sz w:val="24"/>
          <w:szCs w:val="24"/>
          <w:spacing w:val="-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bias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circumf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tial</w:t>
      </w:r>
      <w:r>
        <w:rPr>
          <w:rFonts w:ascii="Arial" w:hAnsi="Arial" w:cs="Arial" w:eastAsia="Arial"/>
          <w:sz w:val="24"/>
          <w:szCs w:val="24"/>
          <w:spacing w:val="3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(CL)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shear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hniques,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[56].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n</w:t>
      </w:r>
      <w:r>
        <w:rPr>
          <w:rFonts w:ascii="Arial" w:hAnsi="Arial" w:cs="Arial" w:eastAsia="Arial"/>
          <w:sz w:val="24"/>
          <w:szCs w:val="24"/>
          <w:spacing w:val="2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[56],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bias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gated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scans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10%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sample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size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jects,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76%</w:t>
      </w:r>
      <w:r>
        <w:rPr>
          <w:rFonts w:ascii="Arial" w:hAnsi="Arial" w:cs="Arial" w:eastAsia="Arial"/>
          <w:sz w:val="24"/>
          <w:szCs w:val="24"/>
          <w:spacing w:val="-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sample</w:t>
      </w:r>
      <w:r>
        <w:rPr>
          <w:rFonts w:ascii="Arial" w:hAnsi="Arial" w:cs="Arial" w:eastAsia="Arial"/>
          <w:sz w:val="24"/>
          <w:szCs w:val="24"/>
          <w:spacing w:val="-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size</w:t>
      </w:r>
      <w:r>
        <w:rPr>
          <w:rFonts w:ascii="Arial" w:hAnsi="Arial" w:cs="Arial" w:eastAsia="Arial"/>
          <w:sz w:val="24"/>
          <w:szCs w:val="24"/>
          <w:spacing w:val="-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required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when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using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66).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eri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where</w:t>
      </w:r>
      <w:r>
        <w:rPr>
          <w:rFonts w:ascii="Arial" w:hAnsi="Arial" w:cs="Arial" w:eastAsia="Arial"/>
          <w:sz w:val="24"/>
          <w:szCs w:val="24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using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tural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required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sample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size</w:t>
      </w:r>
      <w:r>
        <w:rPr>
          <w:rFonts w:ascii="Arial" w:hAnsi="Arial" w:cs="Arial" w:eastAsia="Arial"/>
          <w:sz w:val="24"/>
          <w:szCs w:val="24"/>
          <w:spacing w:val="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using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DENSE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2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15).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86%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mple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size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[19],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feat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ure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[43],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kle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cardiograp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[44].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meaningful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implications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future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settings.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First,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should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empl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ed,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where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feasible,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ypical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jori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published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ers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reduce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effort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ap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justified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considerable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uction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addressed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acquisition,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incor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orate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effects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assessme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tially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incre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5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sample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sizes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5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tria</w:t>
      </w:r>
      <w:r>
        <w:rPr>
          <w:rFonts w:ascii="Arial" w:hAnsi="Arial" w:cs="Arial" w:eastAsia="Arial"/>
          <w:sz w:val="24"/>
          <w:szCs w:val="24"/>
          <w:spacing w:val="1"/>
          <w:w w:val="11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prognostic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individual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implications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-18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  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erators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correct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inconsistency</w:t>
      </w:r>
      <w:r>
        <w:rPr>
          <w:rFonts w:ascii="Arial" w:hAnsi="Arial" w:cs="Arial" w:eastAsia="Arial"/>
          <w:sz w:val="24"/>
          <w:szCs w:val="24"/>
          <w:spacing w:val="5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adjusting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erator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recreate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exact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distance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measured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Because</w:t>
      </w:r>
      <w:r>
        <w:rPr>
          <w:rFonts w:ascii="Arial" w:hAnsi="Arial" w:cs="Arial" w:eastAsia="Arial"/>
          <w:sz w:val="24"/>
          <w:szCs w:val="24"/>
          <w:spacing w:val="5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source</w:t>
      </w:r>
      <w:r>
        <w:rPr>
          <w:rFonts w:ascii="Arial" w:hAnsi="Arial" w:cs="Arial" w:eastAsia="Arial"/>
          <w:sz w:val="24"/>
          <w:szCs w:val="24"/>
          <w:spacing w:val="5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discrepancy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distances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source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95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estigate</w:t>
      </w:r>
      <w:r>
        <w:rPr>
          <w:rFonts w:ascii="Arial" w:hAnsi="Arial" w:cs="Arial" w:eastAsia="Arial"/>
          <w:sz w:val="24"/>
          <w:szCs w:val="24"/>
          <w:spacing w:val="3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othesis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ositions</w:t>
      </w:r>
      <w:r>
        <w:rPr>
          <w:rFonts w:ascii="Arial" w:hAnsi="Arial" w:cs="Arial" w:eastAsia="Arial"/>
          <w:sz w:val="24"/>
          <w:szCs w:val="24"/>
          <w:spacing w:val="4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accou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ts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ortion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tha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hose</w:t>
      </w:r>
      <w:r>
        <w:rPr>
          <w:rFonts w:ascii="Arial" w:hAnsi="Arial" w:cs="Arial" w:eastAsia="Arial"/>
          <w:sz w:val="24"/>
          <w:szCs w:val="24"/>
          <w:spacing w:val="2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estigate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othesis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since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simple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hanics,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has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</w:t>
      </w:r>
      <w:r>
        <w:rPr>
          <w:rFonts w:ascii="Arial" w:hAnsi="Arial" w:cs="Arial" w:eastAsia="Arial"/>
          <w:sz w:val="24"/>
          <w:szCs w:val="24"/>
          <w:spacing w:val="4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resolution,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has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includes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ws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uring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should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generalize</w:t>
      </w:r>
      <w:r>
        <w:rPr>
          <w:rFonts w:ascii="Arial" w:hAnsi="Arial" w:cs="Arial" w:eastAsia="Arial"/>
          <w:sz w:val="24"/>
          <w:szCs w:val="24"/>
          <w:spacing w:val="-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other</w:t>
      </w:r>
      <w:r>
        <w:rPr>
          <w:rFonts w:ascii="Arial" w:hAnsi="Arial" w:cs="Arial" w:eastAsia="Arial"/>
          <w:sz w:val="24"/>
          <w:szCs w:val="24"/>
          <w:spacing w:val="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-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dalities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-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short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axis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images</w:t>
      </w:r>
      <w:r>
        <w:rPr>
          <w:rFonts w:ascii="Arial" w:hAnsi="Arial" w:cs="Arial" w:eastAsia="Arial"/>
          <w:sz w:val="24"/>
          <w:szCs w:val="24"/>
          <w:spacing w:val="1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tify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3.5.1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Limitations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4"/>
          <w:i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utu</w:t>
      </w:r>
      <w:r>
        <w:rPr>
          <w:rFonts w:ascii="Arial" w:hAnsi="Arial" w:cs="Arial" w:eastAsia="Arial"/>
          <w:sz w:val="24"/>
          <w:szCs w:val="24"/>
          <w:spacing w:val="-12"/>
          <w:w w:val="10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13"/>
          <w:i/>
        </w:rPr>
        <w:t>r</w:t>
      </w:r>
      <w:r>
        <w:rPr>
          <w:rFonts w:ascii="Arial" w:hAnsi="Arial" w:cs="Arial" w:eastAsia="Arial"/>
          <w:sz w:val="24"/>
          <w:szCs w:val="24"/>
          <w:spacing w:val="-12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ctions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examined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ariable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-expiratory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sample.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t</w:t>
      </w:r>
      <w:r>
        <w:rPr>
          <w:rFonts w:ascii="Arial" w:hAnsi="Arial" w:cs="Arial" w:eastAsia="Arial"/>
          <w:sz w:val="24"/>
          <w:szCs w:val="24"/>
          <w:spacing w:val="-10"/>
          <w:w w:val="13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eneficial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examine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these</w:t>
      </w:r>
      <w:r>
        <w:rPr>
          <w:rFonts w:ascii="Arial" w:hAnsi="Arial" w:cs="Arial" w:eastAsia="Arial"/>
          <w:sz w:val="24"/>
          <w:szCs w:val="24"/>
          <w:spacing w:val="-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results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larger,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heterogeneous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sample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determine</w:t>
      </w:r>
      <w:r>
        <w:rPr>
          <w:rFonts w:ascii="Arial" w:hAnsi="Arial" w:cs="Arial" w:eastAsia="Arial"/>
          <w:sz w:val="24"/>
          <w:szCs w:val="24"/>
          <w:spacing w:val="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wh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ether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ecific</w:t>
      </w:r>
      <w:r>
        <w:rPr>
          <w:rFonts w:ascii="Arial" w:hAnsi="Arial" w:cs="Arial" w:eastAsia="Arial"/>
          <w:sz w:val="24"/>
          <w:szCs w:val="24"/>
          <w:spacing w:val="-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diseases</w:t>
      </w:r>
      <w:r>
        <w:rPr>
          <w:rFonts w:ascii="Arial" w:hAnsi="Arial" w:cs="Arial" w:eastAsia="Arial"/>
          <w:sz w:val="24"/>
          <w:szCs w:val="24"/>
          <w:spacing w:val="-1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affect</w:t>
      </w:r>
      <w:r>
        <w:rPr>
          <w:rFonts w:ascii="Arial" w:hAnsi="Arial" w:cs="Arial" w:eastAsia="Arial"/>
          <w:sz w:val="24"/>
          <w:szCs w:val="24"/>
          <w:spacing w:val="5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others,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ecially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conditions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eatedly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ducibly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pulmonary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diseases).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ation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seconds)</w:t>
      </w:r>
      <w:r>
        <w:rPr>
          <w:rFonts w:ascii="Arial" w:hAnsi="Arial" w:cs="Arial" w:eastAsia="Arial"/>
          <w:sz w:val="24"/>
          <w:szCs w:val="24"/>
          <w:spacing w:val="5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demonstrate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lu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teers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studied.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Hence,</w:t>
      </w:r>
      <w:r>
        <w:rPr>
          <w:rFonts w:ascii="Arial" w:hAnsi="Arial" w:cs="Arial" w:eastAsia="Arial"/>
          <w:sz w:val="24"/>
          <w:szCs w:val="24"/>
          <w:spacing w:val="4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22%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ertheless,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fall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study’s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rted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alues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57%.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691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3.6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Conclu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enforce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xpiratory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quisition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22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−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57%.</w:t>
      </w:r>
      <w:r>
        <w:rPr>
          <w:rFonts w:ascii="Arial" w:hAnsi="Arial" w:cs="Arial" w:eastAsia="Arial"/>
          <w:sz w:val="24"/>
          <w:szCs w:val="24"/>
          <w:spacing w:val="1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Accou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ting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for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4"/>
        </w:rPr>
        <w:t>inconsiste</w:t>
      </w:r>
      <w:r>
        <w:rPr>
          <w:rFonts w:ascii="Arial" w:hAnsi="Arial" w:cs="Arial" w:eastAsia="Arial"/>
          <w:sz w:val="24"/>
          <w:szCs w:val="24"/>
          <w:spacing w:val="-5"/>
          <w:w w:val="93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end-expiratory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ositions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results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in</w:t>
      </w:r>
      <w:r>
        <w:rPr>
          <w:rFonts w:ascii="Arial" w:hAnsi="Arial" w:cs="Arial" w:eastAsia="Arial"/>
          <w:sz w:val="24"/>
          <w:szCs w:val="24"/>
          <w:spacing w:val="4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orable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reduces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sample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sizes</w:t>
      </w:r>
      <w:r>
        <w:rPr>
          <w:rFonts w:ascii="Arial" w:hAnsi="Arial" w:cs="Arial" w:eastAsia="Arial"/>
          <w:sz w:val="24"/>
          <w:szCs w:val="24"/>
          <w:spacing w:val="2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86%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uture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efforts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should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48" w:after="0" w:line="240" w:lineRule="auto"/>
        <w:ind w:left="3932" w:right="359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CHAPTER</w:t>
      </w:r>
      <w:r>
        <w:rPr>
          <w:rFonts w:ascii="Arial" w:hAnsi="Arial" w:cs="Arial" w:eastAsia="Arial"/>
          <w:sz w:val="24"/>
          <w:szCs w:val="24"/>
          <w:spacing w:val="1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35" w:right="59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OPTIMAL</w:t>
      </w:r>
      <w:r>
        <w:rPr>
          <w:rFonts w:ascii="Arial" w:hAnsi="Arial" w:cs="Arial" w:eastAsia="Arial"/>
          <w:sz w:val="24"/>
          <w:szCs w:val="24"/>
          <w:spacing w:val="34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RESPI</w:t>
      </w:r>
      <w:r>
        <w:rPr>
          <w:rFonts w:ascii="Arial" w:hAnsi="Arial" w:cs="Arial" w:eastAsia="Arial"/>
          <w:sz w:val="24"/>
          <w:szCs w:val="24"/>
          <w:spacing w:val="1"/>
          <w:w w:val="117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-26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-26"/>
          <w:w w:val="117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-9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35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VIG</w:t>
      </w:r>
      <w:r>
        <w:rPr>
          <w:rFonts w:ascii="Arial" w:hAnsi="Arial" w:cs="Arial" w:eastAsia="Arial"/>
          <w:sz w:val="24"/>
          <w:szCs w:val="24"/>
          <w:spacing w:val="-26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TOR</w:t>
      </w:r>
      <w:r>
        <w:rPr>
          <w:rFonts w:ascii="Arial" w:hAnsi="Arial" w:cs="Arial" w:eastAsia="Arial"/>
          <w:sz w:val="24"/>
          <w:szCs w:val="24"/>
          <w:spacing w:val="51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CONFIGU</w:t>
      </w:r>
      <w:r>
        <w:rPr>
          <w:rFonts w:ascii="Arial" w:hAnsi="Arial" w:cs="Arial" w:eastAsia="Arial"/>
          <w:sz w:val="24"/>
          <w:szCs w:val="24"/>
          <w:spacing w:val="1"/>
          <w:w w:val="116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-22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21"/>
          <w:b/>
          <w:bCs/>
        </w:rPr>
        <w:t>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710" w:right="37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dapt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om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Hamlet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SM,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Haggerty</w:t>
      </w:r>
      <w:r>
        <w:rPr>
          <w:rFonts w:ascii="Arial" w:hAnsi="Arial" w:cs="Arial" w:eastAsia="Arial"/>
          <w:sz w:val="24"/>
          <w:szCs w:val="24"/>
          <w:spacing w:val="22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CM,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Suever</w:t>
      </w:r>
      <w:r>
        <w:rPr>
          <w:rFonts w:ascii="Arial" w:hAnsi="Arial" w:cs="Arial" w:eastAsia="Arial"/>
          <w:sz w:val="24"/>
          <w:szCs w:val="24"/>
          <w:spacing w:val="24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JD,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Wehner</w:t>
      </w:r>
      <w:r>
        <w:rPr>
          <w:rFonts w:ascii="Arial" w:hAnsi="Arial" w:cs="Arial" w:eastAsia="Arial"/>
          <w:sz w:val="24"/>
          <w:szCs w:val="24"/>
          <w:spacing w:val="21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GJ,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nd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i/>
        </w:rPr>
        <w:t>KN,</w:t>
      </w:r>
      <w:r>
        <w:rPr>
          <w:rFonts w:ascii="Arial" w:hAnsi="Arial" w:cs="Arial" w:eastAsia="Arial"/>
          <w:sz w:val="24"/>
          <w:szCs w:val="24"/>
          <w:spacing w:val="0"/>
          <w:w w:val="10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Powe</w:t>
      </w:r>
      <w:r>
        <w:rPr>
          <w:rFonts w:ascii="Arial" w:hAnsi="Arial" w:cs="Arial" w:eastAsia="Arial"/>
          <w:sz w:val="24"/>
          <w:szCs w:val="24"/>
          <w:spacing w:val="11"/>
          <w:w w:val="92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l</w:t>
      </w:r>
      <w:r>
        <w:rPr>
          <w:rFonts w:ascii="Arial" w:hAnsi="Arial" w:cs="Arial" w:eastAsia="Arial"/>
          <w:sz w:val="24"/>
          <w:szCs w:val="24"/>
          <w:spacing w:val="27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DK,</w:t>
      </w:r>
      <w:r>
        <w:rPr>
          <w:rFonts w:ascii="Arial" w:hAnsi="Arial" w:cs="Arial" w:eastAsia="Arial"/>
          <w:sz w:val="24"/>
          <w:szCs w:val="24"/>
          <w:spacing w:val="4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Zhong</w:t>
      </w:r>
      <w:r>
        <w:rPr>
          <w:rFonts w:ascii="Arial" w:hAnsi="Arial" w:cs="Arial" w:eastAsia="Arial"/>
          <w:sz w:val="24"/>
          <w:szCs w:val="24"/>
          <w:spacing w:val="23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X,</w:t>
      </w:r>
      <w:r>
        <w:rPr>
          <w:rFonts w:ascii="Arial" w:hAnsi="Arial" w:cs="Arial" w:eastAsia="Arial"/>
          <w:sz w:val="24"/>
          <w:szCs w:val="24"/>
          <w:spacing w:val="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ornwalt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BK.</w:t>
      </w:r>
      <w:r>
        <w:rPr>
          <w:rFonts w:ascii="Arial" w:hAnsi="Arial" w:cs="Arial" w:eastAsia="Arial"/>
          <w:sz w:val="24"/>
          <w:szCs w:val="24"/>
          <w:spacing w:val="4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Optimal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Configu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</w:t>
      </w:r>
      <w:r>
        <w:rPr>
          <w:rFonts w:ascii="Arial" w:hAnsi="Arial" w:cs="Arial" w:eastAsia="Arial"/>
          <w:sz w:val="24"/>
          <w:szCs w:val="24"/>
          <w:spacing w:val="-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espi</w:t>
      </w:r>
      <w:r>
        <w:rPr>
          <w:rFonts w:ascii="Arial" w:hAnsi="Arial" w:cs="Arial" w:eastAsia="Arial"/>
          <w:sz w:val="24"/>
          <w:szCs w:val="24"/>
          <w:spacing w:val="-12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9"/>
          <w:i/>
        </w:rPr>
        <w:t>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19" w:right="7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Gating</w:t>
      </w:r>
      <w:r>
        <w:rPr>
          <w:rFonts w:ascii="Arial" w:hAnsi="Arial" w:cs="Arial" w:eastAsia="Arial"/>
          <w:sz w:val="24"/>
          <w:szCs w:val="24"/>
          <w:spacing w:val="-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Quantifi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eft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entricular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</w:t>
      </w:r>
      <w:r>
        <w:rPr>
          <w:rFonts w:ascii="Arial" w:hAnsi="Arial" w:cs="Arial" w:eastAsia="Arial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Using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Displa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ement</w:t>
      </w:r>
      <w:r>
        <w:rPr>
          <w:rFonts w:ascii="Arial" w:hAnsi="Arial" w:cs="Arial" w:eastAsia="Arial"/>
          <w:sz w:val="24"/>
          <w:szCs w:val="24"/>
          <w:spacing w:val="28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En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ding</w:t>
      </w:r>
      <w:r>
        <w:rPr>
          <w:rFonts w:ascii="Arial" w:hAnsi="Arial" w:cs="Arial" w:eastAsia="Arial"/>
          <w:sz w:val="24"/>
          <w:szCs w:val="24"/>
          <w:spacing w:val="30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with</w:t>
      </w:r>
      <w:r>
        <w:rPr>
          <w:rFonts w:ascii="Arial" w:hAnsi="Arial" w:cs="Arial" w:eastAsia="Arial"/>
          <w:sz w:val="24"/>
          <w:szCs w:val="24"/>
          <w:spacing w:val="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Stimulat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Ech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es</w:t>
      </w:r>
      <w:r>
        <w:rPr>
          <w:rFonts w:ascii="Arial" w:hAnsi="Arial" w:cs="Arial" w:eastAsia="Arial"/>
          <w:sz w:val="24"/>
          <w:szCs w:val="24"/>
          <w:spacing w:val="-2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(DENSE)</w:t>
      </w:r>
      <w:r>
        <w:rPr>
          <w:rFonts w:ascii="Arial" w:hAnsi="Arial" w:cs="Arial" w:eastAsia="Arial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MRI.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Imaging.</w:t>
      </w:r>
      <w:r>
        <w:rPr>
          <w:rFonts w:ascii="Arial" w:hAnsi="Arial" w:cs="Arial" w:eastAsia="Arial"/>
          <w:sz w:val="24"/>
          <w:szCs w:val="24"/>
          <w:spacing w:val="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2017.</w:t>
      </w:r>
      <w:r>
        <w:rPr>
          <w:rFonts w:ascii="Arial" w:hAnsi="Arial" w:cs="Arial" w:eastAsia="Arial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45(3):796-794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pur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ulating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46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hapter,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detail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</w:t>
      </w:r>
      <w:r>
        <w:rPr>
          <w:rFonts w:ascii="Arial" w:hAnsi="Arial" w:cs="Arial" w:eastAsia="Arial"/>
          <w:sz w:val="24"/>
          <w:szCs w:val="24"/>
          <w:spacing w:val="2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tages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tages,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456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”gold-standard”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21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Sy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nopsis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Pur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ose: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3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3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MRI.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o-dimensional</w:t>
      </w:r>
      <w:r>
        <w:rPr>
          <w:rFonts w:ascii="Arial" w:hAnsi="Arial" w:cs="Arial" w:eastAsia="Arial"/>
          <w:sz w:val="24"/>
          <w:szCs w:val="24"/>
          <w:spacing w:val="4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esla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bined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configur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tion</w:t>
      </w:r>
      <w:r>
        <w:rPr>
          <w:rFonts w:ascii="Arial" w:hAnsi="Arial" w:cs="Arial" w:eastAsia="Arial"/>
          <w:sz w:val="24"/>
          <w:szCs w:val="24"/>
          <w:spacing w:val="2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under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reference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comparisons.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signal-to-noise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(SNR),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ciency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compared.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jects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also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nder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etermine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effect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38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Results: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0.09—0.95)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confidence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[-1.0%–1.1%],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[-7.4%–2.0%],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[-1.0%1.2%];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[-0.6%–2.7%],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[-2.8%–8.3%],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[-0.3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–2.9%];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[-1.6%–0.5%],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[-8.3%–3.2%],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[-0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.8%–1.9%],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ely).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breathhold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18,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0.06).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0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.004)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efficiency</w:t>
      </w:r>
      <w:r>
        <w:rPr>
          <w:rFonts w:ascii="Arial" w:hAnsi="Arial" w:cs="Arial" w:eastAsia="Arial"/>
          <w:sz w:val="24"/>
          <w:szCs w:val="24"/>
          <w:spacing w:val="5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(54%)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(56%)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configurations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compared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(35%).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%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Conclusion: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tifying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ft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highest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drop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SNR.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should</w:t>
      </w:r>
      <w:r>
        <w:rPr>
          <w:rFonts w:ascii="Arial" w:hAnsi="Arial" w:cs="Arial" w:eastAsia="Arial"/>
          <w:sz w:val="24"/>
          <w:szCs w:val="24"/>
          <w:spacing w:val="5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oided</w:t>
      </w:r>
      <w:r>
        <w:rPr>
          <w:rFonts w:ascii="Arial" w:hAnsi="Arial" w:cs="Arial" w:eastAsia="Arial"/>
          <w:sz w:val="24"/>
          <w:szCs w:val="24"/>
          <w:spacing w:val="5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ecause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represe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effecti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option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Key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Signal-to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ise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590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Ratio,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672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I</w:t>
      </w:r>
      <w:r>
        <w:rPr>
          <w:rFonts w:ascii="Arial" w:hAnsi="Arial" w:cs="Arial" w:eastAsia="Arial"/>
          <w:sz w:val="24"/>
          <w:szCs w:val="24"/>
          <w:spacing w:val="-7"/>
          <w:w w:val="116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8"/>
          <w:b/>
          <w:bCs/>
        </w:rPr>
        <w:t>tr</w:t>
      </w:r>
      <w:r>
        <w:rPr>
          <w:rFonts w:ascii="Arial" w:hAnsi="Arial" w:cs="Arial" w:eastAsia="Arial"/>
          <w:sz w:val="24"/>
          <w:szCs w:val="24"/>
          <w:spacing w:val="8"/>
          <w:w w:val="108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duction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2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(MR)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3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35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25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anced</w:t>
      </w:r>
      <w:r>
        <w:rPr>
          <w:rFonts w:ascii="Arial" w:hAnsi="Arial" w:cs="Arial" w:eastAsia="Arial"/>
          <w:sz w:val="24"/>
          <w:szCs w:val="24"/>
          <w:spacing w:val="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rectly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hanics,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4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bined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risk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factors,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these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3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predictors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ejection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fraction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ensation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consideration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hniques,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rticularly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titati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sequences</w:t>
      </w:r>
      <w:r>
        <w:rPr>
          <w:rFonts w:ascii="Arial" w:hAnsi="Arial" w:cs="Arial" w:eastAsia="Arial"/>
          <w:sz w:val="24"/>
          <w:szCs w:val="24"/>
          <w:spacing w:val="4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1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  <w:position w:val="4"/>
        </w:rPr>
        <w:t>∼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15-20</w:t>
      </w:r>
      <w:r>
        <w:rPr>
          <w:rFonts w:ascii="Arial" w:hAnsi="Arial" w:cs="Arial" w:eastAsia="Arial"/>
          <w:sz w:val="24"/>
          <w:szCs w:val="24"/>
          <w:spacing w:val="35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seconds</w:t>
      </w:r>
      <w:r>
        <w:rPr>
          <w:rFonts w:ascii="Arial" w:hAnsi="Arial" w:cs="Arial" w:eastAsia="Arial"/>
          <w:sz w:val="24"/>
          <w:szCs w:val="24"/>
          <w:spacing w:val="-19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in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duration)</w:t>
      </w:r>
      <w:r>
        <w:rPr>
          <w:rFonts w:ascii="Arial" w:hAnsi="Arial" w:cs="Arial" w:eastAsia="Arial"/>
          <w:sz w:val="24"/>
          <w:szCs w:val="24"/>
          <w:spacing w:val="3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[32,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31,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57,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45,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58,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36,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59];</w:t>
      </w:r>
      <w:r>
        <w:rPr>
          <w:rFonts w:ascii="Arial" w:hAnsi="Arial" w:cs="Arial" w:eastAsia="Arial"/>
          <w:sz w:val="24"/>
          <w:szCs w:val="24"/>
          <w:spacing w:val="-1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er,</w:t>
      </w:r>
      <w:r>
        <w:rPr>
          <w:rFonts w:ascii="Arial" w:hAnsi="Arial" w:cs="Arial" w:eastAsia="Arial"/>
          <w:sz w:val="24"/>
          <w:szCs w:val="24"/>
          <w:spacing w:val="37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position w:val="4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approa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constrained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t’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stages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disease.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urther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preclude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capture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robust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three-dimensional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(3D)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[45,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60,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61],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resolution</w:t>
      </w:r>
      <w:r>
        <w:rPr>
          <w:rFonts w:ascii="Arial" w:hAnsi="Arial" w:cs="Arial" w:eastAsia="Arial"/>
          <w:sz w:val="24"/>
          <w:szCs w:val="24"/>
          <w:spacing w:val="2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ing</w:t>
      </w:r>
      <w:r>
        <w:rPr>
          <w:rFonts w:ascii="Arial" w:hAnsi="Arial" w:cs="Arial" w:eastAsia="Arial"/>
          <w:sz w:val="24"/>
          <w:szCs w:val="24"/>
          <w:spacing w:val="1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[62].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diac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sequences,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ercome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freely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but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restricting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iaphragm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prescri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’acceptance’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[45].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unli</w:t>
      </w:r>
      <w:r>
        <w:rPr>
          <w:rFonts w:ascii="Arial" w:hAnsi="Arial" w:cs="Arial" w:eastAsia="Arial"/>
          <w:sz w:val="24"/>
          <w:szCs w:val="24"/>
          <w:spacing w:val="-5"/>
          <w:w w:val="103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som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sequences,</w:t>
      </w:r>
      <w:r>
        <w:rPr>
          <w:rFonts w:ascii="Arial" w:hAnsi="Arial" w:cs="Arial" w:eastAsia="Arial"/>
          <w:sz w:val="24"/>
          <w:szCs w:val="24"/>
          <w:spacing w:val="23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</w:t>
      </w:r>
      <w:r>
        <w:rPr>
          <w:rFonts w:ascii="Arial" w:hAnsi="Arial" w:cs="Arial" w:eastAsia="Arial"/>
          <w:sz w:val="24"/>
          <w:szCs w:val="24"/>
          <w:spacing w:val="2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cannot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ccur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eginning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cycle,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since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lead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terference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ding.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Instead,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4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ccur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cycle,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immediately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creates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eral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options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accept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reject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acquired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.1).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5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preceding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ardiac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cycle,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Alternati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used,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requires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4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preceding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cycle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define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acceptance</w:t>
      </w:r>
      <w:r>
        <w:rPr>
          <w:rFonts w:ascii="Arial" w:hAnsi="Arial" w:cs="Arial" w:eastAsia="Arial"/>
          <w:sz w:val="24"/>
          <w:szCs w:val="24"/>
          <w:spacing w:val="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4.1).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has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distinct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tages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tages.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rigorous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correctly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accepting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(Figu</w:t>
      </w:r>
      <w:r>
        <w:rPr>
          <w:rFonts w:ascii="Arial" w:hAnsi="Arial" w:cs="Arial" w:eastAsia="Arial"/>
          <w:sz w:val="24"/>
          <w:szCs w:val="24"/>
          <w:spacing w:val="1"/>
          <w:w w:val="103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strict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studies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vigator-gated</w:t>
      </w:r>
      <w:r>
        <w:rPr>
          <w:rFonts w:ascii="Arial" w:hAnsi="Arial" w:cs="Arial" w:eastAsia="Arial"/>
          <w:sz w:val="24"/>
          <w:szCs w:val="24"/>
          <w:spacing w:val="5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orted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using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configuration</w:t>
      </w:r>
      <w:r>
        <w:rPr>
          <w:rFonts w:ascii="Arial" w:hAnsi="Arial" w:cs="Arial" w:eastAsia="Arial"/>
          <w:sz w:val="24"/>
          <w:szCs w:val="24"/>
          <w:spacing w:val="5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[45,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61].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er,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there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has</w:t>
      </w:r>
      <w:r>
        <w:rPr>
          <w:rFonts w:ascii="Arial" w:hAnsi="Arial" w:cs="Arial" w:eastAsia="Arial"/>
          <w:sz w:val="24"/>
          <w:szCs w:val="24"/>
          <w:spacing w:val="-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-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no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comparison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ailable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er,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accuracy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hanics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erall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configurations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-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reference</w:t>
      </w:r>
      <w:r>
        <w:rPr>
          <w:rFonts w:ascii="Arial" w:hAnsi="Arial" w:cs="Arial" w:eastAsia="Arial"/>
          <w:sz w:val="24"/>
          <w:szCs w:val="24"/>
          <w:spacing w:val="-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standard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are</w:t>
      </w:r>
      <w:r>
        <w:rPr>
          <w:rFonts w:ascii="Arial" w:hAnsi="Arial" w:cs="Arial" w:eastAsia="Arial"/>
          <w:sz w:val="24"/>
          <w:szCs w:val="24"/>
          <w:spacing w:val="-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larg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ely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unkn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wn.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pur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configur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tion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cine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MRI.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17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7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25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Subj</w:t>
      </w:r>
      <w:r>
        <w:rPr>
          <w:rFonts w:ascii="Arial" w:hAnsi="Arial" w:cs="Arial" w:eastAsia="Arial"/>
          <w:sz w:val="24"/>
          <w:szCs w:val="24"/>
          <w:spacing w:val="-12"/>
          <w:w w:val="88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adults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20</w:t>
      </w:r>
      <w:r>
        <w:rPr>
          <w:rFonts w:ascii="Arial" w:hAnsi="Arial" w:cs="Arial" w:eastAsia="Arial"/>
          <w:sz w:val="24"/>
          <w:szCs w:val="24"/>
          <w:spacing w:val="-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hildren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no</w:t>
      </w:r>
      <w:r>
        <w:rPr>
          <w:rFonts w:ascii="Arial" w:hAnsi="Arial" w:cs="Arial" w:eastAsia="Arial"/>
          <w:sz w:val="24"/>
          <w:szCs w:val="24"/>
          <w:spacing w:val="-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kn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wn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hronic</w:t>
      </w:r>
      <w:r>
        <w:rPr>
          <w:rFonts w:ascii="Arial" w:hAnsi="Arial" w:cs="Arial" w:eastAsia="Arial"/>
          <w:sz w:val="24"/>
          <w:szCs w:val="24"/>
          <w:spacing w:val="5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illnesses</w:t>
      </w:r>
      <w:r>
        <w:rPr>
          <w:rFonts w:ascii="Arial" w:hAnsi="Arial" w:cs="Arial" w:eastAsia="Arial"/>
          <w:sz w:val="24"/>
          <w:szCs w:val="24"/>
          <w:spacing w:val="-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12-lead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electr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cardiogram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-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enrolled.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appr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Institutional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Review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Board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informed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conse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asse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t/pare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tal</w:t>
      </w:r>
      <w:r>
        <w:rPr>
          <w:rFonts w:ascii="Arial" w:hAnsi="Arial" w:cs="Arial" w:eastAsia="Arial"/>
          <w:sz w:val="24"/>
          <w:szCs w:val="24"/>
          <w:spacing w:val="1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conse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propriate).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23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Image</w:t>
      </w:r>
      <w:r>
        <w:rPr>
          <w:rFonts w:ascii="Arial" w:hAnsi="Arial" w:cs="Arial" w:eastAsia="Arial"/>
          <w:sz w:val="24"/>
          <w:szCs w:val="24"/>
          <w:spacing w:val="2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Siemens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(Siemens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Healthcare,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Erlangen,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6-eleme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hest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24-eleme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46]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short-axis</w:t>
      </w:r>
      <w:r>
        <w:rPr>
          <w:rFonts w:ascii="Arial" w:hAnsi="Arial" w:cs="Arial" w:eastAsia="Arial"/>
          <w:sz w:val="24"/>
          <w:szCs w:val="24"/>
          <w:spacing w:val="2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long-axis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tations</w:t>
      </w:r>
      <w:r>
        <w:rPr>
          <w:rFonts w:ascii="Arial" w:hAnsi="Arial" w:cs="Arial" w:eastAsia="Arial"/>
          <w:sz w:val="24"/>
          <w:szCs w:val="24"/>
          <w:spacing w:val="6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ere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separately</w:t>
      </w:r>
      <w:r>
        <w:rPr>
          <w:rFonts w:ascii="Arial" w:hAnsi="Arial" w:cs="Arial" w:eastAsia="Arial"/>
          <w:sz w:val="24"/>
          <w:szCs w:val="24"/>
          <w:spacing w:val="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quired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breath-holds</w:t>
      </w:r>
      <w:r>
        <w:rPr>
          <w:rFonts w:ascii="Arial" w:hAnsi="Arial" w:cs="Arial" w:eastAsia="Arial"/>
          <w:sz w:val="24"/>
          <w:szCs w:val="24"/>
          <w:spacing w:val="4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ret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ros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e,</w:t>
      </w:r>
      <w:r>
        <w:rPr>
          <w:rFonts w:ascii="Arial" w:hAnsi="Arial" w:cs="Arial" w:eastAsia="Arial"/>
          <w:sz w:val="24"/>
          <w:szCs w:val="24"/>
          <w:spacing w:val="6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19" w:after="0" w:line="240" w:lineRule="auto"/>
        <w:ind w:left="2863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112.674606pt;margin-top:22.129721pt;width:1.5pt;height:1.5pt;mso-position-horizontal-relative:page;mso-position-vertical-relative:paragraph;z-index:-7526" coordorigin="2253,443" coordsize="30,30">
            <v:shape style="position:absolute;left:2253;top:443;width:30;height:30" coordorigin="2253,443" coordsize="30,30" path="m2253,473l2253,443,2283,44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199.714096pt;margin-top:22.129721pt;width:1.5pt;height:1.5pt;mso-position-horizontal-relative:page;mso-position-vertical-relative:paragraph;z-index:-7525" coordorigin="3994,443" coordsize="30,30">
            <v:shape style="position:absolute;left:3994;top:443;width:30;height:30" coordorigin="3994,443" coordsize="30,30" path="m3994,443l4024,443,4024,473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8pt;margin-top:2.293621pt;width:99.139501pt;height:53.762101pt;mso-position-horizontal-relative:page;mso-position-vertical-relative:paragraph;z-index:-752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73" w:hRule="exact"/>
                    </w:trPr>
                    <w:tc>
                      <w:tcPr>
                        <w:tcW w:w="69" w:type="dxa"/>
                        <w:vMerge w:val="restart"/>
                        <w:tcBorders>
                          <w:top w:val="single" w:sz="20.0" w:space="0" w:color="231F20"/>
                          <w:left w:val="single" w:sz="20.0" w:space="0" w:color="231F20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771" w:type="dxa"/>
                        <w:tcBorders>
                          <w:top w:val="single" w:sz="20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  <w:shd w:val="clear" w:color="auto" w:fill="00A14B"/>
                      </w:tcPr>
                      <w:p>
                        <w:pPr>
                          <w:spacing w:before="0" w:after="0" w:line="225" w:lineRule="exact"/>
                          <w:ind w:left="1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0"/>
                            <w:w w:val="100"/>
                          </w:rPr>
                          <w:t>Navigator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0"/>
                            <w:w w:val="115"/>
                          </w:rPr>
                          <w:t>Pulse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" w:type="dxa"/>
                        <w:vMerge w:val="restart"/>
                        <w:tcBorders>
                          <w:top w:val="single" w:sz="20.0" w:space="0" w:color="231F20"/>
                          <w:left w:val="nil" w:sz="6" w:space="0" w:color="auto"/>
                          <w:right w:val="single" w:sz="20.0" w:space="0" w:color="231F20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7" w:hRule="exact"/>
                    </w:trPr>
                    <w:tc>
                      <w:tcPr>
                        <w:tcW w:w="69" w:type="dxa"/>
                        <w:vMerge/>
                        <w:tcBorders>
                          <w:left w:val="single" w:sz="20.0" w:space="0" w:color="231F20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771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" w:type="dxa"/>
                        <w:vMerge/>
                        <w:tcBorders>
                          <w:left w:val="nil" w:sz="6" w:space="0" w:color="auto"/>
                          <w:right w:val="single" w:sz="20.0" w:space="0" w:color="231F20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69" w:type="dxa"/>
                        <w:vMerge/>
                        <w:tcBorders>
                          <w:left w:val="single" w:sz="20.0" w:space="0" w:color="231F20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771" w:type="dxa"/>
                        <w:tcBorders>
                          <w:top w:val="dashed" w:sz="16.0" w:space="0" w:color="231F20"/>
                          <w:bottom w:val="dashed" w:sz="16.0" w:space="0" w:color="231F20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3953A4"/>
                      </w:tcPr>
                      <w:p>
                        <w:pPr>
                          <w:spacing w:before="0" w:after="0" w:line="206" w:lineRule="exact"/>
                          <w:ind w:left="1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0"/>
                            <w:w w:val="100"/>
                            <w:position w:val="-1"/>
                          </w:rPr>
                          <w:t>DENSE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4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FFFFFF"/>
                            <w:spacing w:val="0"/>
                            <w:w w:val="106"/>
                            <w:position w:val="-1"/>
                          </w:rPr>
                          <w:t>Imaging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8" w:type="dxa"/>
                        <w:vMerge/>
                        <w:tcBorders>
                          <w:left w:val="nil" w:sz="6" w:space="0" w:color="auto"/>
                          <w:right w:val="single" w:sz="20.0" w:space="0" w:color="231F20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102" w:hRule="exact"/>
                    </w:trPr>
                    <w:tc>
                      <w:tcPr>
                        <w:tcW w:w="69" w:type="dxa"/>
                        <w:vMerge/>
                        <w:tcBorders>
                          <w:left w:val="single" w:sz="20.0" w:space="0" w:color="231F20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771" w:type="dxa"/>
                        <w:tcBorders>
                          <w:top w:val="dashed" w:sz="16.0" w:space="0" w:color="231F20"/>
                          <w:bottom w:val="single" w:sz="24.0" w:space="0" w:color="ED1C24"/>
                          <w:left w:val="nil" w:sz="6" w:space="0" w:color="auto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" w:type="dxa"/>
                        <w:vMerge/>
                        <w:tcBorders>
                          <w:left w:val="nil" w:sz="6" w:space="0" w:color="auto"/>
                          <w:right w:val="single" w:sz="20.0" w:space="0" w:color="231F20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71" w:hRule="exact"/>
                    </w:trPr>
                    <w:tc>
                      <w:tcPr>
                        <w:tcW w:w="69" w:type="dxa"/>
                        <w:vMerge/>
                        <w:tcBorders>
                          <w:bottom w:val="single" w:sz="20.0" w:space="0" w:color="231F20"/>
                          <w:left w:val="single" w:sz="20.0" w:space="0" w:color="231F20"/>
                          <w:right w:val="nil" w:sz="6" w:space="0" w:color="auto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771" w:type="dxa"/>
                        <w:tcBorders>
                          <w:top w:val="single" w:sz="24.0" w:space="0" w:color="ED1C24"/>
                          <w:bottom w:val="single" w:sz="24.0" w:space="0" w:color="ED1C24"/>
                          <w:left w:val="single" w:sz="24.0" w:space="0" w:color="ED1C24"/>
                          <w:right w:val="single" w:sz="24.0" w:space="0" w:color="ED1C24"/>
                        </w:tcBorders>
                      </w:tcPr>
                      <w:p>
                        <w:pPr>
                          <w:spacing w:before="0" w:after="0" w:line="201" w:lineRule="exact"/>
                          <w:ind w:left="1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0"/>
                            <w:w w:val="117"/>
                          </w:rPr>
                          <w:t>Gates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-3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>R-R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>Int.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31F20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" w:type="dxa"/>
                        <w:vMerge/>
                        <w:tcBorders>
                          <w:bottom w:val="single" w:sz="20.0" w:space="0" w:color="231F20"/>
                          <w:left w:val="nil" w:sz="6" w:space="0" w:color="auto"/>
                          <w:right w:val="single" w:sz="20.0" w:space="0" w:color="231F20"/>
                        </w:tcBorders>
                        <w:shd w:val="clear" w:color="auto" w:fill="D1D3D4"/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00"/>
        </w:rPr>
        <w:t>Navigator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00"/>
        </w:rPr>
        <w:t>Gating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64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11"/>
        </w:rPr>
        <w:t>on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83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11"/>
        </w:rPr>
        <w:t>gu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14"/>
        </w:rPr>
        <w:t>ra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11"/>
        </w:rPr>
        <w:t>on</w:t>
      </w:r>
      <w:r>
        <w:rPr>
          <w:rFonts w:ascii="Times New Roman" w:hAnsi="Times New Roman" w:cs="Times New Roman" w:eastAsia="Times New Roman"/>
          <w:sz w:val="26"/>
          <w:szCs w:val="26"/>
          <w:color w:val="231F20"/>
          <w:spacing w:val="0"/>
          <w:w w:val="128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6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11"/>
        </w:rPr>
        <w:t>acquired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81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6563" w:space="310"/>
            <w:col w:w="2307"/>
          </w:cols>
        </w:sectPr>
      </w:pPr>
      <w:rPr/>
    </w:p>
    <w:p>
      <w:pPr>
        <w:spacing w:before="0" w:after="0" w:line="227" w:lineRule="exact"/>
        <w:ind w:right="359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99.714096pt;margin-top:8.296199pt;width:1.5pt;height:1.5pt;mso-position-horizontal-relative:page;mso-position-vertical-relative:paragraph;z-index:-7528" coordorigin="3994,166" coordsize="30,30">
            <v:shape style="position:absolute;left:3994;top:166;width:30;height:30" coordorigin="3994,166" coordsize="30,30" path="m4024,166l4024,196,3994,196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112.674606pt;margin-top:8.296199pt;width:1.5pt;height:1.5pt;mso-position-horizontal-relative:page;mso-position-vertical-relative:paragraph;z-index:-7527" coordorigin="2253,166" coordsize="30,30">
            <v:shape style="position:absolute;left:2253;top:166;width:30;height:30" coordorigin="2253,166" coordsize="30,30" path="m2283,196l2253,196,2253,166e" filled="f" stroked="t" strokeweight="2.0pt" strokecolor="#231F2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8"/>
        </w:rPr>
        <w:t>R-R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206.968994pt;margin-top:2.988744pt;width:211.965003pt;height:244.827665pt;mso-position-horizontal-relative:page;mso-position-vertical-relative:paragraph;z-index:-7530" coordorigin="4139,60" coordsize="4239,4897">
            <v:group style="position:absolute;left:5343;top:80;width:2;height:484" coordorigin="5343,80" coordsize="2,484">
              <v:shape style="position:absolute;left:5343;top:80;width:2;height:484" coordorigin="5343,80" coordsize="0,484" path="m5343,80l5343,564e" filled="f" stroked="t" strokeweight="2.0pt" strokecolor="#231F20">
                <v:path arrowok="t"/>
              </v:shape>
            </v:group>
            <v:group style="position:absolute;left:4178;top:322;width:30;height:2" coordorigin="4178,322" coordsize="30,2">
              <v:shape style="position:absolute;left:4178;top:322;width:30;height:2" coordorigin="4178,322" coordsize="30,0" path="m4178,322l4208,322e" filled="f" stroked="t" strokeweight="2.0pt" strokecolor="#231F20">
                <v:path arrowok="t"/>
              </v:shape>
            </v:group>
            <v:group style="position:absolute;left:4265;top:322;width:998;height:2" coordorigin="4265,322" coordsize="998,2">
              <v:shape style="position:absolute;left:4265;top:322;width:998;height:2" coordorigin="4265,322" coordsize="998,0" path="m4265,322l5263,322e" filled="f" stroked="t" strokeweight="2.0pt" strokecolor="#231F20">
                <v:path arrowok="t"/>
                <v:stroke dashstyle="longDash"/>
              </v:shape>
            </v:group>
            <v:group style="position:absolute;left:5292;top:322;width:30;height:2" coordorigin="5292,322" coordsize="30,2">
              <v:shape style="position:absolute;left:5292;top:322;width:30;height:2" coordorigin="5292,322" coordsize="30,0" path="m5292,322l5322,322e" filled="f" stroked="t" strokeweight="2.0pt" strokecolor="#231F20">
                <v:path arrowok="t"/>
              </v:shape>
            </v:group>
            <v:group style="position:absolute;left:5367;top:322;width:30;height:2" coordorigin="5367,322" coordsize="30,2">
              <v:shape style="position:absolute;left:5367;top:322;width:30;height:2" coordorigin="5367,322" coordsize="30,0" path="m5367,322l5397,322e" filled="f" stroked="t" strokeweight="2.0pt" strokecolor="#231F20">
                <v:path arrowok="t"/>
              </v:shape>
            </v:group>
            <v:group style="position:absolute;left:8359;top:80;width:2;height:484" coordorigin="8359,80" coordsize="2,484">
              <v:shape style="position:absolute;left:8359;top:80;width:2;height:484" coordorigin="8359,80" coordsize="0,484" path="m8359,80l8359,564e" filled="f" stroked="t" strokeweight="2.0pt" strokecolor="#231F20">
                <v:path arrowok="t"/>
              </v:shape>
            </v:group>
            <v:group style="position:absolute;left:5456;top:322;width:2826;height:2" coordorigin="5456,322" coordsize="2826,2">
              <v:shape style="position:absolute;left:5456;top:322;width:2826;height:2" coordorigin="5456,322" coordsize="2826,0" path="m5456,322l8282,322e" filled="f" stroked="t" strokeweight="2.0pt" strokecolor="#231F20">
                <v:path arrowok="t"/>
                <v:stroke dashstyle="longDash"/>
              </v:shape>
            </v:group>
            <v:group style="position:absolute;left:8312;top:322;width:30;height:2" coordorigin="8312,322" coordsize="30,2">
              <v:shape style="position:absolute;left:8312;top:322;width:30;height:2" coordorigin="8312,322" coordsize="30,0" path="m8312,322l8342,322e" filled="f" stroked="t" strokeweight="2.0pt" strokecolor="#231F20">
                <v:path arrowok="t"/>
              </v:shape>
            </v:group>
            <v:group style="position:absolute;left:4246;top:3458;width:3044;height:1478" coordorigin="4246,3458" coordsize="3044,1478">
              <v:shape style="position:absolute;left:4246;top:3458;width:3044;height:1478" coordorigin="4246,3458" coordsize="3044,1478" path="m4246,4369l4338,4371,4413,4373,4472,4373,4497,4373,4569,4369,4636,4351,4697,4310,4731,4254,4760,4186,4769,4163,4798,4102,4845,4060,4860,4062,4914,4102,4949,4156,4981,4219,4991,4240,5023,4299,5074,4341,5124,4352,5138,4354,5184,4406,5206,4478,5209,4491,5212,4500,5215,4504,5217,4503,5223,4479,5235,4403,5248,4295,5254,4232,5261,4165,5268,4095,5275,4023,5282,3950,5288,3878,5295,3808,5301,3741,5307,3678,5318,3570,5328,3493,5336,3458,5339,3463,5349,3530,5361,3659,5368,3742,5374,3834,5381,3933,5388,4037,5395,4145,5402,4253,5409,4361,5415,4465,5420,4563,5425,4655,5429,4737,5432,4807,5435,4905,5434,4928,5434,4936,5434,4935,5435,4926,5438,4910,5440,4886,5444,4857,5448,4824,5458,4746,5469,4660,5482,4574,5495,4494,5509,4429,5537,4366,5600,4345,5669,4335,5747,4329,5799,4325,5824,4324,5889,4318,5957,4297,6017,4246,6071,4195,6090,4177,6146,4126,6201,4084,6265,4057,6281,4058,6342,4094,6386,4145,6427,4203,6441,4222,6484,4274,6543,4312,6558,4314,6579,4314,6607,4313,6679,4312,6767,4312,6866,4311,6967,4310,7066,4310,7154,4310,7225,4310,7286,4309,7290,4309e" filled="f" stroked="t" strokeweight="2.0pt" strokecolor="#231F20">
                <v:path arrowok="t"/>
              </v:shape>
            </v:group>
            <v:group style="position:absolute;left:7290;top:3414;width:1060;height:1046" coordorigin="7290,3414" coordsize="1060,1046">
              <v:shape style="position:absolute;left:7290;top:3414;width:1060;height:1046" coordorigin="7290,3414" coordsize="1060,1046" path="m7290,4309l7374,4316,7443,4321,7519,4325,7557,4326,7573,4325,7641,4311,7699,4280,7735,4231,7765,4165,7774,4142,7784,4119,7812,4058,7859,4017,7875,4018,7929,4058,7963,4112,7995,4175,8006,4197,8038,4255,8089,4297,8138,4308,8152,4311,8199,4363,8221,4434,8224,4447,8227,4456,8229,4461,8232,4459,8237,4436,8249,4359,8262,4251,8269,4188,8276,4121,8283,4051,8289,3979,8296,3906,8303,3835,8309,3764,8316,3697,8322,3634,8333,3526,8343,3450,8347,3426,8350,3414e" filled="f" stroked="t" strokeweight="2.0pt" strokecolor="#231F20">
                <v:path arrowok="t"/>
              </v:shape>
            </v:group>
            <v:group style="position:absolute;left:5474;top:3137;width:1918;height:828" coordorigin="5474,3137" coordsize="1918,828">
              <v:shape style="position:absolute;left:5474;top:3137;width:1918;height:828" coordorigin="5474,3137" coordsize="1918,828" path="m5474,3966l7392,3966,7392,3137,5474,3137,5474,3966e" filled="t" fillcolor="#3953A4" stroked="f">
                <v:path arrowok="t"/>
                <v:fill/>
              </v:shape>
            </v:group>
            <v:group style="position:absolute;left:7362;top:3936;width:30;height:30" coordorigin="7362,3936" coordsize="30,30">
              <v:shape style="position:absolute;left:7362;top:3936;width:30;height:30" coordorigin="7362,3936" coordsize="30,30" path="m7392,3936l7392,3966,7362,3966e" filled="f" stroked="t" strokeweight="2.0pt" strokecolor="#231F20">
                <v:path arrowok="t"/>
              </v:shape>
            </v:group>
            <v:group style="position:absolute;left:5534;top:3966;width:1768;height:2" coordorigin="5534,3966" coordsize="1768,2">
              <v:shape style="position:absolute;left:5534;top:3966;width:1768;height:2" coordorigin="5534,3966" coordsize="1768,0" path="m7302,3966l5534,3966e" filled="f" stroked="t" strokeweight="2.0pt" strokecolor="#231F20">
                <v:path arrowok="t"/>
                <v:stroke dashstyle="longDash"/>
              </v:shape>
            </v:group>
            <v:group style="position:absolute;left:5474;top:3936;width:30;height:30" coordorigin="5474,3936" coordsize="30,30">
              <v:shape style="position:absolute;left:5474;top:3936;width:30;height:30" coordorigin="5474,3936" coordsize="30,30" path="m5504,3966l5474,3966,5474,3936e" filled="f" stroked="t" strokeweight="2.0pt" strokecolor="#231F20">
                <v:path arrowok="t"/>
              </v:shape>
            </v:group>
            <v:group style="position:absolute;left:5474;top:3197;width:2;height:680" coordorigin="5474,3197" coordsize="2,680">
              <v:shape style="position:absolute;left:5474;top:3197;width:2;height:680" coordorigin="5474,3197" coordsize="0,680" path="m5474,3876l5474,3197e" filled="f" stroked="t" strokeweight="2.0pt" strokecolor="#231F20">
                <v:path arrowok="t"/>
                <v:stroke dashstyle="longDash"/>
              </v:shape>
            </v:group>
            <v:group style="position:absolute;left:5474;top:3137;width:30;height:30" coordorigin="5474,3137" coordsize="30,30">
              <v:shape style="position:absolute;left:5474;top:3137;width:30;height:30" coordorigin="5474,3137" coordsize="30,30" path="m5474,3167l5474,3137,5504,3137e" filled="f" stroked="t" strokeweight="2.0pt" strokecolor="#231F20">
                <v:path arrowok="t"/>
              </v:shape>
            </v:group>
            <v:group style="position:absolute;left:5563;top:3137;width:1768;height:2" coordorigin="5563,3137" coordsize="1768,2">
              <v:shape style="position:absolute;left:5563;top:3137;width:1768;height:2" coordorigin="5563,3137" coordsize="1768,0" path="m5563,3137l7332,3137e" filled="f" stroked="t" strokeweight="2.0pt" strokecolor="#231F20">
                <v:path arrowok="t"/>
                <v:stroke dashstyle="longDash"/>
              </v:shape>
            </v:group>
            <v:group style="position:absolute;left:7362;top:3137;width:30;height:30" coordorigin="7362,3137" coordsize="30,30">
              <v:shape style="position:absolute;left:7362;top:3137;width:30;height:30" coordorigin="7362,3137" coordsize="30,30" path="m7362,3137l7392,3137,7392,3167e" filled="f" stroked="t" strokeweight="2.0pt" strokecolor="#231F20">
                <v:path arrowok="t"/>
              </v:shape>
            </v:group>
            <v:group style="position:absolute;left:7392;top:3226;width:2;height:680" coordorigin="7392,3226" coordsize="2,680">
              <v:shape style="position:absolute;left:7392;top:3226;width:2;height:680" coordorigin="7392,3226" coordsize="0,680" path="m7392,3226l7392,3906e" filled="f" stroked="t" strokeweight="2.0pt" strokecolor="#231F20">
                <v:path arrowok="t"/>
                <v:stroke dashstyle="longDash"/>
              </v:shape>
            </v:group>
            <v:group style="position:absolute;left:7453;top:3131;width:269;height:827" coordorigin="7453,3131" coordsize="269,827">
              <v:shape style="position:absolute;left:7453;top:3131;width:269;height:827" coordorigin="7453,3131" coordsize="269,827" path="m7453,3958l7722,3958,7722,3131,7453,3131,7453,3958e" filled="t" fillcolor="#00A14B" stroked="f">
                <v:path arrowok="t"/>
                <v:fill/>
              </v:shape>
            </v:group>
            <v:group style="position:absolute;left:7453;top:3131;width:269;height:827" coordorigin="7453,3131" coordsize="269,827">
              <v:shape style="position:absolute;left:7453;top:3131;width:269;height:827" coordorigin="7453,3131" coordsize="269,827" path="m7453,3958l7722,3958,7722,3131,7453,3131,7453,3958xe" filled="f" stroked="t" strokeweight="3.0pt" strokecolor="#ED1C24">
                <v:path arrowok="t"/>
              </v:shape>
            </v:group>
            <v:group style="position:absolute;left:4402;top:3144;width:269;height:827" coordorigin="4402,3144" coordsize="269,827">
              <v:shape style="position:absolute;left:4402;top:3144;width:269;height:827" coordorigin="4402,3144" coordsize="269,827" path="m4402,3971l4671,3971,4671,3144,4402,3144,4402,3971e" filled="t" fillcolor="#00A14B" stroked="f">
                <v:path arrowok="t"/>
                <v:fill/>
              </v:shape>
            </v:group>
            <v:group style="position:absolute;left:4402;top:3144;width:269;height:827" coordorigin="4402,3144" coordsize="269,827">
              <v:shape style="position:absolute;left:4402;top:3144;width:269;height:827" coordorigin="4402,3144" coordsize="269,827" path="m4402,3971l4671,3971,4671,3144,4402,3144,4402,3971xe" filled="f" stroked="t" strokeweight="2.0pt" strokecolor="#231F20">
                <v:path arrowok="t"/>
              </v:shape>
            </v:group>
            <v:group style="position:absolute;left:4177;top:3144;width:158;height:816" coordorigin="4177,3144" coordsize="158,816">
              <v:shape style="position:absolute;left:4177;top:3144;width:158;height:816" coordorigin="4177,3144" coordsize="158,816" path="m4177,3960l4335,3960,4335,3144,4177,3144,4177,3960e" filled="t" fillcolor="#3953A4" stroked="f">
                <v:path arrowok="t"/>
                <v:fill/>
              </v:shape>
            </v:group>
            <v:group style="position:absolute;left:4305;top:3930;width:30;height:30" coordorigin="4305,3930" coordsize="30,30">
              <v:shape style="position:absolute;left:4305;top:3930;width:30;height:30" coordorigin="4305,3930" coordsize="30,30" path="m4335,3930l4335,3960,4305,3960e" filled="f" stroked="t" strokeweight="2.0pt" strokecolor="#231F20">
                <v:path arrowok="t"/>
              </v:shape>
            </v:group>
            <v:group style="position:absolute;left:4223;top:3960;width:49;height:2" coordorigin="4223,3960" coordsize="49,2">
              <v:shape style="position:absolute;left:4223;top:3960;width:49;height:2" coordorigin="4223,3960" coordsize="49,0" path="m4272,3960l4223,3960e" filled="f" stroked="t" strokeweight="2.0pt" strokecolor="#231F20">
                <v:path arrowok="t"/>
                <v:stroke dashstyle="longDash"/>
              </v:shape>
            </v:group>
            <v:group style="position:absolute;left:4177;top:3930;width:30;height:30" coordorigin="4177,3930" coordsize="30,30">
              <v:shape style="position:absolute;left:4177;top:3930;width:30;height:30" coordorigin="4177,3930" coordsize="30,30" path="m4207,3960l4177,3960,4177,3930e" filled="f" stroked="t" strokeweight="2.0pt" strokecolor="#231F20">
                <v:path arrowok="t"/>
              </v:shape>
            </v:group>
            <v:group style="position:absolute;left:4177;top:3203;width:2;height:668" coordorigin="4177,3203" coordsize="2,668">
              <v:shape style="position:absolute;left:4177;top:3203;width:2;height:668" coordorigin="4177,3203" coordsize="0,668" path="m4177,3872l4177,3203e" filled="f" stroked="t" strokeweight="2.0pt" strokecolor="#231F20">
                <v:path arrowok="t"/>
                <v:stroke dashstyle="longDash"/>
              </v:shape>
            </v:group>
            <v:group style="position:absolute;left:4177;top:3144;width:30;height:30" coordorigin="4177,3144" coordsize="30,30">
              <v:shape style="position:absolute;left:4177;top:3144;width:30;height:30" coordorigin="4177,3144" coordsize="30,30" path="m4177,3174l4177,3144,4207,3144e" filled="f" stroked="t" strokeweight="2.0pt" strokecolor="#231F20">
                <v:path arrowok="t"/>
              </v:shape>
            </v:group>
            <v:group style="position:absolute;left:4240;top:3144;width:49;height:2" coordorigin="4240,3144" coordsize="49,2">
              <v:shape style="position:absolute;left:4240;top:3144;width:49;height:2" coordorigin="4240,3144" coordsize="49,0" path="m4240,3144l4289,3144e" filled="f" stroked="t" strokeweight="2.0pt" strokecolor="#231F20">
                <v:path arrowok="t"/>
                <v:stroke dashstyle="longDash"/>
              </v:shape>
            </v:group>
            <v:group style="position:absolute;left:4305;top:3144;width:30;height:30" coordorigin="4305,3144" coordsize="30,30">
              <v:shape style="position:absolute;left:4305;top:3144;width:30;height:30" coordorigin="4305,3144" coordsize="30,30" path="m4305,3144l4335,3144,4335,3174e" filled="f" stroked="t" strokeweight="2.0pt" strokecolor="#231F20">
                <v:path arrowok="t"/>
              </v:shape>
            </v:group>
            <v:group style="position:absolute;left:4335;top:3232;width:2;height:668" coordorigin="4335,3232" coordsize="2,668">
              <v:shape style="position:absolute;left:4335;top:3232;width:2;height:668" coordorigin="4335,3232" coordsize="0,668" path="m4335,3232l4335,3901e" filled="f" stroked="t" strokeweight="2.0pt" strokecolor="#231F20">
                <v:path arrowok="t"/>
                <v:stroke dashstyle="longDash"/>
              </v:shape>
            </v:group>
            <v:group style="position:absolute;left:4246;top:1342;width:3044;height:1478" coordorigin="4246,1342" coordsize="3044,1478">
              <v:shape style="position:absolute;left:4246;top:1342;width:3044;height:1478" coordorigin="4246,1342" coordsize="3044,1478" path="m4246,2252l4338,2255,4413,2256,4472,2257,4497,2257,4569,2253,4636,2234,4697,2194,4731,2138,4760,2069,4769,2046,4798,1986,4845,1944,4860,1946,4914,1986,4949,2040,4981,2103,4991,2124,5023,2182,5074,2224,5124,2235,5138,2238,5184,2290,5206,2362,5209,2375,5212,2384,5215,2388,5217,2387,5223,2363,5235,2286,5248,2178,5254,2116,5261,2048,5268,1978,5275,1906,5282,1834,5288,1762,5295,1692,5301,1625,5307,1562,5318,1454,5328,1377,5336,1342,5339,1346,5349,1413,5361,1542,5368,1625,5374,1717,5381,1817,5388,1921,5395,2029,5402,2137,5409,2244,5415,2348,5420,2447,5425,2539,5429,2621,5432,2691,5435,2788,5434,2812,5434,2820,5434,2819,5435,2810,5438,2793,5440,2770,5444,2741,5448,2707,5458,2629,5469,2544,5482,2457,5495,2378,5509,2312,5537,2250,5600,2229,5669,2219,5747,2213,5799,2209,5824,2207,5889,2202,5957,2181,6017,2130,6071,2079,6090,2061,6146,2010,6201,1968,6265,1941,6281,1942,6342,1978,6386,2028,6427,2087,6441,2106,6484,2158,6543,2196,6558,2198,6579,2197,6607,2197,6679,2196,6767,2195,6866,2195,6967,2194,7066,2194,7154,2193,7225,2193,7286,2193,7290,2193e" filled="f" stroked="t" strokeweight="2.0pt" strokecolor="#231F20">
                <v:path arrowok="t"/>
              </v:shape>
            </v:group>
            <v:group style="position:absolute;left:7290;top:1298;width:1060;height:1046" coordorigin="7290,1298" coordsize="1060,1046">
              <v:shape style="position:absolute;left:7290;top:1298;width:1060;height:1046" coordorigin="7290,1298" coordsize="1060,1046" path="m7290,2193l7374,2200,7443,2205,7519,2209,7557,2209,7573,2209,7641,2195,7699,2164,7735,2115,7765,2049,7774,2026,7784,2003,7812,1942,7859,1900,7875,1902,7929,1942,7963,1996,7995,2059,8006,2080,8038,2139,8089,2181,8138,2192,8152,2194,8199,2246,8221,2318,8224,2331,8227,2340,8229,2344,8232,2343,8237,2320,8249,2243,8262,2135,8269,2072,8276,2005,8283,1935,8289,1863,8296,1790,8303,1718,8309,1648,8316,1581,8322,1518,8333,1410,8343,1333,8347,1310,8350,1298e" filled="f" stroked="t" strokeweight="2.0pt" strokecolor="#231F20">
                <v:path arrowok="t"/>
              </v:shape>
            </v:group>
            <v:group style="position:absolute;left:5474;top:1021;width:1918;height:828" coordorigin="5474,1021" coordsize="1918,828">
              <v:shape style="position:absolute;left:5474;top:1021;width:1918;height:828" coordorigin="5474,1021" coordsize="1918,828" path="m5474,1849l7392,1849,7392,1021,5474,1021,5474,1849e" filled="t" fillcolor="#3953A4" stroked="f">
                <v:path arrowok="t"/>
                <v:fill/>
              </v:shape>
            </v:group>
            <v:group style="position:absolute;left:7362;top:1819;width:30;height:30" coordorigin="7362,1819" coordsize="30,30">
              <v:shape style="position:absolute;left:7362;top:1819;width:30;height:30" coordorigin="7362,1819" coordsize="30,30" path="m7392,1819l7392,1849,7362,1849e" filled="f" stroked="t" strokeweight="2.0pt" strokecolor="#231F20">
                <v:path arrowok="t"/>
              </v:shape>
            </v:group>
            <v:group style="position:absolute;left:5534;top:1849;width:1768;height:2" coordorigin="5534,1849" coordsize="1768,2">
              <v:shape style="position:absolute;left:5534;top:1849;width:1768;height:2" coordorigin="5534,1849" coordsize="1768,0" path="m7302,1849l5534,1849e" filled="f" stroked="t" strokeweight="2.0pt" strokecolor="#231F20">
                <v:path arrowok="t"/>
                <v:stroke dashstyle="longDash"/>
              </v:shape>
            </v:group>
            <v:group style="position:absolute;left:5474;top:1819;width:30;height:30" coordorigin="5474,1819" coordsize="30,30">
              <v:shape style="position:absolute;left:5474;top:1819;width:30;height:30" coordorigin="5474,1819" coordsize="30,30" path="m5504,1849l5474,1849,5474,1819e" filled="f" stroked="t" strokeweight="2.0pt" strokecolor="#231F20">
                <v:path arrowok="t"/>
              </v:shape>
            </v:group>
            <v:group style="position:absolute;left:5474;top:1080;width:2;height:680" coordorigin="5474,1080" coordsize="2,680">
              <v:shape style="position:absolute;left:5474;top:1080;width:2;height:680" coordorigin="5474,1080" coordsize="0,680" path="m5474,1760l5474,1080e" filled="f" stroked="t" strokeweight="2.0pt" strokecolor="#231F20">
                <v:path arrowok="t"/>
                <v:stroke dashstyle="longDash"/>
              </v:shape>
            </v:group>
            <v:group style="position:absolute;left:5474;top:1021;width:30;height:30" coordorigin="5474,1021" coordsize="30,30">
              <v:shape style="position:absolute;left:5474;top:1021;width:30;height:30" coordorigin="5474,1021" coordsize="30,30" path="m5474,1051l5474,1021,5504,1021e" filled="f" stroked="t" strokeweight="2.0pt" strokecolor="#231F20">
                <v:path arrowok="t"/>
              </v:shape>
            </v:group>
            <v:group style="position:absolute;left:5563;top:1021;width:1768;height:2" coordorigin="5563,1021" coordsize="1768,2">
              <v:shape style="position:absolute;left:5563;top:1021;width:1768;height:2" coordorigin="5563,1021" coordsize="1768,0" path="m5563,1021l7332,1021e" filled="f" stroked="t" strokeweight="2.0pt" strokecolor="#231F20">
                <v:path arrowok="t"/>
                <v:stroke dashstyle="longDash"/>
              </v:shape>
            </v:group>
            <v:group style="position:absolute;left:7362;top:1021;width:30;height:30" coordorigin="7362,1021" coordsize="30,30">
              <v:shape style="position:absolute;left:7362;top:1021;width:30;height:30" coordorigin="7362,1021" coordsize="30,30" path="m7362,1021l7392,1021,7392,1051e" filled="f" stroked="t" strokeweight="2.0pt" strokecolor="#231F20">
                <v:path arrowok="t"/>
              </v:shape>
            </v:group>
            <v:group style="position:absolute;left:7392;top:1110;width:2;height:680" coordorigin="7392,1110" coordsize="2,680">
              <v:shape style="position:absolute;left:7392;top:1110;width:2;height:680" coordorigin="7392,1110" coordsize="0,680" path="m7392,1110l7392,1790e" filled="f" stroked="t" strokeweight="2.0pt" strokecolor="#231F20">
                <v:path arrowok="t"/>
                <v:stroke dashstyle="longDash"/>
              </v:shape>
            </v:group>
            <v:group style="position:absolute;left:7453;top:1015;width:269;height:827" coordorigin="7453,1015" coordsize="269,827">
              <v:shape style="position:absolute;left:7453;top:1015;width:269;height:827" coordorigin="7453,1015" coordsize="269,827" path="m7453,1842l7722,1842,7722,1015,7453,1015,7453,1842e" filled="t" fillcolor="#00A14B" stroked="f">
                <v:path arrowok="t"/>
                <v:fill/>
              </v:shape>
            </v:group>
            <v:group style="position:absolute;left:7453;top:1015;width:269;height:827" coordorigin="7453,1015" coordsize="269,827">
              <v:shape style="position:absolute;left:7453;top:1015;width:269;height:827" coordorigin="7453,1015" coordsize="269,827" path="m7453,1842l7722,1842,7722,1015,7453,1015,7453,1842xe" filled="f" stroked="t" strokeweight="2.0pt" strokecolor="#231F20">
                <v:path arrowok="t"/>
              </v:shape>
            </v:group>
            <v:group style="position:absolute;left:4402;top:1028;width:269;height:827" coordorigin="4402,1028" coordsize="269,827">
              <v:shape style="position:absolute;left:4402;top:1028;width:269;height:827" coordorigin="4402,1028" coordsize="269,827" path="m4402,1855l4671,1855,4671,1028,4402,1028,4402,1855e" filled="t" fillcolor="#00A14B" stroked="f">
                <v:path arrowok="t"/>
                <v:fill/>
              </v:shape>
            </v:group>
            <v:group style="position:absolute;left:4402;top:1028;width:269;height:827" coordorigin="4402,1028" coordsize="269,827">
              <v:shape style="position:absolute;left:4402;top:1028;width:269;height:827" coordorigin="4402,1028" coordsize="269,827" path="m4402,1855l4671,1855,4671,1028,4402,1028,4402,1855xe" filled="f" stroked="t" strokeweight="3.0pt" strokecolor="#ED1C24">
                <v:path arrowok="t"/>
              </v:shape>
            </v:group>
            <v:group style="position:absolute;left:4169;top:1028;width:163;height:816" coordorigin="4169,1028" coordsize="163,816">
              <v:shape style="position:absolute;left:4169;top:1028;width:163;height:816" coordorigin="4169,1028" coordsize="163,816" path="m4169,1843l4333,1843,4333,1028,4169,1028,4169,1843e" filled="t" fillcolor="#3953A4" stroked="f">
                <v:path arrowok="t"/>
                <v:fill/>
              </v:shape>
            </v:group>
            <v:group style="position:absolute;left:4303;top:1813;width:30;height:30" coordorigin="4303,1813" coordsize="30,30">
              <v:shape style="position:absolute;left:4303;top:1813;width:30;height:30" coordorigin="4303,1813" coordsize="30,30" path="m4333,1813l4333,1843,4303,1843e" filled="f" stroked="t" strokeweight="2.0pt" strokecolor="#231F20">
                <v:path arrowok="t"/>
              </v:shape>
            </v:group>
            <v:group style="position:absolute;left:4217;top:1843;width:52;height:2" coordorigin="4217,1843" coordsize="52,2">
              <v:shape style="position:absolute;left:4217;top:1843;width:52;height:2" coordorigin="4217,1843" coordsize="52,0" path="m4268,1843l4217,1843e" filled="f" stroked="t" strokeweight="2.0pt" strokecolor="#231F20">
                <v:path arrowok="t"/>
                <v:stroke dashstyle="longDash"/>
              </v:shape>
            </v:group>
            <v:group style="position:absolute;left:4169;top:1813;width:30;height:30" coordorigin="4169,1813" coordsize="30,30">
              <v:shape style="position:absolute;left:4169;top:1813;width:30;height:30" coordorigin="4169,1813" coordsize="30,30" path="m4199,1843l4169,1843,4169,1813e" filled="f" stroked="t" strokeweight="2.0pt" strokecolor="#231F20">
                <v:path arrowok="t"/>
              </v:shape>
            </v:group>
            <v:group style="position:absolute;left:4169;top:1087;width:2;height:668" coordorigin="4169,1087" coordsize="2,668">
              <v:shape style="position:absolute;left:4169;top:1087;width:2;height:668" coordorigin="4169,1087" coordsize="0,668" path="m4169,1755l4169,1087e" filled="f" stroked="t" strokeweight="2.0pt" strokecolor="#231F20">
                <v:path arrowok="t"/>
                <v:stroke dashstyle="longDash"/>
              </v:shape>
            </v:group>
            <v:group style="position:absolute;left:4169;top:1028;width:30;height:30" coordorigin="4169,1028" coordsize="30,30">
              <v:shape style="position:absolute;left:4169;top:1028;width:30;height:30" coordorigin="4169,1028" coordsize="30,30" path="m4169,1058l4169,1028,4199,1028e" filled="f" stroked="t" strokeweight="2.0pt" strokecolor="#231F20">
                <v:path arrowok="t"/>
              </v:shape>
            </v:group>
            <v:group style="position:absolute;left:4234;top:1028;width:52;height:2" coordorigin="4234,1028" coordsize="52,2">
              <v:shape style="position:absolute;left:4234;top:1028;width:52;height:2" coordorigin="4234,1028" coordsize="52,0" path="m4234,1028l4285,1028e" filled="f" stroked="t" strokeweight="2.0pt" strokecolor="#231F20">
                <v:path arrowok="t"/>
                <v:stroke dashstyle="longDash"/>
              </v:shape>
            </v:group>
            <v:group style="position:absolute;left:4303;top:1028;width:30;height:30" coordorigin="4303,1028" coordsize="30,30">
              <v:shape style="position:absolute;left:4303;top:1028;width:30;height:30" coordorigin="4303,1028" coordsize="30,30" path="m4303,1028l4333,1028,4333,1058e" filled="f" stroked="t" strokeweight="2.0pt" strokecolor="#231F20">
                <v:path arrowok="t"/>
              </v:shape>
            </v:group>
            <v:group style="position:absolute;left:4333;top:1116;width:2;height:668" coordorigin="4333,1116" coordsize="2,668">
              <v:shape style="position:absolute;left:4333;top:1116;width:2;height:668" coordorigin="4333,1116" coordsize="0,668" path="m4333,1116l4333,1784e" filled="f" stroked="t" strokeweight="2.0pt" strokecolor="#231F20">
                <v:path arrowok="t"/>
                <v:stroke dashstyle="longDash"/>
              </v:shape>
            </v:group>
            <v:group style="position:absolute;left:7004;top:2762;width:583;height:363" coordorigin="7004,2762" coordsize="583,363">
              <v:shape style="position:absolute;left:7004;top:2762;width:583;height:363" coordorigin="7004,2762" coordsize="583,363" path="m7588,3125l7571,3038,7542,2984,7501,2934,7448,2889,7384,2850,7312,2817,7232,2791,7145,2773,7052,2764,7004,2762e" filled="f" stroked="t" strokeweight="2.0pt" strokecolor="#ED1C24">
                <v:path arrowok="t"/>
                <v:stroke dashstyle="longDash"/>
              </v:shape>
            </v:group>
            <v:group style="position:absolute;left:6460;top:2762;width:539;height:251" coordorigin="6460,2762" coordsize="539,251">
              <v:shape style="position:absolute;left:6460;top:2762;width:539;height:251" coordorigin="6460,2762" coordsize="539,251" path="m6460,3014l6502,2951,6561,2895,6635,2847,6691,2821,6753,2798,6819,2781,6889,2769,6962,2763,6999,2762e" filled="f" stroked="t" strokeweight="2.0pt" strokecolor="#ED1C24">
                <v:path arrowok="t"/>
                <v:stroke dashstyle="longDash"/>
              </v:shape>
            </v:group>
            <v:group style="position:absolute;left:6394;top:2971;width:153;height:155" coordorigin="6394,2971" coordsize="153,155">
              <v:shape style="position:absolute;left:6394;top:2971;width:153;height:155" coordorigin="6394,2971" coordsize="153,155" path="m6394,2971l6432,3125,6547,3014,6394,2971e" filled="t" fillcolor="#ED1C24" stroked="f">
                <v:path arrowok="t"/>
                <v:fill/>
              </v:shape>
            </v:group>
            <v:group style="position:absolute;left:4537;top:630;width:916;height:385" coordorigin="4537,630" coordsize="916,385">
              <v:shape style="position:absolute;left:4537;top:630;width:916;height:385" coordorigin="4537,630" coordsize="916,385" path="m4537,1015l4549,952,4583,893,4639,838,4713,787,4805,743,4912,704,4970,687,5032,673,5096,660,5163,649,5233,641,5304,635,5378,631,5453,630e" filled="f" stroked="t" strokeweight="2.0pt" strokecolor="#ED1C24">
                <v:path arrowok="t"/>
                <v:stroke dashstyle="longDash"/>
              </v:shape>
            </v:group>
            <v:group style="position:absolute;left:5442;top:630;width:951;height:277" coordorigin="5442,630" coordsize="951,277">
              <v:shape style="position:absolute;left:5442;top:630;width:951;height:277" coordorigin="5442,630" coordsize="951,277" path="m6393,907l6350,860,6292,816,6220,776,6137,740,6042,708,5937,681,5824,659,5764,651,5703,643,5640,638,5575,633,5509,631,5442,630e" filled="f" stroked="t" strokeweight="2.0pt" strokecolor="#ED1C24">
                <v:path arrowok="t"/>
                <v:stroke dashstyle="longDash"/>
              </v:shape>
            </v:group>
            <v:group style="position:absolute;left:6305;top:856;width:147;height:158" coordorigin="6305,856" coordsize="147,158">
              <v:shape style="position:absolute;left:6305;top:856;width:147;height:158" coordorigin="6305,856" coordsize="147,158" path="m6452,856l6305,918,6432,1015,6452,856e" filled="t" fillcolor="#ED1C24" stroked="f">
                <v:path arrowok="t"/>
                <v:fill/>
              </v:shape>
            </v:group>
            <v:group style="position:absolute;left:4172;top:2767;width:371;height:363" coordorigin="4172,2767" coordsize="371,363">
              <v:shape style="position:absolute;left:4172;top:2767;width:371;height:363" coordorigin="4172,2767" coordsize="371,363" path="m4542,3130l4532,3043,4501,2963,4453,2894,4391,2837,4316,2796,4232,2772,4202,2768,4172,2767e" filled="f" stroked="t" strokeweight="2.0pt" strokecolor="#ED1C24">
                <v:path arrowok="t"/>
                <v:stroke dashstyle="longDash"/>
              </v:shape>
            </v:group>
            <v:group style="position:absolute;left:7588;top:618;width:760;height:385" coordorigin="7588,618" coordsize="760,385">
              <v:shape style="position:absolute;left:7588;top:618;width:760;height:385" coordorigin="7588,618" coordsize="760,385" path="m7588,1003l7598,941,7627,881,7673,826,7734,776,7810,731,7899,692,7999,661,8108,638,8225,623,8286,619,8348,618e" filled="f" stroked="t" strokeweight="2.0pt" strokecolor="#ED1C24">
                <v:path arrowok="t"/>
                <v:stroke dashstyle="longDash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3.51181pt;margin-top:60.904346pt;width:12pt;height:20.341404pt;mso-position-horizontal-relative:page;mso-position-vertical-relative:paragraph;z-index:-751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2"/>
                    </w:rPr>
                    <w:t>Pro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0"/>
        </w:rPr>
        <w:t>Interval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1F20"/>
          <w:spacing w:val="0"/>
          <w:w w:val="105"/>
        </w:rPr>
        <w:t>N-1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27" w:lineRule="exact"/>
        <w:ind w:left="243" w:right="22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ED1C24"/>
          <w:spacing w:val="0"/>
          <w:w w:val="108"/>
        </w:rPr>
        <w:t>R-R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ED1C24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2"/>
          <w:szCs w:val="22"/>
          <w:color w:val="ED1C24"/>
          <w:spacing w:val="0"/>
          <w:w w:val="100"/>
        </w:rPr>
        <w:t>rval</w:t>
      </w:r>
      <w:r>
        <w:rPr>
          <w:rFonts w:ascii="Times New Roman" w:hAnsi="Times New Roman" w:cs="Times New Roman" w:eastAsia="Times New Roman"/>
          <w:sz w:val="22"/>
          <w:szCs w:val="22"/>
          <w:color w:val="ED1C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ED1C2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50" w:lineRule="auto"/>
        <w:ind w:left="-21" w:right="65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8"/>
        </w:rPr>
        <w:t>diaphragm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8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16"/>
        </w:rPr>
        <w:t>acceptance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3"/>
        </w:rPr>
        <w:t>window: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3597" w:space="1059"/>
            <w:col w:w="956" w:space="1154"/>
            <w:col w:w="24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6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0.957809pt;margin-top:-5.144549pt;width:12pt;height:20.341404pt;mso-position-horizontal-relative:page;mso-position-vertical-relative:paragraph;z-index:-752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2"/>
                    </w:rPr>
                    <w:t>Pro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</w:rPr>
        <w:t>(a)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8"/>
        </w:rPr>
        <w:t>Prospective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0" w:after="0" w:line="250" w:lineRule="auto"/>
        <w:ind w:right="-54" w:firstLine="3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DENSE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11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5"/>
        </w:rPr>
        <w:t>Acquis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</w:rPr>
        <w:t>ition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1" w:after="0" w:line="240" w:lineRule="auto"/>
        <w:ind w:left="471" w:right="79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31F20"/>
          <w:spacing w:val="0"/>
          <w:w w:val="100"/>
        </w:rPr>
        <w:t>Before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3" w:after="0" w:line="240" w:lineRule="auto"/>
        <w:ind w:left="-38" w:right="29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3"/>
        </w:rPr>
        <w:t>Acquisition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2034" w:space="1962"/>
            <w:col w:w="1435" w:space="1678"/>
            <w:col w:w="207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56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0.957809pt;margin-top:-6.180109pt;width:12pt;height:29.232988pt;mso-position-horizontal-relative:page;mso-position-vertical-relative:paragraph;z-index:-752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2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9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6"/>
                    </w:rPr>
                    <w:t>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</w:rPr>
        <w:t>(b)</w:t>
      </w:r>
      <w:r>
        <w:rPr>
          <w:rFonts w:ascii="Arial" w:hAnsi="Arial" w:cs="Arial" w:eastAsia="Arial"/>
          <w:sz w:val="22"/>
          <w:szCs w:val="22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8"/>
        </w:rPr>
        <w:t>Retrospective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50" w:lineRule="auto"/>
        <w:ind w:right="-54" w:firstLine="3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3.51181pt;margin-top:-2.670055pt;width:12pt;height:29.232988pt;mso-position-horizontal-relative:page;mso-position-vertical-relative:paragraph;z-index:-751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2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9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6"/>
                    </w:rPr>
                    <w:t>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DENSE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11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5"/>
        </w:rPr>
        <w:t>Acquis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0"/>
        </w:rPr>
        <w:t>ition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1" w:after="0" w:line="240" w:lineRule="auto"/>
        <w:ind w:left="569" w:right="900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31F20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3" w:after="0" w:line="240" w:lineRule="auto"/>
        <w:ind w:left="-38" w:right="29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3"/>
        </w:rPr>
        <w:t>Acquisition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2254" w:space="1742"/>
            <w:col w:w="1435" w:space="1678"/>
            <w:col w:w="2071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6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31F20"/>
          <w:spacing w:val="0"/>
          <w:w w:val="100"/>
        </w:rPr>
        <w:t>(c)</w:t>
      </w:r>
      <w:r>
        <w:rPr>
          <w:rFonts w:ascii="Arial" w:hAnsi="Arial" w:cs="Arial" w:eastAsia="Arial"/>
          <w:sz w:val="22"/>
          <w:szCs w:val="22"/>
          <w:color w:val="231F20"/>
          <w:spacing w:val="1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31F20"/>
          <w:spacing w:val="0"/>
          <w:w w:val="105"/>
        </w:rPr>
        <w:t>Dual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50" w:lineRule="auto"/>
        <w:ind w:right="-54" w:firstLine="3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3.949799pt;margin-top:-4.531033pt;width:12pt;height:29.232976pt;mso-position-horizontal-relative:page;mso-position-vertical-relative:paragraph;z-index:-752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2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9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06"/>
                    </w:rPr>
                    <w:t>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DENSE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11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FFFFFF"/>
          <w:spacing w:val="0"/>
          <w:w w:val="103"/>
        </w:rPr>
        <w:t>Acquisition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1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31F20"/>
          <w:spacing w:val="0"/>
          <w:w w:val="100"/>
        </w:rPr>
        <w:t>Before</w:t>
      </w:r>
      <w:r>
        <w:rPr>
          <w:rFonts w:ascii="Arial" w:hAnsi="Arial" w:cs="Arial" w:eastAsia="Arial"/>
          <w:sz w:val="24"/>
          <w:szCs w:val="24"/>
          <w:color w:val="231F2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31F20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left="12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31F20"/>
          <w:spacing w:val="0"/>
          <w:w w:val="103"/>
        </w:rPr>
        <w:t>Acquisition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1273" w:space="2731"/>
            <w:col w:w="1434" w:space="1658"/>
            <w:col w:w="20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08.419998pt;margin-top:-120.208145pt;width:210.522003pt;height:112.052568pt;mso-position-horizontal-relative:page;mso-position-vertical-relative:paragraph;z-index:-7529" coordorigin="4168,-2404" coordsize="4210,2241">
            <v:group style="position:absolute;left:4255;top:-1662;width:3044;height:1478" coordorigin="4255,-1662" coordsize="3044,1478">
              <v:shape style="position:absolute;left:4255;top:-1662;width:3044;height:1478" coordorigin="4255,-1662" coordsize="3044,1478" path="m4255,-751l4347,-749,4422,-747,4481,-746,4505,-746,4578,-750,4645,-769,4706,-809,4740,-866,4769,-934,4778,-957,4806,-1017,4853,-1059,4869,-1058,4923,-1017,4957,-963,4989,-900,5000,-879,5032,-821,5083,-779,5132,-768,5146,-765,5193,-713,5215,-642,5218,-629,5221,-619,5223,-615,5226,-617,5231,-640,5243,-717,5256,-825,5263,-888,5270,-955,5277,-1025,5284,-1097,5290,-1169,5297,-1241,5304,-1311,5310,-1379,5316,-1441,5327,-1550,5337,-1626,5344,-1662,5348,-1657,5358,-1590,5370,-1461,5376,-1378,5383,-1286,5390,-1187,5397,-1082,5404,-975,5411,-866,5417,-759,5423,-655,5429,-556,5433,-465,5437,-383,5440,-312,5443,-215,5443,-192,5443,-183,5443,-184,5444,-193,5446,-210,5449,-233,5453,-262,5457,-296,5467,-374,5478,-459,5491,-546,5504,-625,5518,-691,5545,-753,5608,-775,5678,-784,5756,-791,5808,-794,5832,-796,5898,-802,5965,-823,6026,-873,6080,-924,6098,-942,6155,-993,6210,-1035,6274,-1062,6290,-1062,6351,-1025,6394,-975,6436,-916,6450,-897,6492,-846,6551,-807,6567,-805,6588,-806,6615,-806,6687,-807,6776,-808,6874,-808,6976,-809,7074,-809,7163,-810,7234,-810,7294,-810,7299,-810e" filled="f" stroked="t" strokeweight="2.0pt" strokecolor="#231F20">
                <v:path arrowok="t"/>
              </v:shape>
            </v:group>
            <v:group style="position:absolute;left:7299;top:-1705;width:1060;height:1046" coordorigin="7299,-1705" coordsize="1060,1046">
              <v:shape style="position:absolute;left:7299;top:-1705;width:1060;height:1046" coordorigin="7299,-1705" coordsize="1060,1046" path="m7299,-810l7383,-803,7451,-798,7528,-794,7566,-794,7581,-794,7650,-808,7707,-839,7744,-888,7774,-954,7783,-977,7792,-1000,7821,-1061,7868,-1103,7883,-1101,7937,-1061,7972,-1007,8004,-944,8015,-923,8046,-864,8098,-822,8147,-811,8161,-809,8207,-757,8230,-685,8233,-672,8235,-663,8238,-659,8241,-660,8246,-684,8258,-760,8271,-868,8278,-931,8284,-998,8291,-1068,8298,-1140,8305,-1213,8312,-1285,8318,-1355,8324,-1422,8331,-1485,8342,-1593,8351,-1670,8355,-1693,8359,-1705e" filled="f" stroked="t" strokeweight="2.0pt" strokecolor="#231F20">
                <v:path arrowok="t"/>
              </v:shape>
            </v:group>
            <v:group style="position:absolute;left:5482;top:-1982;width:1918;height:828" coordorigin="5482,-1982" coordsize="1918,828">
              <v:shape style="position:absolute;left:5482;top:-1982;width:1918;height:828" coordorigin="5482,-1982" coordsize="1918,828" path="m5482,-1154l7401,-1154,7401,-1982,5482,-1982,5482,-1154e" filled="t" fillcolor="#3953A4" stroked="f">
                <v:path arrowok="t"/>
                <v:fill/>
              </v:shape>
            </v:group>
            <v:group style="position:absolute;left:7371;top:-1184;width:30;height:30" coordorigin="7371,-1184" coordsize="30,30">
              <v:shape style="position:absolute;left:7371;top:-1184;width:30;height:30" coordorigin="7371,-1184" coordsize="30,30" path="m7401,-1184l7401,-1154,7371,-1154e" filled="f" stroked="t" strokeweight="2.0pt" strokecolor="#231F20">
                <v:path arrowok="t"/>
              </v:shape>
            </v:group>
            <v:group style="position:absolute;left:5542;top:-1154;width:1768;height:2" coordorigin="5542,-1154" coordsize="1768,2">
              <v:shape style="position:absolute;left:5542;top:-1154;width:1768;height:2" coordorigin="5542,-1154" coordsize="1768,0" path="m7311,-1154l5542,-1154e" filled="f" stroked="t" strokeweight="2.0pt" strokecolor="#231F20">
                <v:path arrowok="t"/>
                <v:stroke dashstyle="longDash"/>
              </v:shape>
            </v:group>
            <v:group style="position:absolute;left:5482;top:-1184;width:30;height:30" coordorigin="5482,-1184" coordsize="30,30">
              <v:shape style="position:absolute;left:5482;top:-1184;width:30;height:30" coordorigin="5482,-1184" coordsize="30,30" path="m5512,-1154l5482,-1154,5482,-1184e" filled="f" stroked="t" strokeweight="2.0pt" strokecolor="#231F20">
                <v:path arrowok="t"/>
              </v:shape>
            </v:group>
            <v:group style="position:absolute;left:5482;top:-1923;width:2;height:680" coordorigin="5482,-1923" coordsize="2,680">
              <v:shape style="position:absolute;left:5482;top:-1923;width:2;height:680" coordorigin="5482,-1923" coordsize="0,680" path="m5482,-1243l5482,-1923e" filled="f" stroked="t" strokeweight="2.0pt" strokecolor="#231F20">
                <v:path arrowok="t"/>
                <v:stroke dashstyle="longDash"/>
              </v:shape>
            </v:group>
            <v:group style="position:absolute;left:5482;top:-1982;width:30;height:30" coordorigin="5482,-1982" coordsize="30,30">
              <v:shape style="position:absolute;left:5482;top:-1982;width:30;height:30" coordorigin="5482,-1982" coordsize="30,30" path="m5482,-1952l5482,-1982,5512,-1982e" filled="f" stroked="t" strokeweight="2.0pt" strokecolor="#231F20">
                <v:path arrowok="t"/>
              </v:shape>
            </v:group>
            <v:group style="position:absolute;left:5572;top:-1982;width:1768;height:2" coordorigin="5572,-1982" coordsize="1768,2">
              <v:shape style="position:absolute;left:5572;top:-1982;width:1768;height:2" coordorigin="5572,-1982" coordsize="1768,0" path="m5572,-1982l7341,-1982e" filled="f" stroked="t" strokeweight="2.0pt" strokecolor="#231F20">
                <v:path arrowok="t"/>
                <v:stroke dashstyle="longDash"/>
              </v:shape>
            </v:group>
            <v:group style="position:absolute;left:7371;top:-1982;width:30;height:30" coordorigin="7371,-1982" coordsize="30,30">
              <v:shape style="position:absolute;left:7371;top:-1982;width:30;height:30" coordorigin="7371,-1982" coordsize="30,30" path="m7371,-1982l7401,-1982,7401,-1952e" filled="f" stroked="t" strokeweight="2.0pt" strokecolor="#231F20">
                <v:path arrowok="t"/>
              </v:shape>
            </v:group>
            <v:group style="position:absolute;left:7401;top:-1893;width:2;height:680" coordorigin="7401,-1893" coordsize="2,680">
              <v:shape style="position:absolute;left:7401;top:-1893;width:2;height:680" coordorigin="7401,-1893" coordsize="0,680" path="m7401,-1893l7401,-1213e" filled="f" stroked="t" strokeweight="2.0pt" strokecolor="#231F20">
                <v:path arrowok="t"/>
                <v:stroke dashstyle="longDash"/>
              </v:shape>
            </v:group>
            <v:group style="position:absolute;left:7462;top:-1989;width:269;height:827" coordorigin="7462,-1989" coordsize="269,827">
              <v:shape style="position:absolute;left:7462;top:-1989;width:269;height:827" coordorigin="7462,-1989" coordsize="269,827" path="m7462,-1161l7731,-1161,7731,-1989,7462,-1989,7462,-1161e" filled="t" fillcolor="#00A14B" stroked="f">
                <v:path arrowok="t"/>
                <v:fill/>
              </v:shape>
            </v:group>
            <v:group style="position:absolute;left:7462;top:-1989;width:269;height:827" coordorigin="7462,-1989" coordsize="269,827">
              <v:shape style="position:absolute;left:7462;top:-1989;width:269;height:827" coordorigin="7462,-1989" coordsize="269,827" path="m7462,-1161l7731,-1161,7731,-1989,7462,-1989,7462,-1161xe" filled="f" stroked="t" strokeweight="3.0pt" strokecolor="#ED1C24">
                <v:path arrowok="t"/>
              </v:shape>
            </v:group>
            <v:group style="position:absolute;left:4411;top:-1975;width:269;height:827" coordorigin="4411,-1975" coordsize="269,827">
              <v:shape style="position:absolute;left:4411;top:-1975;width:269;height:827" coordorigin="4411,-1975" coordsize="269,827" path="m4411,-1148l4680,-1148,4680,-1975,4411,-1975,4411,-1148e" filled="t" fillcolor="#00A14B" stroked="f">
                <v:path arrowok="t"/>
                <v:fill/>
              </v:shape>
            </v:group>
            <v:group style="position:absolute;left:4411;top:-1975;width:269;height:827" coordorigin="4411,-1975" coordsize="269,827">
              <v:shape style="position:absolute;left:4411;top:-1975;width:269;height:827" coordorigin="4411,-1975" coordsize="269,827" path="m4411,-1148l4680,-1148,4680,-1975,4411,-1975,4411,-1148xe" filled="f" stroked="t" strokeweight="3.0pt" strokecolor="#ED1C24">
                <v:path arrowok="t"/>
              </v:shape>
            </v:group>
            <v:group style="position:absolute;left:4198;top:-1988;width:144;height:828" coordorigin="4198,-1988" coordsize="144,828">
              <v:shape style="position:absolute;left:4198;top:-1988;width:144;height:828" coordorigin="4198,-1988" coordsize="144,828" path="m4198,-1160l4343,-1160,4343,-1988,4198,-1988,4198,-1160e" filled="t" fillcolor="#3953A4" stroked="f">
                <v:path arrowok="t"/>
                <v:fill/>
              </v:shape>
            </v:group>
            <v:group style="position:absolute;left:4313;top:-1190;width:30;height:30" coordorigin="4313,-1190" coordsize="30,30">
              <v:shape style="position:absolute;left:4313;top:-1190;width:30;height:30" coordorigin="4313,-1190" coordsize="30,30" path="m4343,-1190l4343,-1160,4313,-1160e" filled="f" stroked="t" strokeweight="2.0pt" strokecolor="#231F20">
                <v:path arrowok="t"/>
              </v:shape>
            </v:group>
            <v:group style="position:absolute;left:4198;top:-1190;width:30;height:30" coordorigin="4198,-1190" coordsize="30,30">
              <v:shape style="position:absolute;left:4198;top:-1190;width:30;height:30" coordorigin="4198,-1190" coordsize="30,30" path="m4228,-1160l4198,-1160,4198,-1190e" filled="f" stroked="t" strokeweight="2.0pt" strokecolor="#231F20">
                <v:path arrowok="t"/>
              </v:shape>
            </v:group>
            <v:group style="position:absolute;left:4198;top:-1929;width:2;height:680" coordorigin="4198,-1929" coordsize="2,680">
              <v:shape style="position:absolute;left:4198;top:-1929;width:2;height:680" coordorigin="4198,-1929" coordsize="0,680" path="m4198,-1249l4198,-1929e" filled="f" stroked="t" strokeweight="2.0pt" strokecolor="#231F20">
                <v:path arrowok="t"/>
                <v:stroke dashstyle="longDash"/>
              </v:shape>
            </v:group>
            <v:group style="position:absolute;left:4198;top:-1988;width:30;height:30" coordorigin="4198,-1988" coordsize="30,30">
              <v:shape style="position:absolute;left:4198;top:-1988;width:30;height:30" coordorigin="4198,-1988" coordsize="30,30" path="m4198,-1958l4198,-1988,4228,-1988e" filled="f" stroked="t" strokeweight="2.0pt" strokecolor="#231F20">
                <v:path arrowok="t"/>
              </v:shape>
            </v:group>
            <v:group style="position:absolute;left:4313;top:-1988;width:30;height:30" coordorigin="4313,-1988" coordsize="30,30">
              <v:shape style="position:absolute;left:4313;top:-1988;width:30;height:30" coordorigin="4313,-1988" coordsize="30,30" path="m4313,-1988l4343,-1988,4343,-1958e" filled="f" stroked="t" strokeweight="2.0pt" strokecolor="#231F20">
                <v:path arrowok="t"/>
              </v:shape>
            </v:group>
            <v:group style="position:absolute;left:4343;top:-1899;width:2;height:680" coordorigin="4343,-1899" coordsize="2,680">
              <v:shape style="position:absolute;left:4343;top:-1899;width:2;height:680" coordorigin="4343,-1899" coordsize="0,680" path="m4343,-1899l4343,-1219e" filled="f" stroked="t" strokeweight="2.0pt" strokecolor="#231F20">
                <v:path arrowok="t"/>
                <v:stroke dashstyle="longDash"/>
              </v:shape>
            </v:group>
            <v:group style="position:absolute;left:4546;top:-2372;width:916;height:373" coordorigin="4546,-2372" coordsize="916,373">
              <v:shape style="position:absolute;left:4546;top:-2372;width:916;height:373" coordorigin="4546,-2372" coordsize="916,373" path="m4546,-1999l4558,-2060,4592,-2117,4648,-2171,4722,-2220,4814,-2263,4921,-2300,4979,-2316,5041,-2331,5105,-2343,5172,-2353,5242,-2361,5313,-2367,5387,-2371,5462,-2372e" filled="f" stroked="t" strokeweight="2.0pt" strokecolor="#ED1C24">
                <v:path arrowok="t"/>
                <v:stroke dashstyle="longDash"/>
              </v:shape>
            </v:group>
            <v:group style="position:absolute;left:5451;top:-2374;width:922;height:277" coordorigin="5451,-2374" coordsize="922,277">
              <v:shape style="position:absolute;left:5451;top:-2374;width:922;height:277" coordorigin="5451,-2374" coordsize="922,277" path="m6373,-2097l6331,-2144,6274,-2188,6205,-2228,6124,-2264,6032,-2296,5931,-2323,5821,-2344,5704,-2361,5642,-2366,5580,-2371,5516,-2373,5451,-2374e" filled="f" stroked="t" strokeweight="2.0pt" strokecolor="#ED1C24">
                <v:path arrowok="t"/>
                <v:stroke dashstyle="longDash"/>
              </v:shape>
            </v:group>
            <v:group style="position:absolute;left:6285;top:-2147;width:148;height:158" coordorigin="6285,-2147" coordsize="148,158">
              <v:shape style="position:absolute;left:6285;top:-2147;width:148;height:158" coordorigin="6285,-2147" coordsize="148,158" path="m6432,-2147l6285,-2087,6411,-1989,6432,-2147e" filled="t" fillcolor="#ED1C24" stroked="f">
                <v:path arrowok="t"/>
                <v:fill/>
              </v:shape>
            </v:group>
            <v:group style="position:absolute;left:7002;top:-2378;width:583;height:385" coordorigin="7002,-2378" coordsize="583,385">
              <v:shape style="position:absolute;left:7002;top:-2378;width:583;height:385" coordorigin="7002,-2378" coordsize="583,385" path="m7586,-1994l7578,-2056,7556,-2115,7521,-2170,7473,-2221,7415,-2266,7347,-2304,7270,-2335,7187,-2359,7097,-2373,7050,-2377,7002,-2378e" filled="f" stroked="t" strokeweight="2.0pt" strokecolor="#ED1C24">
                <v:path arrowok="t"/>
                <v:stroke dashstyle="longDash"/>
              </v:shape>
            </v:group>
            <v:group style="position:absolute;left:6519;top:-2374;width:478;height:272" coordorigin="6519,-2374" coordsize="478,272">
              <v:shape style="position:absolute;left:6519;top:-2374;width:478;height:272" coordorigin="6519,-2374" coordsize="478,272" path="m6519,-2102l6555,-2170,6607,-2230,6673,-2282,6749,-2324,6806,-2345,6867,-2361,6931,-2371,6963,-2373,6997,-2374e" filled="f" stroked="t" strokeweight="2.0pt" strokecolor="#ED1C24">
                <v:path arrowok="t"/>
                <v:stroke dashstyle="longDash"/>
              </v:shape>
            </v:group>
            <v:group style="position:absolute;left:6450;top:-2142;width:156;height:152" coordorigin="6450,-2142" coordsize="156,152">
              <v:shape style="position:absolute;left:6450;top:-2142;width:156;height:152" coordorigin="6450,-2142" coordsize="156,152" path="m6450,-2142l6497,-1989,6605,-2106,6450,-2142e" filled="t" fillcolor="#ED1C24" stroked="f">
                <v:path arrowok="t"/>
                <v:fill/>
              </v:shape>
            </v:group>
            <v:group style="position:absolute;left:4194;top:-2330;width:357;height:363" coordorigin="4194,-2330" coordsize="357,363">
              <v:shape style="position:absolute;left:4194;top:-2330;width:357;height:363" coordorigin="4194,-2330" coordsize="357,363" path="m4551,-1967l4541,-2054,4511,-2134,4465,-2203,4405,-2260,4333,-2301,4252,-2325,4224,-2328,4194,-2330e" filled="f" stroked="t" strokeweight="2.0pt" strokecolor="#ED1C24">
                <v:path arrowok="t"/>
                <v:stroke dashstyle="longDash"/>
              </v:shape>
            </v:group>
            <v:group style="position:absolute;left:7586;top:-2384;width:760;height:385" coordorigin="7586,-2384" coordsize="760,385">
              <v:shape style="position:absolute;left:7586;top:-2384;width:760;height:385" coordorigin="7586,-2384" coordsize="760,385" path="m7586,-1999l7596,-2062,7624,-2121,7670,-2176,7732,-2227,7808,-2272,7897,-2310,7996,-2341,8105,-2365,8222,-2379,8283,-2383,8346,-2384e" filled="f" stroked="t" strokeweight="2.0pt" strokecolor="#ED1C24">
                <v:path arrowok="t"/>
                <v:stroke dashstyle="longDash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394806pt;margin-top:-88.597435pt;width:12pt;height:20.341392pt;mso-position-horizontal-relative:page;mso-position-vertical-relative:paragraph;z-index:-752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2"/>
                    </w:rPr>
                    <w:t>Pro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FFFFFF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Differe</w:t>
      </w:r>
      <w:r>
        <w:rPr>
          <w:rFonts w:ascii="Arial" w:hAnsi="Arial" w:cs="Arial" w:eastAsia="Arial"/>
          <w:sz w:val="24"/>
          <w:szCs w:val="24"/>
          <w:spacing w:val="-7"/>
          <w:w w:val="105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4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configurations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used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acquire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DENSE</w:t>
      </w:r>
      <w:r>
        <w:rPr>
          <w:rFonts w:ascii="Arial" w:hAnsi="Arial" w:cs="Arial" w:eastAsia="Arial"/>
          <w:sz w:val="24"/>
          <w:szCs w:val="24"/>
          <w:spacing w:val="45"/>
          <w:w w:val="11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data.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configurations: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ec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1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tros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e;</w:t>
      </w:r>
      <w:r>
        <w:rPr>
          <w:rFonts w:ascii="Arial" w:hAnsi="Arial" w:cs="Arial" w:eastAsia="Arial"/>
          <w:sz w:val="24"/>
          <w:szCs w:val="24"/>
          <w:spacing w:val="4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configuration.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outlines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ws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pulse(s)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is/are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64" w:after="0" w:line="240" w:lineRule="auto"/>
        <w:ind w:left="493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Prospective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Incorrectly</w:t>
      </w:r>
      <w:r>
        <w:rPr>
          <w:rFonts w:ascii="Arial" w:hAnsi="Arial" w:cs="Arial" w:eastAsia="Arial"/>
          <w:sz w:val="18"/>
          <w:szCs w:val="18"/>
          <w:color w:val="ED1C23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420" w:bottom="1020" w:left="1720" w:right="1340"/>
          <w:pgSz w:w="12240" w:h="15840"/>
          <w:cols w:num="5" w:equalWidth="0">
            <w:col w:w="1433" w:space="226"/>
            <w:col w:w="1581" w:space="344"/>
            <w:col w:w="1621" w:space="412"/>
            <w:col w:w="1581" w:space="364"/>
            <w:col w:w="1618"/>
          </w:cols>
        </w:sectPr>
      </w:pPr>
      <w:rPr/>
    </w:p>
    <w:p>
      <w:pPr>
        <w:spacing w:before="0" w:after="0" w:line="206" w:lineRule="exact"/>
        <w:ind w:left="493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Retrospective</w:t>
      </w:r>
      <w:r>
        <w:rPr>
          <w:rFonts w:ascii="Arial" w:hAnsi="Arial" w:cs="Arial" w:eastAsia="Arial"/>
          <w:sz w:val="18"/>
          <w:szCs w:val="18"/>
          <w:color w:val="221F1F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Incorrectly</w:t>
      </w:r>
      <w:r>
        <w:rPr>
          <w:rFonts w:ascii="Arial" w:hAnsi="Arial" w:cs="Arial" w:eastAsia="Arial"/>
          <w:sz w:val="18"/>
          <w:szCs w:val="18"/>
          <w:color w:val="ED1C23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Incorrectly</w:t>
      </w:r>
      <w:r>
        <w:rPr>
          <w:rFonts w:ascii="Arial" w:hAnsi="Arial" w:cs="Arial" w:eastAsia="Arial"/>
          <w:sz w:val="18"/>
          <w:szCs w:val="18"/>
          <w:color w:val="ED1C23"/>
          <w:spacing w:val="-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ED1C23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3258" w:space="337"/>
            <w:col w:w="1581" w:space="414"/>
            <w:col w:w="1621" w:space="355"/>
            <w:col w:w="1614"/>
          </w:cols>
        </w:sectPr>
      </w:pPr>
      <w:rPr/>
    </w:p>
    <w:p>
      <w:pPr>
        <w:spacing w:before="0" w:after="0" w:line="206" w:lineRule="exact"/>
        <w:ind w:left="493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19.359398pt;margin-top:13.312601pt;width:420.238606pt;height:129.490282pt;mso-position-horizontal-relative:page;mso-position-vertical-relative:paragraph;z-index:-7517" coordorigin="2387,266" coordsize="8405,2590">
            <v:group style="position:absolute;left:8699;top:618;width:1995;height:1396" coordorigin="8699,618" coordsize="1995,1396">
              <v:shape style="position:absolute;left:8699;top:618;width:1995;height:1396" coordorigin="8699,618" coordsize="1995,1396" path="m8699,1422l8750,1363,8786,1298,8797,1277,8833,1220,8869,1188,8883,1190,8933,1234,8963,1293,8991,1359,9000,1381,9034,1438,9097,1462,9109,1466,9146,1520,9162,1590,9164,1601,9166,1606,9168,1605,9173,1583,9182,1510,9192,1408,9203,1285,9208,1219,9214,1151,9219,1083,9224,1015,9229,949,9234,885,9244,772,9252,683,9261,618,9264,623,9272,686,9281,808,9287,886,9292,973,9298,1067,9303,1165,9309,1267,9314,1369,9319,1470,9324,1569,9328,1662,9332,1748,9335,1826,9337,1892,9340,1984,9339,2006,9339,2014,9339,2013,9340,2005,9342,1989,9344,1967,9347,1940,9350,1908,9358,1834,9367,1753,9377,1672,9387,1597,9398,1535,9422,1474,9488,1452,9560,1443,9634,1437,9657,1435,9728,1424,9777,1385,9823,1334,9839,1316,9856,1297,9906,1243,9954,1202,9982,1187,9998,1187,10057,1227,10097,1283,10122,1324,10135,1344,10172,1396,10225,1427,10240,1426,10260,1425,10337,1424,10398,1422,10462,1421,10525,1419,10610,1418,10671,1417,10692,1416,10694,1416e" filled="f" stroked="t" strokeweight="1.0pt" strokecolor="#221F1F">
                <v:path arrowok="t"/>
              </v:shape>
            </v:group>
            <v:group style="position:absolute;left:4582;top:289;width:181;height:781" coordorigin="4582,289" coordsize="181,781">
              <v:shape style="position:absolute;left:4582;top:289;width:181;height:781" coordorigin="4582,289" coordsize="181,781" path="m4582,1071l4762,1071,4762,289,4582,289,4582,1071e" filled="t" fillcolor="#00A04B" stroked="f">
                <v:path arrowok="t"/>
                <v:fill/>
              </v:shape>
            </v:group>
            <v:group style="position:absolute;left:4582;top:289;width:181;height:781" coordorigin="4582,289" coordsize="181,781">
              <v:shape style="position:absolute;left:4582;top:289;width:181;height:781" coordorigin="4582,289" coordsize="181,781" path="m4582,1071l4762,1071,4762,289,4582,289,4582,1071xe" filled="f" stroked="t" strokeweight="2.0pt" strokecolor="#EC1C23">
                <v:path arrowok="t"/>
              </v:shape>
            </v:group>
            <v:group style="position:absolute;left:2587;top:289;width:180;height:781" coordorigin="2587,289" coordsize="180,781">
              <v:shape style="position:absolute;left:2587;top:289;width:180;height:781" coordorigin="2587,289" coordsize="180,781" path="m2587,1071l2768,1071,2768,289,2587,289,2587,1071e" filled="t" fillcolor="#00A04B" stroked="f">
                <v:path arrowok="t"/>
                <v:fill/>
              </v:shape>
            </v:group>
            <v:group style="position:absolute;left:2587;top:289;width:180;height:781" coordorigin="2587,289" coordsize="180,781">
              <v:shape style="position:absolute;left:2587;top:289;width:180;height:781" coordorigin="2587,289" coordsize="180,781" path="m2587,1071l2768,1071,2768,289,2587,289,2587,1071xe" filled="f" stroked="t" strokeweight="2.0pt" strokecolor="#EC1C23">
                <v:path arrowok="t"/>
              </v:shape>
            </v:group>
            <v:group style="position:absolute;left:2432;top:618;width:2277;height:1396" coordorigin="2432,618" coordsize="2277,1396">
              <v:shape style="position:absolute;left:2432;top:618;width:2277;height:1396" coordorigin="2432,618" coordsize="2277,1396" path="m2432,1484l2477,1484,2516,1484,2550,1485,2579,1485,2645,1482,2709,1469,2763,1435,2795,1381,2820,1311,2828,1287,2836,1264,2863,1208,2884,1188,2898,1190,2947,1235,2978,1294,3006,1360,3015,1381,3048,1438,3111,1463,3124,1466,3160,1520,3176,1590,3178,1601,3180,1606,3183,1605,3187,1583,3196,1510,3207,1408,3217,1285,3223,1219,3228,1151,3233,1083,3239,1015,3244,949,3249,885,3258,772,3266,683,3276,618,3279,623,3286,686,3296,808,3301,886,3307,973,3312,1067,3318,1165,3323,1267,3328,1369,3334,1470,3338,1569,3342,1662,3346,1748,3349,1826,3352,1892,3354,1984,3354,2006,3353,2014,3354,2013,3355,2005,3356,1989,3359,1967,3361,1940,3365,1908,3372,1834,3381,1753,3391,1672,3402,1597,3413,1535,3436,1474,3503,1452,3574,1443,3649,1437,3672,1435,3742,1424,3791,1385,3837,1334,3854,1316,3870,1297,3921,1243,3968,1202,3997,1187,4013,1187,4071,1227,4111,1283,4137,1324,4149,1344,4187,1396,4239,1427,4255,1426,4274,1426,4351,1425,4412,1424,4476,1424,4540,1423,4625,1423,4686,1423,4706,1422,4709,1422e" filled="f" stroked="t" strokeweight="1.0pt" strokecolor="#221F1F">
                <v:path arrowok="t"/>
              </v:shape>
            </v:group>
            <v:group style="position:absolute;left:2432;top:2127;width:8350;height:2" coordorigin="2432,2127" coordsize="8350,2">
              <v:shape style="position:absolute;left:2432;top:2127;width:8350;height:2" coordorigin="2432,2127" coordsize="8350,0" path="m2432,2127l10782,2127e" filled="f" stroked="t" strokeweight="1.0pt" strokecolor="#39B44A">
                <v:path arrowok="t"/>
                <v:stroke dashstyle="longDash"/>
              </v:shape>
            </v:group>
            <v:group style="position:absolute;left:2468;top:2374;width:8314;height:2" coordorigin="2468,2374" coordsize="8314,2">
              <v:shape style="position:absolute;left:2468;top:2374;width:8314;height:2" coordorigin="2468,2374" coordsize="8314,0" path="m2468,2374l10782,2374e" filled="f" stroked="t" strokeweight="1.0pt" strokecolor="#39B44A">
                <v:path arrowok="t"/>
                <v:stroke dashstyle="longDash"/>
              </v:shape>
            </v:group>
            <v:group style="position:absolute;left:2677;top:1065;width:2;height:1631" coordorigin="2677,1065" coordsize="2,1631">
              <v:shape style="position:absolute;left:2677;top:1065;width:2;height:1631" coordorigin="2677,1065" coordsize="0,1631" path="m2677,1065l2677,2697e" filled="f" stroked="t" strokeweight="1.0pt" strokecolor="#221F1F">
                <v:path arrowok="t"/>
                <v:stroke dashstyle="longDash"/>
              </v:shape>
            </v:group>
            <v:group style="position:absolute;left:4672;top:1065;width:2;height:1197" coordorigin="4672,1065" coordsize="2,1197">
              <v:shape style="position:absolute;left:4672;top:1065;width:2;height:1197" coordorigin="4672,1065" coordsize="0,1197" path="m4672,1065l4672,2262e" filled="f" stroked="t" strokeweight="1.0pt" strokecolor="#221F1F">
                <v:path arrowok="t"/>
                <v:stroke dashstyle="longDash"/>
              </v:shape>
            </v:group>
            <v:group style="position:absolute;left:3432;top:283;width:1113;height:782" coordorigin="3432,283" coordsize="1113,782">
              <v:shape style="position:absolute;left:3432;top:283;width:1113;height:782" coordorigin="3432,283" coordsize="1113,782" path="m3432,1065l4545,1065,4545,283,3432,283,3432,1065e" filled="t" fillcolor="#3852A2" stroked="f">
                <v:path arrowok="t"/>
                <v:fill/>
              </v:shape>
            </v:group>
            <v:group style="position:absolute;left:4515;top:1035;width:30;height:30" coordorigin="4515,1035" coordsize="30,30">
              <v:shape style="position:absolute;left:4515;top:1035;width:30;height:30" coordorigin="4515,1035" coordsize="30,30" path="m4545,1035l4545,1065,4515,1065e" filled="f" stroked="t" strokeweight="1.0pt" strokecolor="#221F1F">
                <v:path arrowok="t"/>
              </v:shape>
            </v:group>
            <v:group style="position:absolute;left:3493;top:1065;width:960;height:2" coordorigin="3493,1065" coordsize="960,2">
              <v:shape style="position:absolute;left:3493;top:1065;width:960;height:2" coordorigin="3493,1065" coordsize="960,0" path="m4453,1065l3493,1065e" filled="f" stroked="t" strokeweight="1.0pt" strokecolor="#221F1F">
                <v:path arrowok="t"/>
                <v:stroke dashstyle="longDash"/>
              </v:shape>
            </v:group>
            <v:group style="position:absolute;left:3432;top:1035;width:30;height:30" coordorigin="3432,1035" coordsize="30,30">
              <v:shape style="position:absolute;left:3432;top:1035;width:30;height:30" coordorigin="3432,1035" coordsize="30,30" path="m3462,1065l3432,1065,3432,1035e" filled="f" stroked="t" strokeweight="1.0pt" strokecolor="#221F1F">
                <v:path arrowok="t"/>
              </v:shape>
            </v:group>
            <v:group style="position:absolute;left:3432;top:341;width:2;height:639" coordorigin="3432,341" coordsize="2,639">
              <v:shape style="position:absolute;left:3432;top:341;width:2;height:639" coordorigin="3432,341" coordsize="0,639" path="m3432,980l3432,341e" filled="f" stroked="t" strokeweight="1.0pt" strokecolor="#221F1F">
                <v:path arrowok="t"/>
                <v:stroke dashstyle="longDash"/>
              </v:shape>
            </v:group>
            <v:group style="position:absolute;left:3432;top:283;width:30;height:30" coordorigin="3432,283" coordsize="30,30">
              <v:shape style="position:absolute;left:3432;top:283;width:30;height:30" coordorigin="3432,283" coordsize="30,30" path="m3432,313l3432,283,3462,283e" filled="f" stroked="t" strokeweight="1.0pt" strokecolor="#221F1F">
                <v:path arrowok="t"/>
              </v:shape>
            </v:group>
            <v:group style="position:absolute;left:3524;top:283;width:960;height:2" coordorigin="3524,283" coordsize="960,2">
              <v:shape style="position:absolute;left:3524;top:283;width:960;height:2" coordorigin="3524,283" coordsize="960,0" path="m3524,283l4484,283e" filled="f" stroked="t" strokeweight="1.0pt" strokecolor="#221F1F">
                <v:path arrowok="t"/>
                <v:stroke dashstyle="longDash"/>
              </v:shape>
            </v:group>
            <v:group style="position:absolute;left:4515;top:283;width:30;height:30" coordorigin="4515,283" coordsize="30,30">
              <v:shape style="position:absolute;left:4515;top:283;width:30;height:30" coordorigin="4515,283" coordsize="30,30" path="m4515,283l4545,283,4545,313e" filled="f" stroked="t" strokeweight="1.0pt" strokecolor="#221F1F">
                <v:path arrowok="t"/>
              </v:shape>
            </v:group>
            <v:group style="position:absolute;left:4545;top:369;width:2;height:639" coordorigin="4545,369" coordsize="2,639">
              <v:shape style="position:absolute;left:4545;top:369;width:2;height:639" coordorigin="4545,369" coordsize="0,639" path="m4545,369l4545,1008e" filled="f" stroked="t" strokeweight="1.0pt" strokecolor="#221F1F">
                <v:path arrowok="t"/>
                <v:stroke dashstyle="longDash"/>
              </v:shape>
            </v:group>
            <v:group style="position:absolute;left:2397;top:289;width:144;height:782" coordorigin="2397,289" coordsize="144,782">
              <v:shape style="position:absolute;left:2397;top:289;width:144;height:782" coordorigin="2397,289" coordsize="144,782" path="m2397,1071l2541,1071,2541,289,2397,289,2397,1071e" filled="t" fillcolor="#3852A2" stroked="f">
                <v:path arrowok="t"/>
                <v:fill/>
              </v:shape>
            </v:group>
            <v:group style="position:absolute;left:2511;top:1041;width:30;height:30" coordorigin="2511,1041" coordsize="30,30">
              <v:shape style="position:absolute;left:2511;top:1041;width:30;height:30" coordorigin="2511,1041" coordsize="30,30" path="m2541,1041l2541,1071,2511,1071e" filled="f" stroked="t" strokeweight="1.0pt" strokecolor="#221F1F">
                <v:path arrowok="t"/>
              </v:shape>
            </v:group>
            <v:group style="position:absolute;left:2397;top:1041;width:30;height:30" coordorigin="2397,1041" coordsize="30,30">
              <v:shape style="position:absolute;left:2397;top:1041;width:30;height:30" coordorigin="2397,1041" coordsize="30,30" path="m2427,1071l2397,1071,2397,1041e" filled="f" stroked="t" strokeweight="1.0pt" strokecolor="#221F1F">
                <v:path arrowok="t"/>
              </v:shape>
            </v:group>
            <v:group style="position:absolute;left:2397;top:347;width:2;height:639" coordorigin="2397,347" coordsize="2,639">
              <v:shape style="position:absolute;left:2397;top:347;width:2;height:639" coordorigin="2397,347" coordsize="0,639" path="m2397,986l2397,347e" filled="f" stroked="t" strokeweight="1.0pt" strokecolor="#221F1F">
                <v:path arrowok="t"/>
                <v:stroke dashstyle="longDash"/>
              </v:shape>
            </v:group>
            <v:group style="position:absolute;left:2397;top:289;width:30;height:30" coordorigin="2397,289" coordsize="30,30">
              <v:shape style="position:absolute;left:2397;top:289;width:30;height:30" coordorigin="2397,289" coordsize="30,30" path="m2397,319l2397,289,2427,289e" filled="f" stroked="t" strokeweight="1.0pt" strokecolor="#221F1F">
                <v:path arrowok="t"/>
              </v:shape>
            </v:group>
            <v:group style="position:absolute;left:2511;top:289;width:30;height:30" coordorigin="2511,289" coordsize="30,30">
              <v:shape style="position:absolute;left:2511;top:289;width:30;height:30" coordorigin="2511,289" coordsize="30,30" path="m2511,289l2541,289,2541,319e" filled="f" stroked="t" strokeweight="1.0pt" strokecolor="#221F1F">
                <v:path arrowok="t"/>
              </v:shape>
            </v:group>
            <v:group style="position:absolute;left:2541;top:375;width:2;height:639" coordorigin="2541,375" coordsize="2,639">
              <v:shape style="position:absolute;left:2541;top:375;width:2;height:639" coordorigin="2541,375" coordsize="0,639" path="m2541,375l2541,1014e" filled="f" stroked="t" strokeweight="1.0pt" strokecolor="#221F1F">
                <v:path arrowok="t"/>
                <v:stroke dashstyle="longDash"/>
              </v:shape>
            </v:group>
            <v:group style="position:absolute;left:6577;top:289;width:181;height:781" coordorigin="6577,289" coordsize="181,781">
              <v:shape style="position:absolute;left:6577;top:289;width:181;height:781" coordorigin="6577,289" coordsize="181,781" path="m6577,1071l6757,1071,6757,289,6577,289,6577,1071e" filled="t" fillcolor="#00A04B" stroked="f">
                <v:path arrowok="t"/>
                <v:fill/>
              </v:shape>
            </v:group>
            <v:group style="position:absolute;left:6577;top:289;width:181;height:781" coordorigin="6577,289" coordsize="181,781">
              <v:shape style="position:absolute;left:6577;top:289;width:181;height:781" coordorigin="6577,289" coordsize="181,781" path="m6577,1071l6757,1071,6757,289,6577,289,6577,1071xe" filled="f" stroked="t" strokeweight="2.0pt" strokecolor="#EC1C23">
                <v:path arrowok="t"/>
              </v:shape>
            </v:group>
            <v:group style="position:absolute;left:4709;top:618;width:1995;height:1396" coordorigin="4709,618" coordsize="1995,1396">
              <v:shape style="position:absolute;left:4709;top:618;width:1995;height:1396" coordorigin="4709,618" coordsize="1995,1396" path="m4709,1422l4759,1363,4795,1299,4807,1277,4842,1220,4878,1188,4893,1190,4942,1234,4973,1293,5001,1359,5010,1381,5043,1438,5106,1462,5119,1466,5156,1520,5171,1590,5173,1601,5176,1606,5178,1605,5182,1583,5192,1510,5202,1408,5212,1285,5218,1219,5223,1151,5229,1083,5234,1015,5239,949,5244,885,5253,772,5262,683,5271,618,5274,623,5282,686,5291,808,5296,886,5302,973,5307,1067,5313,1165,5318,1267,5324,1369,5329,1470,5333,1569,5338,1662,5341,1748,5345,1826,5347,1892,5349,1984,5349,2006,5349,2014,5349,2013,5350,2005,5352,1989,5354,1967,5356,1940,5360,1908,5367,1834,5377,1753,5387,1672,5397,1597,5408,1535,5431,1474,5498,1452,5569,1443,5644,1437,5667,1435,5738,1424,5787,1385,5833,1334,5849,1316,5866,1297,5916,1243,5963,1202,5992,1187,6008,1187,6067,1227,6106,1283,6132,1324,6144,1344,6182,1396,6234,1427,6250,1426,6270,1426,6346,1425,6407,1424,6471,1424,6535,1423,6620,1423,6681,1423,6701,1422,6704,1422e" filled="f" stroked="t" strokeweight="1.0pt" strokecolor="#221F1F">
                <v:path arrowok="t"/>
              </v:shape>
            </v:group>
            <v:group style="position:absolute;left:5427;top:283;width:1113;height:782" coordorigin="5427,283" coordsize="1113,782">
              <v:shape style="position:absolute;left:5427;top:283;width:1113;height:782" coordorigin="5427,283" coordsize="1113,782" path="m5427,1065l6540,1065,6540,283,5427,283,5427,1065e" filled="t" fillcolor="#3852A2" stroked="f">
                <v:path arrowok="t"/>
                <v:fill/>
              </v:shape>
            </v:group>
            <v:group style="position:absolute;left:6510;top:1035;width:30;height:30" coordorigin="6510,1035" coordsize="30,30">
              <v:shape style="position:absolute;left:6510;top:1035;width:30;height:30" coordorigin="6510,1035" coordsize="30,30" path="m6540,1035l6540,1065,6510,1065e" filled="f" stroked="t" strokeweight="1.0pt" strokecolor="#221F1F">
                <v:path arrowok="t"/>
              </v:shape>
            </v:group>
            <v:group style="position:absolute;left:5488;top:1065;width:960;height:2" coordorigin="5488,1065" coordsize="960,2">
              <v:shape style="position:absolute;left:5488;top:1065;width:960;height:2" coordorigin="5488,1065" coordsize="960,0" path="m6448,1065l5488,1065e" filled="f" stroked="t" strokeweight="1.0pt" strokecolor="#221F1F">
                <v:path arrowok="t"/>
                <v:stroke dashstyle="longDash"/>
              </v:shape>
            </v:group>
            <v:group style="position:absolute;left:5427;top:1035;width:30;height:30" coordorigin="5427,1035" coordsize="30,30">
              <v:shape style="position:absolute;left:5427;top:1035;width:30;height:30" coordorigin="5427,1035" coordsize="30,30" path="m5457,1065l5427,1065,5427,1035e" filled="f" stroked="t" strokeweight="1.0pt" strokecolor="#221F1F">
                <v:path arrowok="t"/>
              </v:shape>
            </v:group>
            <v:group style="position:absolute;left:5427;top:341;width:2;height:639" coordorigin="5427,341" coordsize="2,639">
              <v:shape style="position:absolute;left:5427;top:341;width:2;height:639" coordorigin="5427,341" coordsize="0,639" path="m5427,980l5427,341e" filled="f" stroked="t" strokeweight="1.0pt" strokecolor="#221F1F">
                <v:path arrowok="t"/>
                <v:stroke dashstyle="longDash"/>
              </v:shape>
            </v:group>
            <v:group style="position:absolute;left:5427;top:283;width:30;height:30" coordorigin="5427,283" coordsize="30,30">
              <v:shape style="position:absolute;left:5427;top:283;width:30;height:30" coordorigin="5427,283" coordsize="30,30" path="m5427,313l5427,283,5457,283e" filled="f" stroked="t" strokeweight="1.0pt" strokecolor="#221F1F">
                <v:path arrowok="t"/>
              </v:shape>
            </v:group>
            <v:group style="position:absolute;left:5519;top:283;width:960;height:2" coordorigin="5519,283" coordsize="960,2">
              <v:shape style="position:absolute;left:5519;top:283;width:960;height:2" coordorigin="5519,283" coordsize="960,0" path="m5519,283l6479,283e" filled="f" stroked="t" strokeweight="1.0pt" strokecolor="#221F1F">
                <v:path arrowok="t"/>
                <v:stroke dashstyle="longDash"/>
              </v:shape>
            </v:group>
            <v:group style="position:absolute;left:6510;top:283;width:30;height:30" coordorigin="6510,283" coordsize="30,30">
              <v:shape style="position:absolute;left:6510;top:283;width:30;height:30" coordorigin="6510,283" coordsize="30,30" path="m6510,283l6540,283,6540,313e" filled="f" stroked="t" strokeweight="1.0pt" strokecolor="#221F1F">
                <v:path arrowok="t"/>
              </v:shape>
            </v:group>
            <v:group style="position:absolute;left:6540;top:369;width:2;height:639" coordorigin="6540,369" coordsize="2,639">
              <v:shape style="position:absolute;left:6540;top:369;width:2;height:639" coordorigin="6540,369" coordsize="0,639" path="m6540,369l6540,1008e" filled="f" stroked="t" strokeweight="1.0pt" strokecolor="#221F1F">
                <v:path arrowok="t"/>
                <v:stroke dashstyle="longDash"/>
              </v:shape>
            </v:group>
            <v:group style="position:absolute;left:8572;top:289;width:180;height:781" coordorigin="8572,289" coordsize="180,781">
              <v:shape style="position:absolute;left:8572;top:289;width:180;height:781" coordorigin="8572,289" coordsize="180,781" path="m8572,1071l8753,1071,8753,289,8572,289,8572,1071e" filled="t" fillcolor="#00A04B" stroked="f">
                <v:path arrowok="t"/>
                <v:fill/>
              </v:shape>
            </v:group>
            <v:group style="position:absolute;left:8572;top:289;width:180;height:781" coordorigin="8572,289" coordsize="180,781">
              <v:shape style="position:absolute;left:8572;top:289;width:180;height:781" coordorigin="8572,289" coordsize="180,781" path="m8572,1071l8753,1071,8753,289,8572,289,8572,1071xe" filled="f" stroked="t" strokeweight="2.0pt" strokecolor="#EC1C23">
                <v:path arrowok="t"/>
              </v:shape>
            </v:group>
            <v:group style="position:absolute;left:6704;top:618;width:1995;height:1396" coordorigin="6704,618" coordsize="1995,1396">
              <v:shape style="position:absolute;left:6704;top:618;width:1995;height:1396" coordorigin="6704,618" coordsize="1995,1396" path="m6704,1422l6755,1363,6790,1298,6802,1277,6837,1220,6873,1188,6888,1190,6937,1234,6968,1293,6996,1360,7005,1381,7039,1438,7101,1462,7114,1466,7151,1520,7166,1590,7169,1601,7171,1606,7173,1605,7177,1583,7187,1510,7197,1408,7208,1285,7213,1219,7218,1151,7224,1083,7229,1015,7234,949,7239,885,7249,772,7257,683,7266,618,7269,623,7277,686,7286,808,7292,886,7297,973,7302,1067,7308,1165,7314,1267,7319,1369,7324,1470,7329,1569,7333,1662,7337,1748,7340,1826,7342,1892,7344,1984,7344,2006,7344,2014,7344,2013,7345,2005,7347,1989,7349,1967,7352,1940,7355,1908,7363,1834,7372,1753,7382,1672,7392,1597,7403,1535,7427,1474,7493,1452,7564,1443,7639,1437,7662,1435,7733,1424,7782,1385,7828,1334,7844,1316,7861,1297,7911,1243,7959,1202,7987,1187,8003,1187,8062,1227,8102,1283,8127,1324,8139,1344,8177,1396,8229,1427,8245,1426,8265,1425,8341,1424,8402,1422,8467,1421,8530,1419,8615,1418,8676,1417,8697,1416,8699,1416e" filled="f" stroked="t" strokeweight="1.0pt" strokecolor="#221F1F">
                <v:path arrowok="t"/>
              </v:shape>
            </v:group>
            <v:group style="position:absolute;left:7423;top:283;width:1113;height:782" coordorigin="7423,283" coordsize="1113,782">
              <v:shape style="position:absolute;left:7423;top:283;width:1113;height:782" coordorigin="7423,283" coordsize="1113,782" path="m7423,1065l8535,1065,8535,283,7423,283,7423,1065e" filled="t" fillcolor="#3852A2" stroked="f">
                <v:path arrowok="t"/>
                <v:fill/>
              </v:shape>
            </v:group>
            <v:group style="position:absolute;left:8505;top:1035;width:30;height:30" coordorigin="8505,1035" coordsize="30,30">
              <v:shape style="position:absolute;left:8505;top:1035;width:30;height:30" coordorigin="8505,1035" coordsize="30,30" path="m8535,1035l8535,1065,8505,1065e" filled="f" stroked="t" strokeweight="1.0pt" strokecolor="#221F1F">
                <v:path arrowok="t"/>
              </v:shape>
            </v:group>
            <v:group style="position:absolute;left:7484;top:1065;width:960;height:2" coordorigin="7484,1065" coordsize="960,2">
              <v:shape style="position:absolute;left:7484;top:1065;width:960;height:2" coordorigin="7484,1065" coordsize="960,0" path="m8444,1065l7484,1065e" filled="f" stroked="t" strokeweight="1.0pt" strokecolor="#221F1F">
                <v:path arrowok="t"/>
                <v:stroke dashstyle="longDash"/>
              </v:shape>
            </v:group>
            <v:group style="position:absolute;left:7423;top:1035;width:30;height:30" coordorigin="7423,1035" coordsize="30,30">
              <v:shape style="position:absolute;left:7423;top:1035;width:30;height:30" coordorigin="7423,1035" coordsize="30,30" path="m7453,1065l7423,1065,7423,1035e" filled="f" stroked="t" strokeweight="1.0pt" strokecolor="#221F1F">
                <v:path arrowok="t"/>
              </v:shape>
            </v:group>
            <v:group style="position:absolute;left:7423;top:341;width:2;height:639" coordorigin="7423,341" coordsize="2,639">
              <v:shape style="position:absolute;left:7423;top:341;width:2;height:639" coordorigin="7423,341" coordsize="0,639" path="m7423,980l7423,341e" filled="f" stroked="t" strokeweight="1.0pt" strokecolor="#221F1F">
                <v:path arrowok="t"/>
                <v:stroke dashstyle="longDash"/>
              </v:shape>
            </v:group>
            <v:group style="position:absolute;left:7423;top:283;width:30;height:30" coordorigin="7423,283" coordsize="30,30">
              <v:shape style="position:absolute;left:7423;top:283;width:30;height:30" coordorigin="7423,283" coordsize="30,30" path="m7423,313l7423,283,7453,283e" filled="f" stroked="t" strokeweight="1.0pt" strokecolor="#221F1F">
                <v:path arrowok="t"/>
              </v:shape>
            </v:group>
            <v:group style="position:absolute;left:7515;top:283;width:960;height:2" coordorigin="7515,283" coordsize="960,2">
              <v:shape style="position:absolute;left:7515;top:283;width:960;height:2" coordorigin="7515,283" coordsize="960,0" path="m7515,283l8474,283e" filled="f" stroked="t" strokeweight="1.0pt" strokecolor="#221F1F">
                <v:path arrowok="t"/>
                <v:stroke dashstyle="longDash"/>
              </v:shape>
            </v:group>
            <v:group style="position:absolute;left:8505;top:283;width:30;height:30" coordorigin="8505,283" coordsize="30,30">
              <v:shape style="position:absolute;left:8505;top:283;width:30;height:30" coordorigin="8505,283" coordsize="30,30" path="m8505,283l8535,283,8535,313e" filled="f" stroked="t" strokeweight="1.0pt" strokecolor="#221F1F">
                <v:path arrowok="t"/>
              </v:shape>
            </v:group>
            <v:group style="position:absolute;left:8535;top:369;width:2;height:639" coordorigin="8535,369" coordsize="2,639">
              <v:shape style="position:absolute;left:8535;top:369;width:2;height:639" coordorigin="8535,369" coordsize="0,639" path="m8535,369l8535,1008e" filled="f" stroked="t" strokeweight="1.0pt" strokecolor="#221F1F">
                <v:path arrowok="t"/>
                <v:stroke dashstyle="longDash"/>
              </v:shape>
            </v:group>
            <v:group style="position:absolute;left:2469;top:2205;width:8225;height:556" coordorigin="2469,2205" coordsize="8225,556">
              <v:shape style="position:absolute;left:2469;top:2205;width:8225;height:556" coordorigin="2469,2205" coordsize="8225,556" path="m2469,2744l2717,2687,2941,2637,3142,2591,3322,2550,3482,2514,3624,2482,3751,2453,3862,2428,3961,2406,4049,2387,4127,2370,4197,2355,4261,2342,4320,2329,4432,2307,4545,2286,4606,2275,4672,2262,4775,2259,4877,2264,4978,2276,5077,2295,5176,2319,5274,2348,5371,2381,5468,2417,5564,2455,5660,2494,5757,2534,5853,2573,5950,2610,6047,2645,6145,2678,6244,2706,6344,2729,6445,2747,6548,2757,6652,2761,6760,2756,6875,2745,6995,2728,7118,2705,7245,2677,7374,2645,7503,2611,7633,2573,7761,2535,7887,2495,8010,2455,8129,2415,8242,2377,8349,2341,8448,2308,8539,2279,8620,2253,8691,2233,8750,2219,8834,2208,8902,2205,8932,2205,9013,2210,9089,2221,9142,2230,9170,2235,9233,2244,9307,2253,9394,2260,9500,2264,9563,2265,9632,2264,9707,2263,9785,2261,9867,2258,9950,2255,10034,2251,10117,2247,10199,2243,10278,2238,10354,2234,10425,2229,10490,2225,10598,2218,10669,2213,10688,2212,10694,2211e" filled="f" stroked="t" strokeweight="1.0pt" strokecolor="#26A9E1">
                <v:path arrowok="t"/>
              </v:shape>
            </v:group>
            <v:group style="position:absolute;left:6667;top:1065;width:2;height:1695" coordorigin="6667,1065" coordsize="2,1695">
              <v:shape style="position:absolute;left:6667;top:1065;width:2;height:1695" coordorigin="6667,1065" coordsize="0,1695" path="m6667,1065l6667,2761e" filled="f" stroked="t" strokeweight="1.0pt" strokecolor="#221F1F">
                <v:path arrowok="t"/>
                <v:stroke dashstyle="longDash"/>
              </v:shape>
            </v:group>
            <v:group style="position:absolute;left:8662;top:1065;width:2;height:1197" coordorigin="8662,1065" coordsize="2,1197">
              <v:shape style="position:absolute;left:8662;top:1065;width:2;height:1197" coordorigin="8662,1065" coordsize="0,1197" path="m8662,1065l8662,2262e" filled="f" stroked="t" strokeweight="1.0pt" strokecolor="#221F1F">
                <v:path arrowok="t"/>
                <v:stroke dashstyle="longDash"/>
              </v:shape>
            </v:group>
            <v:group style="position:absolute;left:4568;top:2157;width:209;height:210" coordorigin="4568,2157" coordsize="209,210">
              <v:shape style="position:absolute;left:4568;top:2157;width:209;height:210" coordorigin="4568,2157" coordsize="209,210" path="m4777,2263l4757,2325,4705,2363,4683,2368,4657,2365,4598,2336,4568,2281,4570,2255,4596,2192,4647,2160,4667,2157,4691,2159,4749,2191,4777,2248,4777,2263xe" filled="f" stroked="t" strokeweight="2.0pt" strokecolor="#2BB572">
                <v:path arrowok="t"/>
              </v:shape>
            </v:group>
            <v:group style="position:absolute;left:8558;top:2157;width:209;height:210" coordorigin="8558,2157" coordsize="209,210">
              <v:shape style="position:absolute;left:8558;top:2157;width:209;height:210" coordorigin="8558,2157" coordsize="209,210" path="m8768,2262l8747,2325,8695,2363,8673,2368,8648,2365,8588,2336,8558,2281,8560,2255,8586,2192,8637,2160,8658,2157,8682,2159,8739,2191,8767,2248,8768,2262xe" filled="f" stroked="t" strokeweight="2.0pt" strokecolor="#2BB572">
                <v:path arrowok="t"/>
              </v:shape>
            </v:group>
            <v:group style="position:absolute;left:2602;top:2623;width:151;height:147" coordorigin="2602,2623" coordsize="151,147">
              <v:shape style="position:absolute;left:2602;top:2623;width:151;height:147" coordorigin="2602,2623" coordsize="151,147" path="m2602,2770l2753,2623e" filled="f" stroked="t" strokeweight="2.0pt" strokecolor="#ED1C23">
                <v:path arrowok="t"/>
              </v:shape>
            </v:group>
            <v:group style="position:absolute;left:2604;top:2621;width:147;height:151" coordorigin="2604,2621" coordsize="147,151">
              <v:shape style="position:absolute;left:2604;top:2621;width:147;height:151" coordorigin="2604,2621" coordsize="147,151" path="m2604,2621l2751,2772e" filled="f" stroked="t" strokeweight="2.0pt" strokecolor="#ED1C23">
                <v:path arrowok="t"/>
              </v:shape>
            </v:group>
            <v:group style="position:absolute;left:6592;top:2687;width:151;height:147" coordorigin="6592,2687" coordsize="151,147">
              <v:shape style="position:absolute;left:6592;top:2687;width:151;height:147" coordorigin="6592,2687" coordsize="151,147" path="m6592,2834l6743,2687e" filled="f" stroked="t" strokeweight="2.0pt" strokecolor="#ED1C23">
                <v:path arrowok="t"/>
              </v:shape>
            </v:group>
            <v:group style="position:absolute;left:6593;top:2685;width:147;height:151" coordorigin="6593,2685" coordsize="147,151">
              <v:shape style="position:absolute;left:6593;top:2685;width:147;height:151" coordorigin="6593,2685" coordsize="147,151" path="m6593,2685l6740,2836e" filled="f" stroked="t" strokeweight="2.0pt" strokecolor="#ED1C23">
                <v:path arrowok="t"/>
              </v:shape>
            </v:group>
            <v:group style="position:absolute;left:10555;top:293;width:181;height:781" coordorigin="10555,293" coordsize="181,781">
              <v:shape style="position:absolute;left:10555;top:293;width:181;height:781" coordorigin="10555,293" coordsize="181,781" path="m10555,1074l10736,1074,10736,293,10555,293,10555,1074e" filled="t" fillcolor="#00A04B" stroked="f">
                <v:path arrowok="t"/>
                <v:fill/>
              </v:shape>
            </v:group>
            <v:group style="position:absolute;left:10555;top:293;width:181;height:781" coordorigin="10555,293" coordsize="181,781">
              <v:shape style="position:absolute;left:10555;top:293;width:181;height:781" coordorigin="10555,293" coordsize="181,781" path="m10555,1074l10736,1074,10736,293,10555,293,10555,1074xe" filled="f" stroked="t" strokeweight="2.0pt" strokecolor="#EC1C23">
                <v:path arrowok="t"/>
              </v:shape>
            </v:group>
            <v:group style="position:absolute;left:9406;top:286;width:1113;height:782" coordorigin="9406,286" coordsize="1113,782">
              <v:shape style="position:absolute;left:9406;top:286;width:1113;height:782" coordorigin="9406,286" coordsize="1113,782" path="m9406,1069l10519,1069,10519,286,9406,286,9406,1069e" filled="t" fillcolor="#3852A2" stroked="f">
                <v:path arrowok="t"/>
                <v:fill/>
              </v:shape>
            </v:group>
            <v:group style="position:absolute;left:10489;top:1039;width:30;height:30" coordorigin="10489,1039" coordsize="30,30">
              <v:shape style="position:absolute;left:10489;top:1039;width:30;height:30" coordorigin="10489,1039" coordsize="30,30" path="m10519,1039l10519,1069,10489,1069e" filled="f" stroked="t" strokeweight="1.0pt" strokecolor="#221F1F">
                <v:path arrowok="t"/>
              </v:shape>
            </v:group>
            <v:group style="position:absolute;left:9467;top:1069;width:960;height:2" coordorigin="9467,1069" coordsize="960,2">
              <v:shape style="position:absolute;left:9467;top:1069;width:960;height:2" coordorigin="9467,1069" coordsize="960,0" path="m10427,1069l9467,1069e" filled="f" stroked="t" strokeweight="1.0pt" strokecolor="#221F1F">
                <v:path arrowok="t"/>
                <v:stroke dashstyle="longDash"/>
              </v:shape>
            </v:group>
            <v:group style="position:absolute;left:9406;top:1039;width:30;height:30" coordorigin="9406,1039" coordsize="30,30">
              <v:shape style="position:absolute;left:9406;top:1039;width:30;height:30" coordorigin="9406,1039" coordsize="30,30" path="m9436,1069l9406,1069,9406,1039e" filled="f" stroked="t" strokeweight="1.0pt" strokecolor="#221F1F">
                <v:path arrowok="t"/>
              </v:shape>
            </v:group>
            <v:group style="position:absolute;left:9406;top:344;width:2;height:639" coordorigin="9406,344" coordsize="2,639">
              <v:shape style="position:absolute;left:9406;top:344;width:2;height:639" coordorigin="9406,344" coordsize="0,639" path="m9406,983l9406,344e" filled="f" stroked="t" strokeweight="1.0pt" strokecolor="#221F1F">
                <v:path arrowok="t"/>
                <v:stroke dashstyle="longDash"/>
              </v:shape>
            </v:group>
            <v:group style="position:absolute;left:9406;top:286;width:30;height:30" coordorigin="9406,286" coordsize="30,30">
              <v:shape style="position:absolute;left:9406;top:286;width:30;height:30" coordorigin="9406,286" coordsize="30,30" path="m9406,316l9406,286,9436,286e" filled="f" stroked="t" strokeweight="1.0pt" strokecolor="#221F1F">
                <v:path arrowok="t"/>
              </v:shape>
            </v:group>
            <v:group style="position:absolute;left:9498;top:286;width:960;height:2" coordorigin="9498,286" coordsize="960,2">
              <v:shape style="position:absolute;left:9498;top:286;width:960;height:2" coordorigin="9498,286" coordsize="960,0" path="m9498,286l10458,286e" filled="f" stroked="t" strokeweight="1.0pt" strokecolor="#221F1F">
                <v:path arrowok="t"/>
                <v:stroke dashstyle="longDash"/>
              </v:shape>
            </v:group>
            <v:group style="position:absolute;left:10489;top:286;width:30;height:30" coordorigin="10489,286" coordsize="30,30">
              <v:shape style="position:absolute;left:10489;top:286;width:30;height:30" coordorigin="10489,286" coordsize="30,30" path="m10489,286l10519,286,10519,316e" filled="f" stroked="t" strokeweight="1.0pt" strokecolor="#221F1F">
                <v:path arrowok="t"/>
              </v:shape>
            </v:group>
            <v:group style="position:absolute;left:10519;top:372;width:2;height:639" coordorigin="10519,372" coordsize="2,639">
              <v:shape style="position:absolute;left:10519;top:372;width:2;height:639" coordorigin="10519,372" coordsize="0,639" path="m10519,372l10519,1011e" filled="f" stroked="t" strokeweight="1.0pt" strokecolor="#221F1F">
                <v:path arrowok="t"/>
                <v:stroke dashstyle="longDash"/>
              </v:shape>
            </v:group>
            <v:group style="position:absolute;left:10646;top:1109;width:2;height:1103" coordorigin="10646,1109" coordsize="2,1103">
              <v:shape style="position:absolute;left:10646;top:1109;width:2;height:1103" coordorigin="10646,1109" coordsize="0,1103" path="m10646,1109l10646,2211e" filled="f" stroked="t" strokeweight="1.0pt" strokecolor="#221F1F">
                <v:path arrowok="t"/>
                <v:stroke dashstyle="longDash"/>
              </v:shape>
            </v:group>
            <v:group style="position:absolute;left:10542;top:2099;width:209;height:210" coordorigin="10542,2099" coordsize="209,210">
              <v:shape style="position:absolute;left:10542;top:2099;width:209;height:210" coordorigin="10542,2099" coordsize="209,210" path="m10751,2205l10731,2267,10678,2305,10656,2310,10631,2308,10571,2278,10542,2223,10543,2197,10570,2134,10621,2102,10641,2099,10665,2101,10722,2133,10750,2190,10751,2205xe" filled="f" stroked="t" strokeweight="2.0pt" strokecolor="#2BB572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Dual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Discarded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Correctly</w:t>
      </w:r>
      <w:r>
        <w:rPr>
          <w:rFonts w:ascii="Arial" w:hAnsi="Arial" w:cs="Arial" w:eastAsia="Arial"/>
          <w:sz w:val="18"/>
          <w:szCs w:val="18"/>
          <w:color w:val="00A550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0A550"/>
          <w:spacing w:val="0"/>
          <w:w w:val="100"/>
        </w:rPr>
        <w:t>Accepted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5" w:equalWidth="0">
            <w:col w:w="863" w:space="792"/>
            <w:col w:w="1581" w:space="368"/>
            <w:col w:w="1581" w:space="419"/>
            <w:col w:w="1581" w:space="380"/>
            <w:col w:w="1615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34" w:after="0" w:line="250" w:lineRule="auto"/>
        <w:ind w:left="1726" w:right="-51" w:firstLine="28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08.5pt;margin-top:-42.101818pt;width:432.000006pt;height:32.722700pt;mso-position-horizontal-relative:page;mso-position-vertical-relative:paragraph;z-index:-7516" coordorigin="2170,-842" coordsize="8640,654">
            <v:shape style="position:absolute;left:2170;top:-842;width:8640;height:654" coordorigin="2170,-842" coordsize="8640,654" path="m2170,-188l10810,-188,10810,-842,2170,-842,2170,-188xe" filled="f" stroked="t" strokeweight="1.0pt" strokecolor="#221F1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DENSE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Data</w:t>
      </w:r>
      <w:r>
        <w:rPr>
          <w:rFonts w:ascii="Arial" w:hAnsi="Arial" w:cs="Arial" w:eastAsia="Arial"/>
          <w:sz w:val="18"/>
          <w:szCs w:val="18"/>
          <w:color w:val="FFFFFF"/>
          <w:spacing w:val="-8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Acquisition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50" w:lineRule="auto"/>
        <w:ind w:right="-51" w:firstLine="28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DENSE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Data</w:t>
      </w:r>
      <w:r>
        <w:rPr>
          <w:rFonts w:ascii="Arial" w:hAnsi="Arial" w:cs="Arial" w:eastAsia="Arial"/>
          <w:sz w:val="18"/>
          <w:szCs w:val="18"/>
          <w:color w:val="FFFFFF"/>
          <w:spacing w:val="-8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Acquisition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50" w:lineRule="auto"/>
        <w:ind w:right="-51" w:firstLine="28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DENSE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Data</w:t>
      </w:r>
      <w:r>
        <w:rPr>
          <w:rFonts w:ascii="Arial" w:hAnsi="Arial" w:cs="Arial" w:eastAsia="Arial"/>
          <w:sz w:val="18"/>
          <w:szCs w:val="18"/>
          <w:color w:val="FFFFFF"/>
          <w:spacing w:val="-8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Acquisition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50" w:lineRule="auto"/>
        <w:ind w:right="348" w:firstLine="28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DENSE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Data</w:t>
      </w:r>
      <w:r>
        <w:rPr>
          <w:rFonts w:ascii="Arial" w:hAnsi="Arial" w:cs="Arial" w:eastAsia="Arial"/>
          <w:sz w:val="18"/>
          <w:szCs w:val="18"/>
          <w:color w:val="FFFFFF"/>
          <w:spacing w:val="-8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83"/>
        </w:rPr>
        <w:t>Acquisition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2804" w:space="921"/>
            <w:col w:w="1078" w:space="917"/>
            <w:col w:w="1078" w:space="906"/>
            <w:col w:w="147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1" w:after="0" w:line="240" w:lineRule="auto"/>
        <w:ind w:left="499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Acceptance</w:t>
      </w:r>
      <w:r>
        <w:rPr>
          <w:rFonts w:ascii="Arial" w:hAnsi="Arial" w:cs="Arial" w:eastAsia="Arial"/>
          <w:sz w:val="18"/>
          <w:szCs w:val="18"/>
          <w:color w:val="221F1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Window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1" w:after="0" w:line="240" w:lineRule="auto"/>
        <w:ind w:left="270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Respiratory</w:t>
      </w:r>
      <w:r>
        <w:rPr>
          <w:rFonts w:ascii="Arial" w:hAnsi="Arial" w:cs="Arial" w:eastAsia="Arial"/>
          <w:sz w:val="18"/>
          <w:szCs w:val="18"/>
          <w:color w:val="221F1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Signal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 </w:t>
      </w:r>
      <w:r>
        <w:rPr>
          <w:rFonts w:ascii="Arial" w:hAnsi="Arial" w:cs="Arial" w:eastAsia="Arial"/>
          <w:sz w:val="24"/>
          <w:szCs w:val="24"/>
          <w:spacing w:val="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Theoretical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example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demonstrate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disad</w:t>
      </w:r>
      <w:r>
        <w:rPr>
          <w:rFonts w:ascii="Arial" w:hAnsi="Arial" w:cs="Arial" w:eastAsia="Arial"/>
          <w:sz w:val="24"/>
          <w:szCs w:val="24"/>
          <w:spacing w:val="-14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tages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single-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dual-n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configurations.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 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colored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text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incorrectly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accepted</w:t>
      </w:r>
      <w:r>
        <w:rPr>
          <w:rFonts w:ascii="Arial" w:hAnsi="Arial" w:cs="Arial" w:eastAsia="Arial"/>
          <w:sz w:val="24"/>
          <w:szCs w:val="24"/>
          <w:spacing w:val="5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single-n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</w:t>
      </w:r>
      <w:r>
        <w:rPr>
          <w:rFonts w:ascii="Arial" w:hAnsi="Arial" w:cs="Arial" w:eastAsia="Arial"/>
          <w:sz w:val="24"/>
          <w:szCs w:val="24"/>
          <w:spacing w:val="6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(i.e.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still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accepted).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Accepted/Discarded</w:t>
      </w:r>
      <w:r>
        <w:rPr>
          <w:rFonts w:ascii="Arial" w:hAnsi="Arial" w:cs="Arial" w:eastAsia="Arial"/>
          <w:sz w:val="24"/>
          <w:szCs w:val="24"/>
          <w:spacing w:val="4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example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illustrate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discard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(retros</w:t>
      </w:r>
      <w:r>
        <w:rPr>
          <w:rFonts w:ascii="Arial" w:hAnsi="Arial" w:cs="Arial" w:eastAsia="Arial"/>
          <w:sz w:val="24"/>
          <w:szCs w:val="24"/>
          <w:spacing w:val="8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e)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lead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’x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’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green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’o’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detected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diap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ragm</w:t>
      </w:r>
      <w:r>
        <w:rPr>
          <w:rFonts w:ascii="Arial" w:hAnsi="Arial" w:cs="Arial" w:eastAsia="Arial"/>
          <w:sz w:val="24"/>
          <w:szCs w:val="24"/>
          <w:spacing w:val="4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eing</w:t>
      </w:r>
      <w:r>
        <w:rPr>
          <w:rFonts w:ascii="Arial" w:hAnsi="Arial" w:cs="Arial" w:eastAsia="Arial"/>
          <w:sz w:val="24"/>
          <w:szCs w:val="24"/>
          <w:spacing w:val="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outside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inside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nce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78" w:lineRule="exact"/>
        <w:ind w:left="440" w:right="3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∼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seconds),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formed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configurations</w:t>
      </w:r>
      <w:r>
        <w:rPr>
          <w:rFonts w:ascii="Arial" w:hAnsi="Arial" w:cs="Arial" w:eastAsia="Arial"/>
          <w:sz w:val="24"/>
          <w:szCs w:val="24"/>
          <w:spacing w:val="6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randomized.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phases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selected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100-150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2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parameters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ere: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uniform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0" w:lineRule="auto"/>
        <w:ind w:left="440" w:right="3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360x360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pixel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spacing</w:t>
      </w:r>
      <w:r>
        <w:rPr>
          <w:rFonts w:ascii="Arial" w:hAnsi="Arial" w:cs="Arial" w:eastAsia="Arial"/>
          <w:sz w:val="24"/>
          <w:szCs w:val="24"/>
          <w:spacing w:val="26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2.8x2.8</w:t>
      </w:r>
      <w:r>
        <w:rPr>
          <w:rFonts w:ascii="Arial" w:hAnsi="Arial" w:cs="Arial" w:eastAsia="Arial"/>
          <w:sz w:val="24"/>
          <w:szCs w:val="24"/>
          <w:spacing w:val="26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slice</w:t>
      </w:r>
      <w:r>
        <w:rPr>
          <w:rFonts w:ascii="Arial" w:hAnsi="Arial" w:cs="Arial" w:eastAsia="Arial"/>
          <w:sz w:val="24"/>
          <w:szCs w:val="24"/>
          <w:spacing w:val="22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thi</w:t>
      </w:r>
      <w:r>
        <w:rPr>
          <w:rFonts w:ascii="Arial" w:hAnsi="Arial" w:cs="Arial" w:eastAsia="Arial"/>
          <w:sz w:val="24"/>
          <w:szCs w:val="24"/>
          <w:spacing w:val="-5"/>
          <w:w w:val="90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kness</w:t>
      </w:r>
      <w:r>
        <w:rPr>
          <w:rFonts w:ascii="Arial" w:hAnsi="Arial" w:cs="Arial" w:eastAsia="Arial"/>
          <w:sz w:val="24"/>
          <w:szCs w:val="24"/>
          <w:spacing w:val="53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mm,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1.1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17</w:t>
      </w:r>
      <w:r>
        <w:rPr>
          <w:rFonts w:ascii="Arial" w:hAnsi="Arial" w:cs="Arial" w:eastAsia="Arial"/>
          <w:sz w:val="24"/>
          <w:szCs w:val="24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le</w:t>
      </w:r>
      <w:r>
        <w:rPr>
          <w:rFonts w:ascii="Arial" w:hAnsi="Arial" w:cs="Arial" w:eastAsia="Arial"/>
          <w:sz w:val="24"/>
          <w:szCs w:val="24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flip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angle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20</w:t>
      </w:r>
      <w:r>
        <w:rPr>
          <w:rFonts w:ascii="Arial" w:hAnsi="Arial" w:cs="Arial" w:eastAsia="Arial"/>
          <w:sz w:val="16"/>
          <w:szCs w:val="16"/>
          <w:spacing w:val="0"/>
          <w:w w:val="149"/>
          <w:i/>
          <w:position w:val="9"/>
        </w:rPr>
        <w:t>◦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9"/>
        </w:rPr>
        <w:t>  </w:t>
      </w:r>
      <w:r>
        <w:rPr>
          <w:rFonts w:ascii="Arial" w:hAnsi="Arial" w:cs="Arial" w:eastAsia="Arial"/>
          <w:sz w:val="16"/>
          <w:szCs w:val="16"/>
          <w:spacing w:val="4"/>
          <w:w w:val="100"/>
          <w:i/>
          <w:position w:val="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[46,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63],</w:t>
      </w:r>
      <w:r>
        <w:rPr>
          <w:rFonts w:ascii="Arial" w:hAnsi="Arial" w:cs="Arial" w:eastAsia="Arial"/>
          <w:sz w:val="24"/>
          <w:szCs w:val="24"/>
          <w:spacing w:val="3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ding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41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0.06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cyc/mm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[6],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through-plane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dephasing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0.08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cyc/mm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[31]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CS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AMM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suppression</w:t>
      </w:r>
      <w:r>
        <w:rPr>
          <w:rFonts w:ascii="Arial" w:hAnsi="Arial" w:cs="Arial" w:eastAsia="Arial"/>
          <w:sz w:val="24"/>
          <w:szCs w:val="24"/>
          <w:spacing w:val="49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[32],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view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sharing.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oral</w:t>
      </w:r>
      <w:r>
        <w:rPr>
          <w:rFonts w:ascii="Arial" w:hAnsi="Arial" w:cs="Arial" w:eastAsia="Arial"/>
          <w:sz w:val="24"/>
          <w:szCs w:val="24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resolution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54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34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sliding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view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sharing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yiel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ed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17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oral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resolution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reconstructed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cardiac</w:t>
      </w:r>
      <w:r>
        <w:rPr>
          <w:rFonts w:ascii="Arial" w:hAnsi="Arial" w:cs="Arial" w:eastAsia="Arial"/>
          <w:sz w:val="24"/>
          <w:szCs w:val="24"/>
          <w:spacing w:val="5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frames.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Based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parameters,</w:t>
      </w:r>
      <w:r>
        <w:rPr>
          <w:rFonts w:ascii="Arial" w:hAnsi="Arial" w:cs="Arial" w:eastAsia="Arial"/>
          <w:sz w:val="24"/>
          <w:szCs w:val="24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duration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0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8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tation</w:t>
      </w:r>
      <w:r>
        <w:rPr>
          <w:rFonts w:ascii="Arial" w:hAnsi="Arial" w:cs="Arial" w:eastAsia="Arial"/>
          <w:sz w:val="24"/>
          <w:szCs w:val="24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20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eats.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1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placed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dome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3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comfortably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scout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5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placed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acceptance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cated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1-2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milli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eters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 </w:t>
      </w:r>
      <w:r>
        <w:rPr>
          <w:rFonts w:ascii="Arial" w:hAnsi="Arial" w:cs="Arial" w:eastAsia="Arial"/>
          <w:sz w:val="24"/>
          <w:szCs w:val="24"/>
          <w:spacing w:val="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ject’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maxi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um</w:t>
      </w:r>
      <w:r>
        <w:rPr>
          <w:rFonts w:ascii="Arial" w:hAnsi="Arial" w:cs="Arial" w:eastAsia="Arial"/>
          <w:sz w:val="24"/>
          <w:szCs w:val="24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expiration</w:t>
      </w:r>
      <w:r>
        <w:rPr>
          <w:rFonts w:ascii="Arial" w:hAnsi="Arial" w:cs="Arial" w:eastAsia="Arial"/>
          <w:sz w:val="24"/>
          <w:szCs w:val="24"/>
          <w:spacing w:val="3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osition.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6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igator</w:t>
      </w:r>
      <w:r>
        <w:rPr>
          <w:rFonts w:ascii="Arial" w:hAnsi="Arial" w:cs="Arial" w:eastAsia="Arial"/>
          <w:sz w:val="24"/>
          <w:szCs w:val="24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56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3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mm</w:t>
      </w:r>
      <w:r>
        <w:rPr>
          <w:rFonts w:ascii="Arial" w:hAnsi="Arial" w:cs="Arial" w:eastAsia="Arial"/>
          <w:sz w:val="24"/>
          <w:szCs w:val="24"/>
          <w:spacing w:val="3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position w:val="4"/>
        </w:rPr>
        <w:t>(total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range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scans.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iency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accepted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total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cycles</w:t>
      </w:r>
      <w:r>
        <w:rPr>
          <w:rFonts w:ascii="Arial" w:hAnsi="Arial" w:cs="Arial" w:eastAsia="Arial"/>
          <w:sz w:val="24"/>
          <w:szCs w:val="24"/>
          <w:spacing w:val="-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required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10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4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  <w:i/>
        </w:rPr>
        <w:t>d</w:t>
      </w:r>
      <w:r>
        <w:rPr>
          <w:rFonts w:ascii="Arial" w:hAnsi="Arial" w:cs="Arial" w:eastAsia="Arial"/>
          <w:sz w:val="24"/>
          <w:szCs w:val="24"/>
          <w:spacing w:val="-12"/>
          <w:w w:val="85"/>
          <w:i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ack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Because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x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ected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decrease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elo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tested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system,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ed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view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phragm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goal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ensate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preser</w:t>
      </w:r>
      <w:r>
        <w:rPr>
          <w:rFonts w:ascii="Arial" w:hAnsi="Arial" w:cs="Arial" w:eastAsia="Arial"/>
          <w:sz w:val="24"/>
          <w:szCs w:val="24"/>
          <w:spacing w:val="-4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imaging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vigator</w:t>
      </w:r>
      <w:r>
        <w:rPr>
          <w:rFonts w:ascii="Arial" w:hAnsi="Arial" w:cs="Arial" w:eastAsia="Arial"/>
          <w:sz w:val="24"/>
          <w:szCs w:val="24"/>
          <w:spacing w:val="2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system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consisted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angled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mirror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placed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28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vie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able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screen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l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cated</w:t>
      </w:r>
      <w:r>
        <w:rPr>
          <w:rFonts w:ascii="Arial" w:hAnsi="Arial" w:cs="Arial" w:eastAsia="Arial"/>
          <w:sz w:val="24"/>
          <w:szCs w:val="24"/>
          <w:spacing w:val="5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k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diaph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agm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(respiratory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jected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console’s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video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screen</w:t>
      </w:r>
      <w:r>
        <w:rPr>
          <w:rFonts w:ascii="Arial" w:hAnsi="Arial" w:cs="Arial" w:eastAsia="Arial"/>
          <w:sz w:val="24"/>
          <w:szCs w:val="24"/>
          <w:spacing w:val="2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MRI-compatible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sca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ns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3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complet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jects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used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system,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short-axis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lon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-axis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system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5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uisitions.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instruction,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ject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exhaled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breath-held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4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halted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immediately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did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ol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effect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jc w:val="both"/>
        <w:spacing w:after="0"/>
        <w:sectPr>
          <w:pgNumType w:start="49"/>
          <w:pgMar w:footer="821" w:header="0" w:top="1400" w:bottom="1020" w:left="1720" w:right="1340"/>
          <w:footerReference w:type="default" r:id="rId84"/>
          <w:pgSz w:w="12240" w:h="15840"/>
        </w:sectPr>
      </w:pPr>
      <w:rPr/>
    </w:p>
    <w:p>
      <w:pPr>
        <w:spacing w:before="5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DENSE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Post-P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analyzed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custom,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en-source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M</w:t>
      </w:r>
      <w:r>
        <w:rPr>
          <w:rFonts w:ascii="Arial" w:hAnsi="Arial" w:cs="Arial" w:eastAsia="Arial"/>
          <w:sz w:val="24"/>
          <w:szCs w:val="24"/>
          <w:spacing w:val="-22"/>
          <w:w w:val="108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TLAB</w:t>
      </w:r>
      <w:r>
        <w:rPr>
          <w:rFonts w:ascii="Arial" w:hAnsi="Arial" w:cs="Arial" w:eastAsia="Arial"/>
          <w:sz w:val="24"/>
          <w:szCs w:val="24"/>
          <w:spacing w:val="55"/>
          <w:w w:val="10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rks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MA)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sof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are,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DENSEanalysis</w:t>
      </w:r>
      <w:r>
        <w:rPr>
          <w:rFonts w:ascii="Arial" w:hAnsi="Arial" w:cs="Arial" w:eastAsia="Arial"/>
          <w:sz w:val="24"/>
          <w:szCs w:val="24"/>
          <w:spacing w:val="5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[34].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images,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end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epicardial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oundaries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end-diastolic</w:t>
      </w:r>
      <w:r>
        <w:rPr>
          <w:rFonts w:ascii="Arial" w:hAnsi="Arial" w:cs="Arial" w:eastAsia="Arial"/>
          <w:sz w:val="24"/>
          <w:szCs w:val="24"/>
          <w:spacing w:val="4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frame.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simplified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</w:t>
      </w:r>
      <w:r>
        <w:rPr>
          <w:rFonts w:ascii="Arial" w:hAnsi="Arial" w:cs="Arial" w:eastAsia="Arial"/>
          <w:sz w:val="24"/>
          <w:szCs w:val="24"/>
          <w:spacing w:val="6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reconstruct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otion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field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displaceme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t-e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nc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hase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path-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algorithm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selection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seed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Lagrangian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under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othing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fitting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previously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4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Lagrangian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cycle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short-axis</w:t>
      </w:r>
      <w:r>
        <w:rPr>
          <w:rFonts w:ascii="Arial" w:hAnsi="Arial" w:cs="Arial" w:eastAsia="Arial"/>
          <w:sz w:val="24"/>
          <w:szCs w:val="24"/>
          <w:spacing w:val="5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images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(radi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tial</w:t>
      </w:r>
      <w:r>
        <w:rPr>
          <w:rFonts w:ascii="Arial" w:hAnsi="Arial" w:cs="Arial" w:eastAsia="Arial"/>
          <w:sz w:val="24"/>
          <w:szCs w:val="24"/>
          <w:spacing w:val="3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strain)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long-axis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American</w:t>
      </w:r>
      <w:r>
        <w:rPr>
          <w:rFonts w:ascii="Arial" w:hAnsi="Arial" w:cs="Arial" w:eastAsia="Arial"/>
          <w:sz w:val="24"/>
          <w:szCs w:val="24"/>
          <w:spacing w:val="1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Ass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ciation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17-segme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del.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erage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aging</w:t>
      </w:r>
      <w:r>
        <w:rPr>
          <w:rFonts w:ascii="Arial" w:hAnsi="Arial" w:cs="Arial" w:eastAsia="Arial"/>
          <w:sz w:val="24"/>
          <w:szCs w:val="24"/>
          <w:spacing w:val="5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5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together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erage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pixels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10%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ngitudinal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length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basal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excluded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exclude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noise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5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those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regions.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ening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defined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tion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-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ositi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whereas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shortening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defined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negati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4.3.5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nalysis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6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dified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ariation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(CoV)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46]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CoV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wn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where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6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x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x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are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41" w:after="0" w:line="349" w:lineRule="exact"/>
        <w:ind w:left="2935" w:right="-100"/>
        <w:jc w:val="left"/>
        <w:tabs>
          <w:tab w:pos="39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999603pt;margin-top:2.99026pt;width:15.176186pt;height:15.2641pt;mso-position-horizontal-relative:page;mso-position-vertical-relative:paragraph;z-index:-751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86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-169"/>
                      <w:w w:val="113"/>
                    </w:rPr>
                    <w:t>Σ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-169"/>
                      <w:w w:val="179"/>
                      <w:i/>
                      <w:position w:val="-6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79"/>
                      <w:i/>
                      <w:u w:val="single" w:color="000000"/>
                      <w:position w:val="-6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00"/>
                      <w:i/>
                      <w:u w:val="single" w:color="000000"/>
                      <w:position w:val="-6"/>
                    </w:rPr>
                    <w:t> 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00"/>
                      <w:i/>
                      <w:u w:val="single" w:color="000000"/>
                      <w:position w:val="-6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00"/>
                      <w:i/>
                      <w:position w:val="-6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16"/>
                      <w:i/>
                      <w:position w:val="9"/>
                    </w:rPr>
                    <w:t>N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w w:val="96"/>
          <w:i/>
          <w:position w:val="-11"/>
        </w:rPr>
        <w:t>C</w:t>
      </w:r>
      <w:r>
        <w:rPr>
          <w:rFonts w:ascii="Arial" w:hAnsi="Arial" w:cs="Arial" w:eastAsia="Arial"/>
          <w:sz w:val="24"/>
          <w:szCs w:val="24"/>
          <w:spacing w:val="-49"/>
          <w:w w:val="100"/>
          <w:i/>
          <w:position w:val="-1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-11"/>
        </w:rPr>
        <w:t>oV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  <w:position w:val="-1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-11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spacing w:val="0"/>
          <w:w w:val="162"/>
          <w:i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62"/>
          <w:i/>
          <w:u w:val="single" w:color="000000"/>
          <w:position w:val="-1"/>
        </w:rPr>
        <w:t>i</w:t>
      </w:r>
      <w:r>
        <w:rPr>
          <w:rFonts w:ascii="Arial" w:hAnsi="Arial" w:cs="Arial" w:eastAsia="Arial"/>
          <w:sz w:val="16"/>
          <w:szCs w:val="16"/>
          <w:spacing w:val="0"/>
          <w:w w:val="162"/>
          <w:i/>
          <w:u w:val="single" w:color="0000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62"/>
          <w:i/>
          <w:u w:val="single" w:color="000000"/>
          <w:position w:val="-1"/>
        </w:rPr>
      </w:r>
      <w:r>
        <w:rPr>
          <w:rFonts w:ascii="Arial" w:hAnsi="Arial" w:cs="Arial" w:eastAsia="Arial"/>
          <w:sz w:val="16"/>
          <w:szCs w:val="16"/>
          <w:spacing w:val="0"/>
          <w:w w:val="118"/>
          <w:u w:val="single" w:color="000000"/>
          <w:position w:val="-1"/>
        </w:rPr>
        <w:t>=</w:t>
      </w:r>
      <w:r>
        <w:rPr>
          <w:rFonts w:ascii="Arial" w:hAnsi="Arial" w:cs="Arial" w:eastAsia="Arial"/>
          <w:sz w:val="16"/>
          <w:szCs w:val="16"/>
          <w:spacing w:val="10"/>
          <w:w w:val="118"/>
          <w:u w:val="single" w:color="000000"/>
          <w:position w:val="-1"/>
        </w:rPr>
        <w:t>1</w:t>
      </w:r>
      <w:r>
        <w:rPr>
          <w:rFonts w:ascii="Arial" w:hAnsi="Arial" w:cs="Arial" w:eastAsia="Arial"/>
          <w:sz w:val="16"/>
          <w:szCs w:val="16"/>
          <w:spacing w:val="10"/>
          <w:w w:val="118"/>
          <w:u w:val="single" w:color="000000"/>
          <w:position w:val="-1"/>
        </w:rPr>
      </w:r>
      <w:r>
        <w:rPr>
          <w:rFonts w:ascii="Arial" w:hAnsi="Arial" w:cs="Arial" w:eastAsia="Arial"/>
          <w:sz w:val="16"/>
          <w:szCs w:val="16"/>
          <w:spacing w:val="10"/>
          <w:w w:val="118"/>
          <w:u w:val="single" w:color="000000"/>
          <w:position w:val="-1"/>
        </w:rPr>
      </w:r>
      <w:r>
        <w:rPr>
          <w:rFonts w:ascii="Arial" w:hAnsi="Arial" w:cs="Arial" w:eastAsia="Arial"/>
          <w:sz w:val="24"/>
          <w:szCs w:val="24"/>
          <w:spacing w:val="0"/>
          <w:w w:val="97"/>
          <w:u w:val="single" w:color="000000"/>
          <w:position w:val="5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97"/>
          <w:u w:val="single" w:color="000000"/>
          <w:position w:val="5"/>
        </w:rPr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</w:r>
      <w:r>
        <w:rPr>
          <w:rFonts w:ascii="Arial" w:hAnsi="Arial" w:cs="Arial" w:eastAsia="Arial"/>
          <w:sz w:val="24"/>
          <w:szCs w:val="24"/>
          <w:spacing w:val="14"/>
          <w:w w:val="89"/>
          <w:i/>
          <w:position w:val="5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12"/>
          <w:i/>
          <w:position w:val="5"/>
        </w:rPr>
        <w:t>t.</w:t>
      </w:r>
      <w:r>
        <w:rPr>
          <w:rFonts w:ascii="Arial" w:hAnsi="Arial" w:cs="Arial" w:eastAsia="Arial"/>
          <w:sz w:val="24"/>
          <w:szCs w:val="24"/>
          <w:spacing w:val="7"/>
          <w:w w:val="112"/>
          <w:i/>
          <w:position w:val="5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87"/>
          <w:i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13"/>
          <w:position w:val="5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10"/>
          <w:i/>
          <w:position w:val="5"/>
        </w:rPr>
        <w:t>x</w:t>
      </w:r>
      <w:r>
        <w:rPr>
          <w:rFonts w:ascii="Arial" w:hAnsi="Arial" w:cs="Arial" w:eastAsia="Arial"/>
          <w:sz w:val="16"/>
          <w:szCs w:val="16"/>
          <w:spacing w:val="0"/>
          <w:w w:val="95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u w:val="single" w:color="000000"/>
          <w:position w:val="2"/>
        </w:rPr>
        <w:t>1</w:t>
      </w:r>
      <w:r>
        <w:rPr>
          <w:rFonts w:ascii="Arial" w:hAnsi="Arial" w:cs="Arial" w:eastAsia="Arial"/>
          <w:sz w:val="16"/>
          <w:szCs w:val="16"/>
          <w:spacing w:val="10"/>
          <w:w w:val="95"/>
          <w:u w:val="single" w:color="000000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2"/>
        </w:rPr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149"/>
          <w:i/>
          <w:position w:val="5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  <w:t>]</w:t>
      </w:r>
      <w:r>
        <w:rPr>
          <w:rFonts w:ascii="Arial" w:hAnsi="Arial" w:cs="Arial" w:eastAsia="Arial"/>
          <w:sz w:val="24"/>
          <w:szCs w:val="24"/>
          <w:spacing w:val="0"/>
          <w:w w:val="97"/>
          <w:i/>
          <w:position w:val="5"/>
        </w:rPr>
        <w:t>,</w:t>
      </w:r>
      <w:r>
        <w:rPr>
          <w:rFonts w:ascii="Arial" w:hAnsi="Arial" w:cs="Arial" w:eastAsia="Arial"/>
          <w:sz w:val="24"/>
          <w:szCs w:val="24"/>
          <w:spacing w:val="-27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  <w:i/>
          <w:position w:val="5"/>
        </w:rPr>
        <w:t>x</w:t>
      </w:r>
      <w:r>
        <w:rPr>
          <w:rFonts w:ascii="Arial" w:hAnsi="Arial" w:cs="Arial" w:eastAsia="Arial"/>
          <w:sz w:val="16"/>
          <w:szCs w:val="16"/>
          <w:spacing w:val="0"/>
          <w:w w:val="95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u w:val="single" w:color="000000"/>
          <w:position w:val="2"/>
        </w:rPr>
        <w:t>2</w:t>
      </w:r>
      <w:r>
        <w:rPr>
          <w:rFonts w:ascii="Arial" w:hAnsi="Arial" w:cs="Arial" w:eastAsia="Arial"/>
          <w:sz w:val="16"/>
          <w:szCs w:val="16"/>
          <w:spacing w:val="10"/>
          <w:w w:val="95"/>
          <w:u w:val="single" w:color="000000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2"/>
        </w:rPr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2"/>
        </w:rPr>
      </w:r>
      <w:r>
        <w:rPr>
          <w:rFonts w:ascii="Arial" w:hAnsi="Arial" w:cs="Arial" w:eastAsia="Arial"/>
          <w:sz w:val="24"/>
          <w:szCs w:val="24"/>
          <w:spacing w:val="0"/>
          <w:w w:val="97"/>
          <w:position w:val="5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149"/>
          <w:i/>
          <w:position w:val="5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3"/>
          <w:position w:val="5"/>
        </w:rPr>
        <w:t>])</w:t>
      </w:r>
      <w:r>
        <w:rPr>
          <w:rFonts w:ascii="Arial" w:hAnsi="Arial" w:cs="Arial" w:eastAsia="Arial"/>
          <w:sz w:val="24"/>
          <w:szCs w:val="24"/>
          <w:spacing w:val="1"/>
          <w:w w:val="103"/>
          <w:position w:val="5"/>
        </w:rPr>
        <w:t>]</w:t>
      </w:r>
      <w:r>
        <w:rPr>
          <w:rFonts w:ascii="Arial" w:hAnsi="Arial" w:cs="Arial" w:eastAsia="Arial"/>
          <w:sz w:val="24"/>
          <w:szCs w:val="24"/>
          <w:spacing w:val="-13"/>
          <w:w w:val="175"/>
          <w:i/>
          <w:position w:val="5"/>
        </w:rPr>
        <w:t>/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  <w:position w:val="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87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-8"/>
        </w:rPr>
        <w:t>(4.1)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6536" w:space="2063"/>
            <w:col w:w="581"/>
          </w:cols>
        </w:sectPr>
      </w:pPr>
      <w:rPr/>
    </w:p>
    <w:p>
      <w:pPr>
        <w:spacing w:before="0" w:after="0" w:line="145" w:lineRule="exact"/>
        <w:ind w:right="1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708008pt;margin-top:1.138132pt;width:11.773327pt;height:15.572424pt;mso-position-horizontal-relative:page;mso-position-vertical-relative:paragraph;z-index:-7511" type="#_x0000_t202" filled="f" stroked="f">
            <v:textbox inset="0,0,0,0">
              <w:txbxContent>
                <w:p>
                  <w:pPr>
                    <w:spacing w:before="0" w:after="0" w:line="285" w:lineRule="exact"/>
                    <w:ind w:right="-87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Meiryo" w:hAnsi="Meiryo" w:cs="Meiryo" w:eastAsia="Meiryo"/>
                      <w:sz w:val="24"/>
                      <w:szCs w:val="24"/>
                      <w:w w:val="62"/>
                      <w:i/>
                      <w:position w:val="5"/>
                    </w:rPr>
                    <w:t>|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w w:val="113"/>
                      <w:position w:val="5"/>
                    </w:rPr>
                    <w:t>Σ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spacing w:val="0"/>
          <w:w w:val="116"/>
          <w:i/>
        </w:rPr>
        <w:t>N</w:t>
      </w:r>
      <w:r>
        <w:rPr>
          <w:rFonts w:ascii="Arial" w:hAnsi="Arial" w:cs="Arial" w:eastAsia="Arial"/>
          <w:sz w:val="16"/>
          <w:szCs w:val="16"/>
          <w:spacing w:val="0"/>
          <w:w w:val="100"/>
        </w:rPr>
      </w:r>
    </w:p>
    <w:p>
      <w:pPr>
        <w:spacing w:before="0" w:after="0" w:line="145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w w:val="162"/>
          <w:i/>
        </w:rPr>
        <w:t>i</w:t>
      </w:r>
      <w:r>
        <w:rPr>
          <w:rFonts w:ascii="Arial" w:hAnsi="Arial" w:cs="Arial" w:eastAsia="Arial"/>
          <w:sz w:val="16"/>
          <w:szCs w:val="16"/>
          <w:w w:val="118"/>
        </w:rPr>
        <w:t>=1</w:t>
      </w:r>
      <w:r>
        <w:rPr>
          <w:rFonts w:ascii="Arial" w:hAnsi="Arial" w:cs="Arial" w:eastAsia="Arial"/>
          <w:sz w:val="16"/>
          <w:szCs w:val="16"/>
          <w:w w:val="100"/>
        </w:rPr>
      </w:r>
    </w:p>
    <w:p>
      <w:pPr>
        <w:spacing w:before="0" w:after="0" w:line="307" w:lineRule="exact"/>
        <w:ind w:right="-20"/>
        <w:jc w:val="left"/>
        <w:rPr>
          <w:rFonts w:ascii="Meiryo" w:hAnsi="Meiryo" w:cs="Meiryo" w:eastAsia="Meiryo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106"/>
          <w:position w:val="4"/>
        </w:rPr>
        <w:t>[(</w:t>
      </w:r>
      <w:r>
        <w:rPr>
          <w:rFonts w:ascii="Arial" w:hAnsi="Arial" w:cs="Arial" w:eastAsia="Arial"/>
          <w:sz w:val="24"/>
          <w:szCs w:val="24"/>
          <w:w w:val="110"/>
          <w:i/>
          <w:position w:val="4"/>
        </w:rPr>
        <w:t>x</w:t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1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4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149"/>
          <w:i/>
          <w:position w:val="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4"/>
        </w:rPr>
        <w:t>]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4"/>
        </w:rPr>
        <w:t>+</w:t>
      </w:r>
      <w:r>
        <w:rPr>
          <w:rFonts w:ascii="Arial" w:hAnsi="Arial" w:cs="Arial" w:eastAsia="Arial"/>
          <w:sz w:val="24"/>
          <w:szCs w:val="24"/>
          <w:spacing w:val="-32"/>
          <w:w w:val="12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  <w:i/>
          <w:position w:val="4"/>
        </w:rPr>
        <w:t>x</w:t>
      </w:r>
      <w:r>
        <w:rPr>
          <w:rFonts w:ascii="Arial" w:hAnsi="Arial" w:cs="Arial" w:eastAsia="Arial"/>
          <w:sz w:val="16"/>
          <w:szCs w:val="16"/>
          <w:spacing w:val="10"/>
          <w:w w:val="95"/>
          <w:position w:val="1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4"/>
        </w:rPr>
        <w:t>[</w:t>
      </w:r>
      <w:r>
        <w:rPr>
          <w:rFonts w:ascii="Arial" w:hAnsi="Arial" w:cs="Arial" w:eastAsia="Arial"/>
          <w:sz w:val="24"/>
          <w:szCs w:val="24"/>
          <w:spacing w:val="0"/>
          <w:w w:val="149"/>
          <w:i/>
          <w:position w:val="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6"/>
          <w:position w:val="4"/>
        </w:rPr>
        <w:t>])</w:t>
      </w:r>
      <w:r>
        <w:rPr>
          <w:rFonts w:ascii="Arial" w:hAnsi="Arial" w:cs="Arial" w:eastAsia="Arial"/>
          <w:sz w:val="24"/>
          <w:szCs w:val="24"/>
          <w:spacing w:val="0"/>
          <w:w w:val="175"/>
          <w:i/>
          <w:position w:val="4"/>
        </w:rPr>
        <w:t>/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2]</w:t>
      </w:r>
      <w:r>
        <w:rPr>
          <w:rFonts w:ascii="Arial" w:hAnsi="Arial" w:cs="Arial" w:eastAsia="Arial"/>
          <w:sz w:val="24"/>
          <w:szCs w:val="24"/>
          <w:spacing w:val="-13"/>
          <w:w w:val="175"/>
          <w:i/>
          <w:position w:val="4"/>
        </w:rPr>
        <w:t>/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-42"/>
          <w:w w:val="100"/>
          <w:i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62"/>
          <w:i/>
          <w:position w:val="4"/>
        </w:rPr>
        <w:t>|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4364" w:space="10"/>
            <w:col w:w="4806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previous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studies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orting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CoVs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64,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65,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55,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43],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equal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20%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considered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acceptable.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signal-to-noise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(SNR)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computed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5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end-systole.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erage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iation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noise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area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tissue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-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[6,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46,</w:t>
      </w:r>
      <w:r>
        <w:rPr>
          <w:rFonts w:ascii="Arial" w:hAnsi="Arial" w:cs="Arial" w:eastAsia="Arial"/>
          <w:sz w:val="24"/>
          <w:szCs w:val="24"/>
          <w:spacing w:val="-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66].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Because</w:t>
      </w:r>
      <w:r>
        <w:rPr>
          <w:rFonts w:ascii="Arial" w:hAnsi="Arial" w:cs="Arial" w:eastAsia="Arial"/>
          <w:sz w:val="24"/>
          <w:szCs w:val="24"/>
          <w:spacing w:val="-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signal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has</w:t>
      </w:r>
      <w:r>
        <w:rPr>
          <w:rFonts w:ascii="Arial" w:hAnsi="Arial" w:cs="Arial" w:eastAsia="Arial"/>
          <w:sz w:val="24"/>
          <w:szCs w:val="24"/>
          <w:spacing w:val="-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Rici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distribution,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corrections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applied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true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[67].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-2"/>
          <w:w w:val="100"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21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compute</w:t>
      </w:r>
      <w:r>
        <w:rPr>
          <w:rFonts w:ascii="Arial" w:hAnsi="Arial" w:cs="Arial" w:eastAsia="Arial"/>
          <w:sz w:val="24"/>
          <w:szCs w:val="24"/>
          <w:spacing w:val="16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standard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deviation,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  <w:position w:val="0"/>
        </w:rPr>
        <w:t>σ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96" w:after="0" w:line="240" w:lineRule="exact"/>
        <w:ind w:right="188"/>
        <w:jc w:val="right"/>
        <w:tabs>
          <w:tab w:pos="4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6.707001pt;margin-top:4.856849pt;width:29.925pt;height:.1pt;mso-position-horizontal-relative:page;mso-position-vertical-relative:paragraph;z-index:-7515" coordorigin="5534,97" coordsize="599,2">
            <v:shape style="position:absolute;left:5534;top:97;width:599;height:2" coordorigin="5534,97" coordsize="599,0" path="m5534,97l6133,97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w w:val="358"/>
          <w:position w:val="19"/>
        </w:rPr>
        <w:t> </w:t>
      </w:r>
      <w:r>
        <w:rPr>
          <w:rFonts w:ascii="Arial" w:hAnsi="Arial" w:cs="Arial" w:eastAsia="Arial"/>
          <w:sz w:val="20"/>
          <w:szCs w:val="20"/>
          <w:w w:val="100"/>
          <w:position w:val="19"/>
        </w:rPr>
        <w:tab/>
      </w:r>
      <w:r>
        <w:rPr>
          <w:rFonts w:ascii="Arial" w:hAnsi="Arial" w:cs="Arial" w:eastAsia="Arial"/>
          <w:sz w:val="20"/>
          <w:szCs w:val="20"/>
          <w:w w:val="100"/>
          <w:position w:val="19"/>
        </w:rPr>
      </w:r>
      <w:r>
        <w:rPr>
          <w:rFonts w:ascii="Arial" w:hAnsi="Arial" w:cs="Arial" w:eastAsia="Arial"/>
          <w:sz w:val="24"/>
          <w:szCs w:val="24"/>
          <w:spacing w:val="0"/>
          <w:w w:val="87"/>
          <w:position w:val="-3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161" w:lineRule="exact"/>
        <w:ind w:right="812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7.903015pt;margin-top:4.16571pt;width:27.534pt;height:.1pt;mso-position-horizontal-relative:page;mso-position-vertical-relative:paragraph;z-index:-7514" coordorigin="5558,83" coordsize="551,2">
            <v:shape style="position:absolute;left:5558;top:83;width:551;height:2" coordorigin="5558,83" coordsize="551,0" path="m5558,83l6109,83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-1"/>
        </w:rPr>
        <w:t>σ</w:t>
      </w:r>
      <w:r>
        <w:rPr>
          <w:rFonts w:ascii="Arial" w:hAnsi="Arial" w:cs="Arial" w:eastAsia="Arial"/>
          <w:sz w:val="24"/>
          <w:szCs w:val="24"/>
          <w:spacing w:val="-5"/>
          <w:w w:val="100"/>
          <w:i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-1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2"/>
          <w:position w:val="6"/>
        </w:rPr>
        <w:t>4</w:t>
      </w:r>
      <w:r>
        <w:rPr>
          <w:rFonts w:ascii="Arial" w:hAnsi="Arial" w:cs="Arial" w:eastAsia="Arial"/>
          <w:sz w:val="24"/>
          <w:szCs w:val="24"/>
          <w:spacing w:val="6"/>
          <w:w w:val="82"/>
          <w:position w:val="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2"/>
          <w:i/>
          <w:position w:val="6"/>
        </w:rPr>
        <w:t>−</w:t>
      </w:r>
      <w:r>
        <w:rPr>
          <w:rFonts w:ascii="Meiryo" w:hAnsi="Meiryo" w:cs="Meiryo" w:eastAsia="Meiryo"/>
          <w:sz w:val="24"/>
          <w:szCs w:val="24"/>
          <w:spacing w:val="14"/>
          <w:w w:val="82"/>
          <w:i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  <w:i/>
          <w:position w:val="6"/>
        </w:rPr>
        <w:t>π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41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80"/>
          <w:i/>
        </w:rPr>
        <w:t>∗</w:t>
      </w:r>
      <w:r>
        <w:rPr>
          <w:rFonts w:ascii="Meiryo" w:hAnsi="Meiryo" w:cs="Meiryo" w:eastAsia="Meiryo"/>
          <w:sz w:val="24"/>
          <w:szCs w:val="24"/>
          <w:spacing w:val="-12"/>
          <w:w w:val="8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19"/>
          <w:w w:val="100"/>
          <w:i/>
          <w:position w:val="-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≈</w:t>
      </w:r>
      <w:r>
        <w:rPr>
          <w:rFonts w:ascii="Meiryo" w:hAnsi="Meiryo" w:cs="Meiryo" w:eastAsia="Meiryo"/>
          <w:sz w:val="24"/>
          <w:szCs w:val="24"/>
          <w:spacing w:val="-23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  <w:position w:val="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83"/>
          <w:i/>
          <w:position w:val="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83"/>
          <w:position w:val="0"/>
        </w:rPr>
        <w:t>526</w:t>
      </w:r>
      <w:r>
        <w:rPr>
          <w:rFonts w:ascii="Arial" w:hAnsi="Arial" w:cs="Arial" w:eastAsia="Arial"/>
          <w:sz w:val="24"/>
          <w:szCs w:val="24"/>
          <w:spacing w:val="29"/>
          <w:w w:val="83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3"/>
          <w:i/>
          <w:position w:val="0"/>
        </w:rPr>
        <w:t>∗</w:t>
      </w:r>
      <w:r>
        <w:rPr>
          <w:rFonts w:ascii="Meiryo" w:hAnsi="Meiryo" w:cs="Meiryo" w:eastAsia="Meiryo"/>
          <w:sz w:val="24"/>
          <w:szCs w:val="24"/>
          <w:spacing w:val="-19"/>
          <w:w w:val="83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-30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(4.2)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4381" w:space="85"/>
            <w:col w:w="4714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415" w:lineRule="auto"/>
        <w:ind w:left="440" w:right="4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signal,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true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signal,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8" w:lineRule="auto"/>
        <w:ind w:left="791" w:right="14" w:firstLine="3195"/>
        <w:jc w:val="left"/>
        <w:tabs>
          <w:tab w:pos="85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18.936005pt;margin-top:17.877151pt;width:43.732pt;height:.1pt;mso-position-horizontal-relative:page;mso-position-vertical-relative:paragraph;z-index:-7513" coordorigin="6379,358" coordsize="875,2">
            <v:shape style="position:absolute;left:6379;top:358;width:875;height:2" coordorigin="6379,358" coordsize="875,0" path="m6379,358l7253,358e" filled="f" stroked="t" strokeweight=".47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-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9"/>
          <w:w w:val="129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32"/>
          <w:i/>
          <w:position w:val="21"/>
        </w:rPr>
        <w:t>√</w:t>
      </w:r>
      <w:r>
        <w:rPr>
          <w:rFonts w:ascii="Arial" w:hAnsi="Arial" w:cs="Arial" w:eastAsia="Arial"/>
          <w:sz w:val="24"/>
          <w:szCs w:val="24"/>
          <w:spacing w:val="0"/>
          <w:w w:val="113"/>
          <w:i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-42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7"/>
        </w:rPr>
        <w:t>2</w:t>
      </w:r>
      <w:r>
        <w:rPr>
          <w:rFonts w:ascii="Arial" w:hAnsi="Arial" w:cs="Arial" w:eastAsia="Arial"/>
          <w:sz w:val="16"/>
          <w:szCs w:val="16"/>
          <w:spacing w:val="15"/>
          <w:w w:val="100"/>
          <w:position w:val="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6"/>
          <w:i/>
          <w:position w:val="0"/>
        </w:rPr>
        <w:t>−</w:t>
      </w:r>
      <w:r>
        <w:rPr>
          <w:rFonts w:ascii="Meiryo" w:hAnsi="Meiryo" w:cs="Meiryo" w:eastAsia="Meiryo"/>
          <w:sz w:val="24"/>
          <w:szCs w:val="24"/>
          <w:spacing w:val="-25"/>
          <w:w w:val="96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  <w:position w:val="0"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7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7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(4.3)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SNR</w:t>
      </w:r>
      <w:r>
        <w:rPr>
          <w:rFonts w:ascii="Arial" w:hAnsi="Arial" w:cs="Arial" w:eastAsia="Arial"/>
          <w:sz w:val="24"/>
          <w:szCs w:val="24"/>
          <w:spacing w:val="3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defin</w:t>
      </w:r>
      <w:r>
        <w:rPr>
          <w:rFonts w:ascii="Arial" w:hAnsi="Arial" w:cs="Arial" w:eastAsia="Arial"/>
          <w:sz w:val="24"/>
          <w:szCs w:val="24"/>
          <w:spacing w:val="1"/>
          <w:w w:val="88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d</w:t>
      </w:r>
      <w:r>
        <w:rPr>
          <w:rFonts w:ascii="Arial" w:hAnsi="Arial" w:cs="Arial" w:eastAsia="Arial"/>
          <w:sz w:val="24"/>
          <w:szCs w:val="24"/>
          <w:spacing w:val="32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-15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ratio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94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card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ial</w:t>
      </w:r>
      <w:r>
        <w:rPr>
          <w:rFonts w:ascii="Arial" w:hAnsi="Arial" w:cs="Arial" w:eastAsia="Arial"/>
          <w:sz w:val="24"/>
          <w:szCs w:val="24"/>
          <w:spacing w:val="21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signal</w:t>
      </w:r>
      <w:r>
        <w:rPr>
          <w:rFonts w:ascii="Arial" w:hAnsi="Arial" w:cs="Arial" w:eastAsia="Arial"/>
          <w:sz w:val="24"/>
          <w:szCs w:val="24"/>
          <w:spacing w:val="-10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14"/>
          <w:w w:val="100"/>
          <w:i/>
          <w:position w:val="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)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8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(</w:t>
      </w:r>
      <w:r>
        <w:rPr>
          <w:rFonts w:ascii="Arial" w:hAnsi="Arial" w:cs="Arial" w:eastAsia="Arial"/>
          <w:sz w:val="24"/>
          <w:szCs w:val="24"/>
          <w:spacing w:val="9"/>
          <w:w w:val="91"/>
          <w:i/>
        </w:rPr>
        <w:t>σ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4.3.6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Com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arison</w:t>
      </w:r>
      <w:r>
        <w:rPr>
          <w:rFonts w:ascii="Arial" w:hAnsi="Arial" w:cs="Arial" w:eastAsia="Arial"/>
          <w:sz w:val="24"/>
          <w:szCs w:val="24"/>
          <w:spacing w:val="33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quisition</w:t>
      </w:r>
      <w:r>
        <w:rPr>
          <w:rFonts w:ascii="Arial" w:hAnsi="Arial" w:cs="Arial" w:eastAsia="Arial"/>
          <w:sz w:val="24"/>
          <w:szCs w:val="24"/>
          <w:spacing w:val="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Configu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6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images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hnique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(breath-hold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gating)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Bland-Altman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[38],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CoV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[5],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confidence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(CI)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separate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’s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 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4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4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nfigurations</w:t>
      </w:r>
      <w:r>
        <w:rPr>
          <w:rFonts w:ascii="Arial" w:hAnsi="Arial" w:cs="Arial" w:eastAsia="Arial"/>
          <w:sz w:val="24"/>
          <w:szCs w:val="24"/>
          <w:spacing w:val="2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(dual,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e,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e)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ildren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eated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measures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ost-h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and</w:t>
      </w:r>
      <w:r>
        <w:rPr>
          <w:rFonts w:ascii="Arial" w:hAnsi="Arial" w:cs="Arial" w:eastAsia="Arial"/>
          <w:sz w:val="24"/>
          <w:szCs w:val="24"/>
          <w:spacing w:val="6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Bonferroni</w:t>
      </w:r>
      <w:r>
        <w:rPr>
          <w:rFonts w:ascii="Arial" w:hAnsi="Arial" w:cs="Arial" w:eastAsia="Arial"/>
          <w:sz w:val="24"/>
          <w:szCs w:val="24"/>
          <w:spacing w:val="5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correction.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are</w:t>
      </w:r>
      <w:r>
        <w:rPr>
          <w:rFonts w:ascii="Arial" w:hAnsi="Arial" w:cs="Arial" w:eastAsia="Arial"/>
          <w:sz w:val="24"/>
          <w:szCs w:val="24"/>
          <w:spacing w:val="4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prese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ted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  <w:position w:val="4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8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ean</w:t>
      </w:r>
      <w:r>
        <w:rPr>
          <w:rFonts w:ascii="Arial" w:hAnsi="Arial" w:cs="Arial" w:eastAsia="Arial"/>
          <w:sz w:val="24"/>
          <w:szCs w:val="24"/>
          <w:spacing w:val="30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64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one</w:t>
      </w:r>
      <w:r>
        <w:rPr>
          <w:rFonts w:ascii="Arial" w:hAnsi="Arial" w:cs="Arial" w:eastAsia="Arial"/>
          <w:sz w:val="24"/>
          <w:szCs w:val="24"/>
          <w:spacing w:val="3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standard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380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deviation.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Significance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defined</w:t>
      </w:r>
      <w:r>
        <w:rPr>
          <w:rFonts w:ascii="Arial" w:hAnsi="Arial" w:cs="Arial" w:eastAsia="Arial"/>
          <w:sz w:val="24"/>
          <w:szCs w:val="24"/>
          <w:spacing w:val="5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34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adul</w:t>
      </w:r>
      <w:r>
        <w:rPr>
          <w:rFonts w:ascii="Arial" w:hAnsi="Arial" w:cs="Arial" w:eastAsia="Arial"/>
          <w:sz w:val="24"/>
          <w:szCs w:val="24"/>
          <w:spacing w:val="1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23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ears,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40%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female)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20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316" w:lineRule="auto"/>
        <w:ind w:left="440" w:right="34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13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ears,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45%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female)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enrolled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successfully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acquired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except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one</w:t>
      </w:r>
      <w:r>
        <w:rPr>
          <w:rFonts w:ascii="Arial" w:hAnsi="Arial" w:cs="Arial" w:eastAsia="Arial"/>
          <w:sz w:val="24"/>
          <w:szCs w:val="24"/>
          <w:spacing w:val="-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who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could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0" w:right="488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due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erratic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pattern.</w:t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589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4.4.1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ve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age</w:t>
      </w:r>
      <w:r>
        <w:rPr>
          <w:rFonts w:ascii="Arial" w:hAnsi="Arial" w:cs="Arial" w:eastAsia="Arial"/>
          <w:sz w:val="24"/>
          <w:szCs w:val="24"/>
          <w:spacing w:val="36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P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ak</w:t>
      </w:r>
      <w:r>
        <w:rPr>
          <w:rFonts w:ascii="Arial" w:hAnsi="Arial" w:cs="Arial" w:eastAsia="Arial"/>
          <w:sz w:val="24"/>
          <w:szCs w:val="24"/>
          <w:spacing w:val="20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erage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 </w:t>
      </w:r>
      <w:r>
        <w:rPr>
          <w:rFonts w:ascii="Arial" w:hAnsi="Arial" w:cs="Arial" w:eastAsia="Arial"/>
          <w:sz w:val="24"/>
          <w:szCs w:val="24"/>
          <w:spacing w:val="6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20%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mfere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erences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listed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confidence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abl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4.2.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tal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B.1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endix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figurations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breath-holds</w:t>
      </w:r>
      <w:r>
        <w:rPr>
          <w:rFonts w:ascii="Arial" w:hAnsi="Arial" w:cs="Arial" w:eastAsia="Arial"/>
          <w:sz w:val="24"/>
          <w:szCs w:val="24"/>
          <w:spacing w:val="4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except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CoVs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except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tal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(19-2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8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%)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1092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679993pt;margin-top:26.720856pt;width:290.639pt;height:.1pt;mso-position-horizontal-relative:page;mso-position-vertical-relative:paragraph;z-index:-7510" coordorigin="3574,534" coordsize="5813,2">
            <v:shape style="position:absolute;left:3574;top:534;width:5813;height:2" coordorigin="3574,534" coordsize="5813,0" path="m3574,534l9386,534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24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4.1: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erage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acquisition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hniques.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73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Circumfere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4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66"/>
          <w:w w:val="100"/>
          <w:b/>
          <w:bCs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Std.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  <w:position w:val="4"/>
        </w:rPr>
        <w:t>Dev.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1" w:right="-20"/>
        <w:jc w:val="left"/>
        <w:tabs>
          <w:tab w:pos="10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679993pt;margin-top:15.851721pt;width:290.639pt;height:.1pt;mso-position-horizontal-relative:page;mso-position-vertical-relative:paragraph;z-index:-7509" coordorigin="3574,317" coordsize="5813,2">
            <v:shape style="position:absolute;left:3574;top:317;width:5813;height:2" coordorigin="3574,317" coordsize="5813,0" path="m3574,317l9386,317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Adults</w:t>
      </w:r>
      <w:r>
        <w:rPr>
          <w:rFonts w:ascii="Arial" w:hAnsi="Arial" w:cs="Arial" w:eastAsia="Arial"/>
          <w:sz w:val="24"/>
          <w:szCs w:val="24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Children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141" w:space="239"/>
            <w:col w:w="3800"/>
          </w:cols>
        </w:sectPr>
      </w:pPr>
      <w:rPr/>
    </w:p>
    <w:p>
      <w:pPr>
        <w:spacing w:before="14" w:after="0" w:line="149" w:lineRule="auto"/>
        <w:ind w:left="3751" w:right="1717" w:firstLine="170"/>
        <w:jc w:val="left"/>
        <w:tabs>
          <w:tab w:pos="5380" w:val="left"/>
          <w:tab w:pos="6600" w:val="left"/>
          <w:tab w:pos="6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-17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–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-19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29" w:lineRule="exact"/>
        <w:ind w:left="3959" w:right="-20"/>
        <w:jc w:val="left"/>
        <w:tabs>
          <w:tab w:pos="5380" w:val="left"/>
          <w:tab w:pos="66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  <w:position w:val="4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-17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4650" w:right="-20"/>
        <w:jc w:val="left"/>
        <w:tabs>
          <w:tab w:pos="5380" w:val="left"/>
          <w:tab w:pos="66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8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-20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97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Radial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853.600006" w:type="dxa"/>
      </w:tblPr>
      <w:tblGrid/>
      <w:tr>
        <w:trPr>
          <w:trHeight w:val="1228" w:hRule="exact"/>
        </w:trPr>
        <w:tc>
          <w:tcPr>
            <w:tcW w:w="34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51" w:lineRule="auto"/>
              <w:ind w:left="1856" w:right="100" w:firstLine="170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4"/>
              </w:rPr>
              <w:t>Retros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94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98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3"/>
              </w:rPr>
              <w:t>Pros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93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98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9"/>
              </w:rPr>
              <w:t>Dual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1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3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30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4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7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26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7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31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7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27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28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00" w:right="556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</w:rPr>
              <w:t>–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0" w:after="0" w:line="344" w:lineRule="exact"/>
              <w:ind w:left="212" w:right="26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30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4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4"/>
              </w:rPr>
              <w:t>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53" w:right="21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26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5"/>
              </w:rPr>
              <w:t>12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53" w:right="210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27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5"/>
              </w:rPr>
              <w:t>12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5813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  <w:position w:val="1"/>
              </w:rPr>
              <w:t>Longitudinal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  <w:position w:val="1"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58"/>
                <w:w w:val="100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16"/>
                <w:b/>
                <w:bCs/>
                <w:position w:val="1"/>
              </w:rPr>
              <w:t>(%)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</w:tr>
      <w:tr>
        <w:trPr>
          <w:trHeight w:val="1217" w:hRule="exact"/>
        </w:trPr>
        <w:tc>
          <w:tcPr>
            <w:tcW w:w="340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right="101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13" w:after="0" w:line="251" w:lineRule="auto"/>
              <w:ind w:left="2064" w:right="100" w:firstLine="-208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94"/>
              </w:rPr>
              <w:t>Retros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94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98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3"/>
              </w:rPr>
              <w:t>Pros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93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8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98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77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9"/>
              </w:rPr>
              <w:t>Dual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12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-14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4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-13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-25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280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500" w:right="55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</w:rPr>
              <w:t>–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0" w:after="0" w:line="344" w:lineRule="exact"/>
              <w:ind w:left="173" w:right="229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-14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4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4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4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73" w:right="229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73" w:right="229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7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</w:tr>
    </w:tbl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725006pt;margin-top:41.166862pt;width:290.549pt;height:.1pt;mso-position-horizontal-relative:page;mso-position-vertical-relative:paragraph;z-index:-7508" coordorigin="3575,823" coordsize="5811,2">
            <v:shape style="position:absolute;left:3575;top:823;width:5811;height:2" coordorigin="3575,823" coordsize="5811,0" path="m3575,823l9385,823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21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4.2:</w:t>
      </w:r>
      <w:r>
        <w:rPr>
          <w:rFonts w:ascii="Arial" w:hAnsi="Arial" w:cs="Arial" w:eastAsia="Arial"/>
          <w:sz w:val="24"/>
          <w:szCs w:val="24"/>
          <w:spacing w:val="5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Results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Differences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Breathhold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74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725006pt;margin-top:-2.495136pt;width:290.549pt;height:.1pt;mso-position-horizontal-relative:page;mso-position-vertical-relative:paragraph;z-index:-7507" coordorigin="3575,-50" coordsize="5811,2">
            <v:shape style="position:absolute;left:3575;top:-50;width:5811;height:2" coordorigin="3575,-50" coordsize="5811,0" path="m3575,-50l9385,-50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Circumfere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13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95%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LoA</w:t>
      </w:r>
      <w:r>
        <w:rPr>
          <w:rFonts w:ascii="Arial" w:hAnsi="Arial" w:cs="Arial" w:eastAsia="Arial"/>
          <w:sz w:val="24"/>
          <w:szCs w:val="24"/>
          <w:spacing w:val="-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142" w:space="239"/>
            <w:col w:w="3799"/>
          </w:cols>
        </w:sectPr>
      </w:pPr>
      <w:rPr/>
    </w:p>
    <w:p>
      <w:pPr>
        <w:spacing w:before="13" w:after="0" w:line="240" w:lineRule="auto"/>
        <w:ind w:left="2416" w:right="-20"/>
        <w:jc w:val="left"/>
        <w:tabs>
          <w:tab w:pos="5460" w:val="left"/>
          <w:tab w:pos="69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e–Breath-hold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[-1.0–1.1]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0.95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2624" w:right="-20"/>
        <w:jc w:val="left"/>
        <w:tabs>
          <w:tab w:pos="5460" w:val="left"/>
          <w:tab w:pos="69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e–Breath-hold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[-0.6–2.7]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3315" w:right="-20"/>
        <w:jc w:val="left"/>
        <w:tabs>
          <w:tab w:pos="5480" w:val="left"/>
          <w:tab w:pos="69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Dual–Breath-hold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[-1.6-0.5]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0.29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1974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Radial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854.499969" w:type="dxa"/>
      </w:tblPr>
      <w:tblGrid/>
      <w:tr>
        <w:trPr>
          <w:trHeight w:val="314" w:hRule="exact"/>
        </w:trPr>
        <w:tc>
          <w:tcPr>
            <w:tcW w:w="344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6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Retros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100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[-7.4–2.0]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0.23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89" w:hRule="exact"/>
        </w:trPr>
        <w:tc>
          <w:tcPr>
            <w:tcW w:w="344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76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Pros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100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[-2.8–8.3]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0.29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64" w:hRule="exact"/>
        </w:trPr>
        <w:tc>
          <w:tcPr>
            <w:tcW w:w="344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Dual–Breath-hold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8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[-8.3-3.2]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0.34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14" w:hRule="exact"/>
        </w:trPr>
        <w:tc>
          <w:tcPr>
            <w:tcW w:w="5811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Longitudinal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58"/>
                <w:w w:val="10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16"/>
                <w:b/>
                <w:bCs/>
              </w:rPr>
              <w:t>(%)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89" w:hRule="exact"/>
        </w:trPr>
        <w:tc>
          <w:tcPr>
            <w:tcW w:w="344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56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Retros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100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8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[-1.0-2.0]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89" w:hRule="exact"/>
        </w:trPr>
        <w:tc>
          <w:tcPr>
            <w:tcW w:w="344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76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Pros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100"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ecti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8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[-0.3-2.9]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0.09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51" w:hRule="exact"/>
        </w:trPr>
        <w:tc>
          <w:tcPr>
            <w:tcW w:w="344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Dual–Breath-hold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349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6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[-0.8–1.9]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1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6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0.38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68" w:after="0" w:line="172" w:lineRule="exact"/>
        <w:ind w:left="1488" w:right="-67"/>
        <w:jc w:val="left"/>
        <w:tabs>
          <w:tab w:pos="43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Retro</w:t>
      </w:r>
      <w:r>
        <w:rPr>
          <w:rFonts w:ascii="Arial" w:hAnsi="Arial" w:cs="Arial" w:eastAsia="Arial"/>
          <w:sz w:val="18"/>
          <w:szCs w:val="18"/>
          <w:color w:val="231F20"/>
          <w:spacing w:val="4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vs</w:t>
      </w:r>
      <w:r>
        <w:rPr>
          <w:rFonts w:ascii="Arial" w:hAnsi="Arial" w:cs="Arial" w:eastAsia="Arial"/>
          <w:sz w:val="18"/>
          <w:szCs w:val="18"/>
          <w:color w:val="231F20"/>
          <w:spacing w:val="2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10"/>
          <w:position w:val="-3"/>
        </w:rPr>
        <w:t>Breath-hold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Pro</w:t>
      </w:r>
      <w:r>
        <w:rPr>
          <w:rFonts w:ascii="Arial" w:hAnsi="Arial" w:cs="Arial" w:eastAsia="Arial"/>
          <w:sz w:val="18"/>
          <w:szCs w:val="18"/>
          <w:color w:val="231F20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vs</w:t>
      </w:r>
      <w:r>
        <w:rPr>
          <w:rFonts w:ascii="Arial" w:hAnsi="Arial" w:cs="Arial" w:eastAsia="Arial"/>
          <w:sz w:val="18"/>
          <w:szCs w:val="18"/>
          <w:color w:val="231F20"/>
          <w:spacing w:val="2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10"/>
          <w:position w:val="-3"/>
        </w:rPr>
        <w:t>Breath-hold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8" w:after="0" w:line="17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Dual</w:t>
      </w:r>
      <w:r>
        <w:rPr>
          <w:rFonts w:ascii="Arial" w:hAnsi="Arial" w:cs="Arial" w:eastAsia="Arial"/>
          <w:sz w:val="18"/>
          <w:szCs w:val="18"/>
          <w:color w:val="231F20"/>
          <w:spacing w:val="27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3"/>
        </w:rPr>
        <w:t>vs</w:t>
      </w:r>
      <w:r>
        <w:rPr>
          <w:rFonts w:ascii="Arial" w:hAnsi="Arial" w:cs="Arial" w:eastAsia="Arial"/>
          <w:sz w:val="18"/>
          <w:szCs w:val="18"/>
          <w:color w:val="231F20"/>
          <w:spacing w:val="2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9"/>
          <w:position w:val="-3"/>
        </w:rPr>
        <w:t>Breath-h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12"/>
          <w:position w:val="-3"/>
        </w:rPr>
        <w:t>o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27"/>
          <w:position w:val="-3"/>
        </w:rPr>
        <w:t>l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12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983" w:space="1076"/>
            <w:col w:w="212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0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395.588989pt;margin-top:26.650402pt;width:1.096pt;height:.1pt;mso-position-horizontal-relative:page;mso-position-vertical-relative:paragraph;z-index:-7486" coordorigin="7912,533" coordsize="22,2">
            <v:shape style="position:absolute;left:7912;top:533;width:22;height:2" coordorigin="7912,533" coordsize="22,0" path="m7934,533l7912,53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95.588989pt;margin-top:-8.878599pt;width:1.096pt;height:.1pt;mso-position-horizontal-relative:page;mso-position-vertical-relative:paragraph;z-index:-7482" coordorigin="7912,-178" coordsize="22,2">
            <v:shape style="position:absolute;left:7912;top:-178;width:22;height:2" coordorigin="7912,-178" coordsize="22,0" path="m7934,-178l7912,-178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004028pt;margin-top:-28.885469pt;width:10.175510pt;height:72.340876pt;mso-position-horizontal-relative:page;mso-position-vertical-relative:paragraph;z-index:-735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Ecc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Retro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9"/>
        </w:rPr>
        <w:t>Ecc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647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5%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1.957794pt;margin-top:3.444085pt;width:107.354002pt;height:108.641004pt;mso-position-horizontal-relative:page;mso-position-vertical-relative:paragraph;z-index:-7468" coordorigin="3039,69" coordsize="2147,2173">
            <v:group style="position:absolute;left:3152;top:99;width:40;height:2" coordorigin="3152,99" coordsize="40,2">
              <v:shape style="position:absolute;left:3152;top:99;width:40;height:2" coordorigin="3152,99" coordsize="40,0" path="m3152,99l3192,99e" filled="f" stroked="t" strokeweight="1.0230pt" strokecolor="#231F20">
                <v:path arrowok="t"/>
              </v:shape>
            </v:group>
            <v:group style="position:absolute;left:3152;top:2211;width:40;height:2" coordorigin="3152,2211" coordsize="40,2">
              <v:shape style="position:absolute;left:3152;top:2211;width:40;height:2" coordorigin="3152,2211" coordsize="40,0" path="m3152,2211l3192,2211e" filled="f" stroked="t" strokeweight="1.077pt" strokecolor="#231F20">
                <v:path arrowok="t"/>
              </v:shape>
            </v:group>
            <v:group style="position:absolute;left:3059;top:89;width:2;height:2133" coordorigin="3059,89" coordsize="2,2133">
              <v:shape style="position:absolute;left:3059;top:89;width:2;height:2133" coordorigin="3059,89" coordsize="0,2133" path="m3059,89l3059,2222e" filled="f" stroked="t" strokeweight="2.0pt" strokecolor="#231F20">
                <v:path arrowok="t"/>
              </v:shape>
            </v:group>
            <v:group style="position:absolute;left:3059;top:2222;width:2106;height:2" coordorigin="3059,2222" coordsize="2106,2">
              <v:shape style="position:absolute;left:3059;top:2222;width:2106;height:2" coordorigin="3059,2222" coordsize="2106,0" path="m3059,2222l5165,2222e" filled="f" stroked="t" strokeweight="2.000001pt" strokecolor="#231F20">
                <v:path arrowok="t"/>
              </v:shape>
            </v:group>
            <v:group style="position:absolute;left:5165;top:89;width:2;height:2133" coordorigin="5165,89" coordsize="2,2133">
              <v:shape style="position:absolute;left:5165;top:89;width:2;height:2133" coordorigin="5165,89" coordsize="0,2133" path="m5165,89l5165,2222e" filled="f" stroked="t" strokeweight="2.0pt" strokecolor="#231F20">
                <v:path arrowok="t"/>
              </v:shape>
            </v:group>
            <v:group style="position:absolute;left:3059;top:89;width:2106;height:2" coordorigin="3059,89" coordsize="2106,2">
              <v:shape style="position:absolute;left:3059;top:89;width:2106;height:2" coordorigin="3059,89" coordsize="2106,0" path="m3059,89l5165,89e" filled="f" stroked="t" strokeweight="2.0pt" strokecolor="#231F20">
                <v:path arrowok="t"/>
              </v:shape>
            </v:group>
            <v:group style="position:absolute;left:3529;top:99;width:40;height:2" coordorigin="3529,99" coordsize="40,2">
              <v:shape style="position:absolute;left:3529;top:99;width:40;height:2" coordorigin="3529,99" coordsize="40,0" path="m3529,99l3569,99e" filled="f" stroked="t" strokeweight="1.0230pt" strokecolor="#231F20">
                <v:path arrowok="t"/>
              </v:shape>
            </v:group>
            <v:group style="position:absolute;left:3529;top:2211;width:40;height:2" coordorigin="3529,2211" coordsize="40,2">
              <v:shape style="position:absolute;left:3529;top:2211;width:40;height:2" coordorigin="3529,2211" coordsize="40,0" path="m3529,2211l3569,2211e" filled="f" stroked="t" strokeweight="1.077pt" strokecolor="#231F20">
                <v:path arrowok="t"/>
              </v:shape>
            </v:group>
            <v:group style="position:absolute;left:3904;top:99;width:40;height:2" coordorigin="3904,99" coordsize="40,2">
              <v:shape style="position:absolute;left:3904;top:99;width:40;height:2" coordorigin="3904,99" coordsize="40,0" path="m3904,99l3944,99e" filled="f" stroked="t" strokeweight="1.0230pt" strokecolor="#231F20">
                <v:path arrowok="t"/>
              </v:shape>
            </v:group>
            <v:group style="position:absolute;left:3904;top:2211;width:40;height:2" coordorigin="3904,2211" coordsize="40,2">
              <v:shape style="position:absolute;left:3904;top:2211;width:40;height:2" coordorigin="3904,2211" coordsize="40,0" path="m3904,2211l3944,2211e" filled="f" stroked="t" strokeweight="1.077pt" strokecolor="#231F20">
                <v:path arrowok="t"/>
              </v:shape>
            </v:group>
            <v:group style="position:absolute;left:4280;top:99;width:40;height:2" coordorigin="4280,99" coordsize="40,2">
              <v:shape style="position:absolute;left:4280;top:99;width:40;height:2" coordorigin="4280,99" coordsize="40,0" path="m4280,99l4320,99e" filled="f" stroked="t" strokeweight="1.0230pt" strokecolor="#231F20">
                <v:path arrowok="t"/>
              </v:shape>
            </v:group>
            <v:group style="position:absolute;left:4280;top:2211;width:40;height:2" coordorigin="4280,2211" coordsize="40,2">
              <v:shape style="position:absolute;left:4280;top:2211;width:40;height:2" coordorigin="4280,2211" coordsize="40,0" path="m4280,2211l4320,2211e" filled="f" stroked="t" strokeweight="1.077pt" strokecolor="#231F20">
                <v:path arrowok="t"/>
              </v:shape>
            </v:group>
            <v:group style="position:absolute;left:4656;top:99;width:40;height:2" coordorigin="4656,99" coordsize="40,2">
              <v:shape style="position:absolute;left:4656;top:99;width:40;height:2" coordorigin="4656,99" coordsize="40,0" path="m4656,99l4696,99e" filled="f" stroked="t" strokeweight="1.0230pt" strokecolor="#231F20">
                <v:path arrowok="t"/>
              </v:shape>
            </v:group>
            <v:group style="position:absolute;left:4656;top:2211;width:40;height:2" coordorigin="4656,2211" coordsize="40,2">
              <v:shape style="position:absolute;left:4656;top:2211;width:40;height:2" coordorigin="4656,2211" coordsize="40,0" path="m4656,2211l4696,2211e" filled="f" stroked="t" strokeweight="1.077pt" strokecolor="#231F20">
                <v:path arrowok="t"/>
              </v:shape>
            </v:group>
            <v:group style="position:absolute;left:5032;top:99;width:40;height:2" coordorigin="5032,99" coordsize="40,2">
              <v:shape style="position:absolute;left:5032;top:99;width:40;height:2" coordorigin="5032,99" coordsize="40,0" path="m5032,99l5072,99e" filled="f" stroked="t" strokeweight="1.0230pt" strokecolor="#231F20">
                <v:path arrowok="t"/>
              </v:shape>
            </v:group>
            <v:group style="position:absolute;left:5032;top:2211;width:40;height:2" coordorigin="5032,2211" coordsize="40,2">
              <v:shape style="position:absolute;left:5032;top:2211;width:40;height:2" coordorigin="5032,2211" coordsize="40,0" path="m5032,2211l5072,2211e" filled="f" stroked="t" strokeweight="1.077pt" strokecolor="#231F20">
                <v:path arrowok="t"/>
              </v:shape>
            </v:group>
            <v:group style="position:absolute;left:5143;top:2222;width:22;height:2" coordorigin="5143,2222" coordsize="22,2">
              <v:shape style="position:absolute;left:5143;top:2222;width:22;height:2" coordorigin="5143,2222" coordsize="22,0" path="m5165,2222l5143,2222e" filled="f" stroked="t" strokeweight="2.0pt" strokecolor="#231F20">
                <v:path arrowok="t"/>
              </v:shape>
            </v:group>
            <v:group style="position:absolute;left:3059;top:2222;width:22;height:2" coordorigin="3059,2222" coordsize="22,2">
              <v:shape style="position:absolute;left:3059;top:2222;width:22;height:2" coordorigin="3059,2222" coordsize="22,0" path="m3059,2222l3081,2222e" filled="f" stroked="t" strokeweight="2.0pt" strokecolor="#231F20">
                <v:path arrowok="t"/>
              </v:shape>
            </v:group>
            <v:group style="position:absolute;left:5143;top:1865;width:22;height:2" coordorigin="5143,1865" coordsize="22,2">
              <v:shape style="position:absolute;left:5143;top:1865;width:22;height:2" coordorigin="5143,1865" coordsize="22,0" path="m5165,1865l5143,1865e" filled="f" stroked="t" strokeweight="2.0pt" strokecolor="#231F20">
                <v:path arrowok="t"/>
              </v:shape>
            </v:group>
            <v:group style="position:absolute;left:3059;top:1865;width:22;height:2" coordorigin="3059,1865" coordsize="22,2">
              <v:shape style="position:absolute;left:3059;top:1865;width:22;height:2" coordorigin="3059,1865" coordsize="22,0" path="m3059,1865l3081,1865e" filled="f" stroked="t" strokeweight="2.0pt" strokecolor="#231F20">
                <v:path arrowok="t"/>
              </v:shape>
            </v:group>
            <v:group style="position:absolute;left:5143;top:1510;width:22;height:2" coordorigin="5143,1510" coordsize="22,2">
              <v:shape style="position:absolute;left:5143;top:1510;width:22;height:2" coordorigin="5143,1510" coordsize="22,0" path="m5165,1510l5143,1510e" filled="f" stroked="t" strokeweight="2.0pt" strokecolor="#231F20">
                <v:path arrowok="t"/>
              </v:shape>
            </v:group>
            <v:group style="position:absolute;left:3059;top:1510;width:22;height:2" coordorigin="3059,1510" coordsize="22,2">
              <v:shape style="position:absolute;left:3059;top:1510;width:22;height:2" coordorigin="3059,1510" coordsize="22,0" path="m3059,1510l3081,1510e" filled="f" stroked="t" strokeweight="2.0pt" strokecolor="#231F20">
                <v:path arrowok="t"/>
              </v:shape>
            </v:group>
            <v:group style="position:absolute;left:5143;top:1155;width:22;height:2" coordorigin="5143,1155" coordsize="22,2">
              <v:shape style="position:absolute;left:5143;top:1155;width:22;height:2" coordorigin="5143,1155" coordsize="22,0" path="m5165,1155l5143,1155e" filled="f" stroked="t" strokeweight="2.0pt" strokecolor="#231F20">
                <v:path arrowok="t"/>
              </v:shape>
            </v:group>
            <v:group style="position:absolute;left:3059;top:1155;width:22;height:2" coordorigin="3059,1155" coordsize="22,2">
              <v:shape style="position:absolute;left:3059;top:1155;width:22;height:2" coordorigin="3059,1155" coordsize="22,0" path="m3059,1155l3081,1155e" filled="f" stroked="t" strokeweight="2.0pt" strokecolor="#231F20">
                <v:path arrowok="t"/>
              </v:shape>
            </v:group>
            <v:group style="position:absolute;left:5143;top:799;width:22;height:2" coordorigin="5143,799" coordsize="22,2">
              <v:shape style="position:absolute;left:5143;top:799;width:22;height:2" coordorigin="5143,799" coordsize="22,0" path="m5165,799l5143,799e" filled="f" stroked="t" strokeweight="2.0pt" strokecolor="#231F20">
                <v:path arrowok="t"/>
              </v:shape>
            </v:group>
            <v:group style="position:absolute;left:3059;top:799;width:22;height:2" coordorigin="3059,799" coordsize="22,2">
              <v:shape style="position:absolute;left:3059;top:799;width:22;height:2" coordorigin="3059,799" coordsize="22,0" path="m3059,799l3081,799e" filled="f" stroked="t" strokeweight="2.0pt" strokecolor="#231F20">
                <v:path arrowok="t"/>
              </v:shape>
            </v:group>
            <v:group style="position:absolute;left:5143;top:444;width:22;height:2" coordorigin="5143,444" coordsize="22,2">
              <v:shape style="position:absolute;left:5143;top:444;width:22;height:2" coordorigin="5143,444" coordsize="22,0" path="m5165,444l5143,444e" filled="f" stroked="t" strokeweight="2.0pt" strokecolor="#231F20">
                <v:path arrowok="t"/>
              </v:shape>
            </v:group>
            <v:group style="position:absolute;left:3059;top:444;width:22;height:2" coordorigin="3059,444" coordsize="22,2">
              <v:shape style="position:absolute;left:3059;top:444;width:22;height:2" coordorigin="3059,444" coordsize="22,0" path="m3059,444l3081,444e" filled="f" stroked="t" strokeweight="2.0pt" strokecolor="#231F20">
                <v:path arrowok="t"/>
              </v:shape>
            </v:group>
            <v:group style="position:absolute;left:5143;top:89;width:22;height:2" coordorigin="5143,89" coordsize="22,2">
              <v:shape style="position:absolute;left:5143;top:89;width:22;height:2" coordorigin="5143,89" coordsize="22,0" path="m5165,89l5143,89e" filled="f" stroked="t" strokeweight="2.0pt" strokecolor="#231F20">
                <v:path arrowok="t"/>
              </v:shape>
            </v:group>
            <v:group style="position:absolute;left:3059;top:89;width:22;height:2" coordorigin="3059,89" coordsize="22,2">
              <v:shape style="position:absolute;left:3059;top:89;width:22;height:2" coordorigin="3059,89" coordsize="22,0" path="m3059,89l3081,89e" filled="f" stroked="t" strokeweight="2.0pt" strokecolor="#231F20">
                <v:path arrowok="t"/>
              </v:shape>
            </v:group>
            <v:group style="position:absolute;left:4280;top:1278;width:88;height:86" coordorigin="4280,1278" coordsize="88,86">
              <v:shape style="position:absolute;left:4280;top:1278;width:88;height:86" coordorigin="4280,1278" coordsize="88,86" path="m4320,1278l4300,1285,4285,1301,4280,1324,4287,1344,4303,1359,4326,1364,4347,1358,4362,1342,4368,1321,4367,1316,4360,1297,4343,1283,4320,1278e" filled="t" fillcolor="#231F20" stroked="f">
                <v:path arrowok="t"/>
                <v:fill/>
              </v:shape>
            </v:group>
            <v:group style="position:absolute;left:3725;top:1111;width:88;height:86" coordorigin="3725,1111" coordsize="88,86">
              <v:shape style="position:absolute;left:3725;top:1111;width:88;height:86" coordorigin="3725,1111" coordsize="88,86" path="m3765,1111l3744,1118,3730,1134,3725,1157,3732,1177,3748,1191,3770,1197,3792,1190,3807,1175,3813,1154,3812,1149,3805,1129,3788,1116,3765,1111e" filled="t" fillcolor="#231F20" stroked="f">
                <v:path arrowok="t"/>
                <v:fill/>
              </v:shape>
            </v:group>
            <v:group style="position:absolute;left:4277;top:1385;width:88;height:86" coordorigin="4277,1385" coordsize="88,86">
              <v:shape style="position:absolute;left:4277;top:1385;width:88;height:86" coordorigin="4277,1385" coordsize="88,86" path="m4317,1385l4296,1392,4282,1408,4277,1431,4284,1451,4300,1466,4322,1471,4344,1465,4359,1449,4364,1428,4364,1423,4357,1404,4340,1390,4317,1385e" filled="t" fillcolor="#231F20" stroked="f">
                <v:path arrowok="t"/>
                <v:fill/>
              </v:shape>
            </v:group>
            <v:group style="position:absolute;left:3359;top:613;width:87;height:86" coordorigin="3359,613" coordsize="87,86">
              <v:shape style="position:absolute;left:3359;top:613;width:87;height:86" coordorigin="3359,613" coordsize="87,86" path="m3399,613l3379,620,3364,636,3359,659,3366,679,3382,694,3405,699,3426,693,3441,677,3447,656,3446,651,3439,632,3422,618,3399,613e" filled="t" fillcolor="#231F20" stroked="f">
                <v:path arrowok="t"/>
                <v:fill/>
              </v:shape>
            </v:group>
            <v:group style="position:absolute;left:4066;top:1108;width:88;height:86" coordorigin="4066,1108" coordsize="88,86">
              <v:shape style="position:absolute;left:4066;top:1108;width:88;height:86" coordorigin="4066,1108" coordsize="88,86" path="m4105,1108l4085,1115,4071,1131,4066,1154,4073,1174,4089,1188,4111,1194,4132,1187,4147,1172,4153,1151,4153,1146,4145,1126,4129,1113,4105,1108e" filled="t" fillcolor="#231F20" stroked="f">
                <v:path arrowok="t"/>
                <v:fill/>
              </v:shape>
            </v:group>
            <v:group style="position:absolute;left:4220;top:1396;width:88;height:86" coordorigin="4220,1396" coordsize="88,86">
              <v:shape style="position:absolute;left:4220;top:1396;width:88;height:86" coordorigin="4220,1396" coordsize="88,86" path="m4260,1396l4240,1403,4225,1419,4220,1442,4227,1462,4243,1477,4266,1482,4287,1476,4302,1460,4308,1439,4307,1434,4300,1415,4283,1401,4260,1396e" filled="t" fillcolor="#231F20" stroked="f">
                <v:path arrowok="t"/>
                <v:fill/>
              </v:shape>
            </v:group>
            <v:group style="position:absolute;left:4238;top:1232;width:87;height:86" coordorigin="4238,1232" coordsize="87,86">
              <v:shape style="position:absolute;left:4238;top:1232;width:87;height:86" coordorigin="4238,1232" coordsize="87,86" path="m4277,1232l4257,1239,4243,1255,4238,1278,4245,1298,4261,1312,4283,1318,4304,1311,4319,1296,4325,1275,4325,1270,4317,1250,4301,1237,4277,1232e" filled="t" fillcolor="#231F20" stroked="f">
                <v:path arrowok="t"/>
                <v:fill/>
              </v:shape>
            </v:group>
            <v:group style="position:absolute;left:4662;top:1253;width:88;height:86" coordorigin="4662,1253" coordsize="88,86">
              <v:shape style="position:absolute;left:4662;top:1253;width:88;height:86" coordorigin="4662,1253" coordsize="88,86" path="m4701,1253l4681,1261,4667,1277,4662,1299,4669,1320,4685,1334,4707,1339,4728,1333,4744,1318,4749,1296,4749,1291,4741,1272,4725,1258,4701,1253e" filled="t" fillcolor="#231F20" stroked="f">
                <v:path arrowok="t"/>
                <v:fill/>
              </v:shape>
            </v:group>
            <v:group style="position:absolute;left:4217;top:911;width:87;height:86" coordorigin="4217,911" coordsize="87,86">
              <v:shape style="position:absolute;left:4217;top:911;width:87;height:86" coordorigin="4217,911" coordsize="87,86" path="m4257,911l4236,918,4222,934,4217,957,4224,977,4240,991,4262,997,4284,990,4299,975,4305,954,4304,949,4297,929,4280,916,4257,911e" filled="t" fillcolor="#231F20" stroked="f">
                <v:path arrowok="t"/>
                <v:fill/>
              </v:shape>
            </v:group>
            <v:group style="position:absolute;left:4353;top:776;width:87;height:86" coordorigin="4353,776" coordsize="87,86">
              <v:shape style="position:absolute;left:4353;top:776;width:87;height:86" coordorigin="4353,776" coordsize="87,86" path="m4392,776l4372,783,4358,799,4353,822,4360,842,4376,856,4398,862,4419,855,4434,840,4440,819,4440,814,4432,794,4416,781,4392,776e" filled="t" fillcolor="#231F20" stroked="f">
                <v:path arrowok="t"/>
                <v:fill/>
              </v:shape>
            </v:group>
            <v:group style="position:absolute;left:3059;top:1664;width:2107;height:2" coordorigin="3059,1664" coordsize="2107,2">
              <v:shape style="position:absolute;left:3059;top:1664;width:2107;height:2" coordorigin="3059,1664" coordsize="2107,0" path="m3059,1664l5166,1664e" filled="f" stroked="t" strokeweight="2.0pt" strokecolor="#231F20">
                <v:path arrowok="t"/>
              </v:shape>
            </v:group>
            <v:group style="position:absolute;left:3059;top:636;width:2107;height:2" coordorigin="3059,636" coordsize="2107,2">
              <v:shape style="position:absolute;left:3059;top:636;width:2107;height:2" coordorigin="3059,636" coordsize="2107,0" path="m3059,636l5166,636e" filled="f" stroked="t" strokeweight="2.0pt" strokecolor="#231F20">
                <v:path arrowok="t"/>
              </v:shape>
            </v:group>
            <v:group style="position:absolute;left:3059;top:1149;width:2107;height:2" coordorigin="3059,1149" coordsize="2107,2">
              <v:shape style="position:absolute;left:3059;top:1149;width:2107;height:2" coordorigin="3059,1149" coordsize="2107,0" path="m3059,1149l5166,1149e" filled="f" stroked="t" strokeweight="2.0pt" strokecolor="#231F20">
                <v:path arrowok="t"/>
                <v:stroke dashstyle="longDash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6" w:after="0" w:line="194" w:lineRule="exact"/>
        <w:ind w:left="24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1"/>
        </w:rPr>
        <w:t>=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1"/>
          <w:position w:val="-1"/>
        </w:rPr>
        <w:t>0.95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2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5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95.588989pt;margin-top:.0319pt;width:1.096pt;height:.1pt;mso-position-horizontal-relative:page;mso-position-vertical-relative:paragraph;z-index:-7480" coordorigin="7912,1" coordsize="22,2">
            <v:shape style="position:absolute;left:7912;top:1;width:22;height:2" coordorigin="7912,1" coordsize="22,0" path="m7934,1l7912,1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95.588989pt;margin-top:-17.733101pt;width:1.096pt;height:.1pt;mso-position-horizontal-relative:page;mso-position-vertical-relative:paragraph;z-index:-7478" coordorigin="7912,-355" coordsize="22,2">
            <v:shape style="position:absolute;left:7912;top:-355;width:22;height:2" coordorigin="7912,-355" coordsize="22,0" path="m7934,-355l7912,-355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2.9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5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0.0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95.588989pt;margin-top:19.68259pt;width:1.096pt;height:.1pt;mso-position-horizontal-relative:page;mso-position-vertical-relative:paragraph;z-index:-7488" coordorigin="7912,394" coordsize="22,2">
            <v:shape style="position:absolute;left:7912;top:394;width:22;height:2" coordorigin="7912,394" coordsize="22,0" path="m7934,394l7912,394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−2.9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647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8%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444268pt;width:1.04pt;height:.1pt;mso-position-horizontal-relative:page;mso-position-vertical-relative:paragraph;z-index:-7477" coordorigin="5829,89" coordsize="21,2">
            <v:shape style="position:absolute;left:5829;top:89;width:21;height:2" coordorigin="5829,89" coordsize="21,0" path="m5829,89l5850,8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71.280334pt;margin-top:11.8177pt;width:4.375658pt;height:4.295966pt;mso-position-horizontal-relative:page;mso-position-vertical-relative:paragraph;z-index:-7469" coordorigin="7426,236" coordsize="88,86">
            <v:shape style="position:absolute;left:7426;top:236;width:88;height:86" coordorigin="7426,236" coordsize="88,86" path="m7465,236l7445,244,7431,260,7426,282,7433,303,7449,317,7471,322,7492,316,7507,301,7513,279,7513,274,7505,255,7489,241,7465,236e" filled="t" fillcolor="#231F20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44101pt;margin-top:3.444269pt;width:108.299002pt;height:108.640003pt;mso-position-horizontal-relative:page;mso-position-vertical-relative:paragraph;z-index:-735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79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95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159" w:lineRule="exact"/>
                          <w:ind w:right="-8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</w:rPr>
                          <w:t>5.6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8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1.1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795" w:hRule="exact"/>
                    </w:trPr>
                    <w:tc>
                      <w:tcPr>
                        <w:tcW w:w="2105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8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−3.4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65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8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1"/>
                          </w:rPr>
                          <w:t>0.17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55924pt;width:1.04pt;height:.1pt;mso-position-horizontal-relative:page;mso-position-vertical-relative:paragraph;z-index:-7479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46.60025pt;margin-top:4.186322pt;width:4.375756pt;height:4.296031pt;mso-position-horizontal-relative:page;mso-position-vertical-relative:paragraph;z-index:-7475" coordorigin="6932,84" coordsize="88,86">
            <v:shape style="position:absolute;left:6932;top:84;width:88;height:86" coordorigin="6932,84" coordsize="88,86" path="m6972,84l6951,91,6937,107,6932,130,6939,150,6955,164,6977,170,6999,163,7014,148,7020,127,7019,122,7012,102,6995,89,6972,84e" filled="t" fillcolor="#231F20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431824pt;margin-top:6.509034pt;width:10.175510pt;height:65.194895pt;mso-position-horizontal-relative:page;mso-position-vertical-relative:paragraph;z-index:-734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Ecc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Pro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48928pt;width:1.04pt;height:.1pt;mso-position-horizontal-relative:page;mso-position-vertical-relative:paragraph;z-index:-7481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10.170349pt;margin-top:4.710419pt;width:4.375645pt;height:4.295936pt;mso-position-horizontal-relative:page;mso-position-vertical-relative:paragraph;z-index:-7474" coordorigin="6203,94" coordsize="88,86">
            <v:shape style="position:absolute;left:6203;top:94;width:88;height:86" coordorigin="6203,94" coordsize="88,86" path="m6243,94l6223,101,6209,117,6203,140,6210,160,6226,175,6249,180,6270,174,6285,158,6291,137,6291,132,6283,113,6266,99,6243,94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68.678192pt;margin-top:.6792pt;width:4.374802pt;height:4.295187pt;mso-position-horizontal-relative:page;mso-position-vertical-relative:paragraph;z-index:-7472" coordorigin="7374,14" coordsize="87,86">
            <v:shape style="position:absolute;left:7374;top:14;width:87;height:86" coordorigin="7374,14" coordsize="87,86" path="m7413,14l7393,21,7379,37,7374,59,7381,80,7397,94,7419,99,7440,93,7455,78,7461,56,7461,52,7453,32,7437,19,7413,14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57.717255pt;margin-top:-.561606pt;width:4.375742pt;height:4.295992pt;mso-position-horizontal-relative:page;mso-position-vertical-relative:paragraph;z-index:-7470" coordorigin="7154,-11" coordsize="88,86">
            <v:shape style="position:absolute;left:7154;top:-11;width:88;height:86" coordorigin="7154,-11" coordsize="88,86" path="m7194,-11l7174,-4,7160,12,7154,35,7161,55,7177,69,7200,75,7221,68,7236,53,7242,32,7242,27,7234,7,7217,-6,7194,-11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54871pt;width:1.04pt;height:.1pt;mso-position-horizontal-relative:page;mso-position-vertical-relative:paragraph;z-index:-7483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52.779205pt;margin-top:6.281397pt;width:10.861802pt;height:8.115933pt;mso-position-horizontal-relative:page;mso-position-vertical-relative:paragraph;z-index:-7476" coordorigin="7056,126" coordsize="217,162">
            <v:group style="position:absolute;left:7153;top:127;width:88;height:86" coordorigin="7153,127" coordsize="88,86">
              <v:shape style="position:absolute;left:7153;top:127;width:88;height:86" coordorigin="7153,127" coordsize="88,86" path="m7192,127l7172,134,7158,150,7153,173,7160,193,7176,207,7198,213,7219,206,7235,191,7240,169,7240,165,7232,145,7216,132,7192,127e" filled="t" fillcolor="#231F20" stroked="f">
                <v:path arrowok="t"/>
                <v:fill/>
              </v:shape>
            </v:group>
            <v:group style="position:absolute;left:7184;top:159;width:87;height:86" coordorigin="7184,159" coordsize="87,86">
              <v:shape style="position:absolute;left:7184;top:159;width:87;height:86" coordorigin="7184,159" coordsize="87,86" path="m7224,159l7204,166,7190,182,7184,205,7191,225,7207,240,7230,245,7251,239,7266,223,7272,202,7272,197,7264,178,7247,164,7224,159e" filled="t" fillcolor="#231F20" stroked="f">
                <v:path arrowok="t"/>
                <v:fill/>
              </v:shape>
            </v:group>
            <v:group style="position:absolute;left:7057;top:201;width:87;height:86" coordorigin="7057,201" coordsize="87,86">
              <v:shape style="position:absolute;left:7057;top:201;width:87;height:86" coordorigin="7057,201" coordsize="87,86" path="m7096,201l7076,208,7062,224,7057,247,7064,267,7080,282,7102,287,7123,281,7138,265,7144,244,7144,239,7136,220,7120,206,7096,201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45.496307pt;margin-top:3.075255pt;width:4.374705pt;height:4.296046pt;mso-position-horizontal-relative:page;mso-position-vertical-relative:paragraph;z-index:-7473" coordorigin="6910,62" coordsize="87,86">
            <v:shape style="position:absolute;left:6910;top:62;width:87;height:86" coordorigin="6910,62" coordsize="87,86" path="m6950,62l6929,69,6915,85,6910,107,6917,128,6933,142,6955,147,6977,141,6992,126,6997,104,6997,99,6990,80,6973,66,6950,62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54918pt;width:1.04pt;height:.1pt;mso-position-horizontal-relative:page;mso-position-vertical-relative:paragraph;z-index:-7485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66.313202pt;margin-top:4.767198pt;width:4.374802pt;height:4.29518pt;mso-position-horizontal-relative:page;mso-position-vertical-relative:paragraph;z-index:-7471" coordorigin="7326,95" coordsize="87,86">
            <v:shape style="position:absolute;left:7326;top:95;width:87;height:86" coordorigin="7326,95" coordsize="87,86" path="m7366,95l7346,103,7332,119,7326,141,7333,162,7349,176,7372,181,7393,175,7408,160,7414,138,7413,133,7406,114,7389,100,7366,95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48899pt;width:1.04pt;height:.1pt;mso-position-horizontal-relative:page;mso-position-vertical-relative:paragraph;z-index:-7487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41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44101pt;margin-top:4.648906pt;width:1.04pt;height:.1pt;mso-position-horizontal-relative:page;mso-position-vertical-relative:paragraph;z-index:-7489" coordorigin="5829,93" coordsize="21,2">
            <v:shape style="position:absolute;left:5829;top:93;width:21;height:2" coordorigin="5829,93" coordsize="21,0" path="m5829,93l5850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4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64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208008pt;margin-top:3.4432pt;width:108.353002pt;height:108.694002pt;mso-position-horizontal-relative:page;mso-position-vertical-relative:paragraph;z-index:-736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646" w:hRule="exact"/>
                    </w:trPr>
                    <w:tc>
                      <w:tcPr>
                        <w:tcW w:w="2107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5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2.4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12" w:hRule="exact"/>
                    </w:trPr>
                    <w:tc>
                      <w:tcPr>
                        <w:tcW w:w="2107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8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right="-5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−0.5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12" w:hRule="exact"/>
                    </w:trPr>
                    <w:tc>
                      <w:tcPr>
                        <w:tcW w:w="2107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8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5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−3.4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63" w:hRule="exact"/>
                    </w:trPr>
                    <w:tc>
                      <w:tcPr>
                        <w:tcW w:w="2107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6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1"/>
                          </w:rPr>
                          <w:t>0.29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411987pt;margin-top:4.654917pt;width:1.095pt;height:.1pt;mso-position-horizontal-relative:page;mso-position-vertical-relative:paragraph;z-index:-7498" coordorigin="10668,93" coordsize="22,2">
            <v:shape style="position:absolute;left:10668;top:93;width:22;height:2" coordorigin="10668,93" coordsize="22,0" path="m10690,93l10668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208008pt;margin-top:4.654917pt;width:1.095pt;height:.1pt;mso-position-horizontal-relative:page;mso-position-vertical-relative:paragraph;z-index:-7497" coordorigin="8584,93" coordsize="22,2">
            <v:shape style="position:absolute;left:8584;top:93;width:22;height:2" coordorigin="8584,93" coordsize="22,0" path="m8584,93l8606,93e" filled="f" stroked="t" strokeweight="1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6.253815pt;margin-top:4.423734pt;width:10.175510pt;height:69.217189pt;mso-position-horizontal-relative:page;mso-position-vertical-relative:paragraph;z-index:-734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Ecc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Dual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411987pt;margin-top:4.648921pt;width:1.095pt;height:.1pt;mso-position-horizontal-relative:page;mso-position-vertical-relative:paragraph;z-index:-7500" coordorigin="10668,93" coordsize="22,2">
            <v:shape style="position:absolute;left:10668;top:93;width:22;height:2" coordorigin="10668,93" coordsize="22,0" path="m10690,93l10668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208008pt;margin-top:4.648921pt;width:1.095pt;height:.1pt;mso-position-horizontal-relative:page;mso-position-vertical-relative:paragraph;z-index:-7499" coordorigin="8584,93" coordsize="22,2">
            <v:shape style="position:absolute;left:8584;top:93;width:22;height:2" coordorigin="8584,93" coordsize="22,0" path="m8584,93l8606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510.127289pt;margin-top:8.740304pt;width:4.374705pt;height:4.296046pt;mso-position-horizontal-relative:page;mso-position-vertical-relative:paragraph;z-index:-7496" coordorigin="10203,175" coordsize="87,86">
            <v:shape style="position:absolute;left:10203;top:175;width:87;height:86" coordorigin="10203,175" coordsize="87,86" path="m10242,175l10222,182,10208,198,10203,221,10210,241,10226,255,10248,261,10269,254,10284,239,10290,218,10290,213,10282,193,10266,180,10242,175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0.988373pt;margin-top:.368506pt;width:4.375636pt;height:4.295874pt;mso-position-horizontal-relative:page;mso-position-vertical-relative:paragraph;z-index:-7493" coordorigin="9020,7" coordsize="88,86">
            <v:shape style="position:absolute;left:9020;top:7;width:88;height:86" coordorigin="9020,7" coordsize="88,86" path="m9059,7l9039,15,9025,31,9020,53,9027,74,9043,88,9065,93,9086,87,9102,72,9107,50,9107,45,9099,26,9083,12,9059,7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411987pt;margin-top:4.655902pt;width:1.095pt;height:.1pt;mso-position-horizontal-relative:page;mso-position-vertical-relative:paragraph;z-index:-7502" coordorigin="10668,93" coordsize="22,2">
            <v:shape style="position:absolute;left:10668;top:93;width:22;height:2" coordorigin="10668,93" coordsize="22,0" path="m10690,93l10668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208008pt;margin-top:4.655902pt;width:1.095pt;height:.1pt;mso-position-horizontal-relative:page;mso-position-vertical-relative:paragraph;z-index:-7501" coordorigin="8584,93" coordsize="22,2">
            <v:shape style="position:absolute;left:8584;top:93;width:22;height:2" coordorigin="8584,93" coordsize="22,0" path="m8584,93l8606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88.945251pt;margin-top:6.514359pt;width:16.145748pt;height:12.690003pt;mso-position-horizontal-relative:page;mso-position-vertical-relative:paragraph;z-index:-7494" coordorigin="9779,130" coordsize="323,254">
            <v:group style="position:absolute;left:10010;top:289;width:87;height:86" coordorigin="10010,289" coordsize="87,86">
              <v:shape style="position:absolute;left:10010;top:289;width:87;height:86" coordorigin="10010,289" coordsize="87,86" path="m10050,289l10030,297,10015,313,10010,335,10017,356,10033,370,10056,375,10077,369,10092,354,10098,332,10097,327,10090,308,10073,294,10050,289e" filled="t" fillcolor="#231F20" stroked="f">
                <v:path arrowok="t"/>
                <v:fill/>
              </v:shape>
            </v:group>
            <v:group style="position:absolute;left:10013;top:179;width:88;height:86" coordorigin="10013,179" coordsize="88,86">
              <v:shape style="position:absolute;left:10013;top:179;width:88;height:86" coordorigin="10013,179" coordsize="88,86" path="m10053,179l10033,187,10019,203,10013,225,10020,246,10036,260,10059,265,10080,259,10095,244,10101,222,10101,217,10093,198,10076,184,10053,179e" filled="t" fillcolor="#231F20" stroked="f">
                <v:path arrowok="t"/>
                <v:fill/>
              </v:shape>
            </v:group>
            <v:group style="position:absolute;left:9884;top:297;width:88;height:86" coordorigin="9884,297" coordsize="88,86">
              <v:shape style="position:absolute;left:9884;top:297;width:88;height:86" coordorigin="9884,297" coordsize="88,86" path="m9924,297l9903,304,9889,320,9884,343,9891,363,9907,378,9929,383,9951,377,9966,361,9971,340,9971,335,9964,316,9947,302,9924,297e" filled="t" fillcolor="#231F20" stroked="f">
                <v:path arrowok="t"/>
                <v:fill/>
              </v:shape>
            </v:group>
            <v:group style="position:absolute;left:9780;top:131;width:88;height:86" coordorigin="9780,131" coordsize="88,86">
              <v:shape style="position:absolute;left:9780;top:131;width:88;height:86" coordorigin="9780,131" coordsize="88,86" path="m9819,131l9799,138,9785,155,9780,177,9787,198,9803,212,9825,217,9847,211,9862,195,9867,174,9867,169,9859,150,9843,136,9819,131e" filled="t" fillcolor="#231F20" stroked="f">
                <v:path arrowok="t"/>
                <v:fill/>
              </v:shape>
            </v:group>
            <v:group style="position:absolute;left:9808;top:198;width:88;height:86" coordorigin="9808,198" coordsize="88,86">
              <v:shape style="position:absolute;left:9808;top:198;width:88;height:86" coordorigin="9808,198" coordsize="88,86" path="m9848,198l9828,205,9814,221,9808,244,9815,264,9831,278,9854,284,9875,277,9890,262,9896,241,9896,236,9888,216,9871,203,9848,198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0.887268pt;margin-top:-1.419702pt;width:4.375747pt;height:4.295062pt;mso-position-horizontal-relative:page;mso-position-vertical-relative:paragraph;z-index:-7492" coordorigin="9818,-28" coordsize="88,86">
            <v:shape style="position:absolute;left:9818;top:-28;width:88;height:86" coordorigin="9818,-28" coordsize="88,86" path="m9857,-28l9837,-21,9823,-5,9818,17,9825,38,9841,52,9863,58,9884,51,9900,36,9905,14,9905,10,9897,-10,9881,-23,9857,-28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95.588989pt;margin-top:4.723902pt;width:1.096pt;height:.1pt;mso-position-horizontal-relative:page;mso-position-vertical-relative:paragraph;z-index:-7484" coordorigin="7912,94" coordsize="22,2">
            <v:shape style="position:absolute;left:7912;top:94;width:22;height:2" coordorigin="7912,94" coordsize="22,0" path="m7934,94l7912,94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411987pt;margin-top:4.655888pt;width:1.095pt;height:.1pt;mso-position-horizontal-relative:page;mso-position-vertical-relative:paragraph;z-index:-7504" coordorigin="10668,93" coordsize="22,2">
            <v:shape style="position:absolute;left:10668;top:93;width:22;height:2" coordorigin="10668,93" coordsize="22,0" path="m10690,93l10668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208008pt;margin-top:4.655888pt;width:1.095pt;height:.1pt;mso-position-horizontal-relative:page;mso-position-vertical-relative:paragraph;z-index:-7503" coordorigin="8584,93" coordsize="22,2">
            <v:shape style="position:absolute;left:8584;top:93;width:22;height:2" coordorigin="8584,93" coordsize="22,0" path="m8584,93l8606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59.505188pt;margin-top:7.791147pt;width:4.374806pt;height:4.2952pt;mso-position-horizontal-relative:page;mso-position-vertical-relative:paragraph;z-index:-7495" coordorigin="9190,156" coordsize="87,86">
            <v:shape style="position:absolute;left:9190;top:156;width:87;height:86" coordorigin="9190,156" coordsize="87,86" path="m9230,156l9210,163,9195,179,9190,202,9197,222,9213,236,9235,242,9257,235,9272,220,9278,199,9277,194,9270,174,9253,161,9230,156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3.912231pt;margin-top:1.047207pt;width:4.375756pt;height:4.29511pt;mso-position-horizontal-relative:page;mso-position-vertical-relative:paragraph;z-index:-7491" coordorigin="10278,21" coordsize="88,86">
            <v:shape style="position:absolute;left:10278;top:21;width:88;height:86" coordorigin="10278,21" coordsize="88,86" path="m10318,21l10298,28,10284,44,10278,67,10285,87,10301,101,10324,107,10345,100,10360,85,10366,64,10365,59,10358,39,10341,26,10318,21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411987pt;margin-top:4.648892pt;width:1.095pt;height:.1pt;mso-position-horizontal-relative:page;mso-position-vertical-relative:paragraph;z-index:-7506" coordorigin="10668,93" coordsize="22,2">
            <v:shape style="position:absolute;left:10668;top:93;width:22;height:2" coordorigin="10668,93" coordsize="22,0" path="m10690,93l10668,93e" filled="f" stroked="t" strokeweight="1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208008pt;margin-top:4.648892pt;width:1.095pt;height:.1pt;mso-position-horizontal-relative:page;mso-position-vertical-relative:paragraph;z-index:-7505" coordorigin="8584,93" coordsize="22,2">
            <v:shape style="position:absolute;left:8584;top:93;width:22;height:2" coordorigin="8584,93" coordsize="22,0" path="m8584,93l8606,93e" filled="f" stroked="t" strokeweight="1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43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4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5" w:equalWidth="0">
            <w:col w:w="768" w:space="355"/>
            <w:col w:w="1843" w:space="123"/>
            <w:col w:w="323" w:space="479"/>
            <w:col w:w="1843" w:space="914"/>
            <w:col w:w="2532"/>
          </w:cols>
        </w:sectPr>
      </w:pPr>
      <w:rPr/>
    </w:p>
    <w:p>
      <w:pPr>
        <w:spacing w:before="0" w:after="0" w:line="159" w:lineRule="exact"/>
        <w:ind w:left="1240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−22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−20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−18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−14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2029" w:right="597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66" w:lineRule="exact"/>
        <w:ind w:left="-32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−22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−20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−18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−14</w:t>
      </w:r>
      <w:r>
        <w:rPr>
          <w:rFonts w:ascii="Arial" w:hAnsi="Arial" w:cs="Arial" w:eastAsia="Arial"/>
          <w:sz w:val="16"/>
          <w:szCs w:val="16"/>
          <w:color w:val="231F20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514" w:right="629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95.588989pt;margin-top:-10.739308pt;width:1.096pt;height:.1pt;mso-position-horizontal-relative:page;mso-position-vertical-relative:paragraph;z-index:-7490" coordorigin="7912,-215" coordsize="22,2">
            <v:shape style="position:absolute;left:7912;top:-215;width:22;height:2" coordorigin="7912,-215" coordsize="22,0" path="m7934,-215l7912,-215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65" w:lineRule="exact"/>
        <w:ind w:left="-32" w:right="361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−22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−20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6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−18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1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515" w:right="877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3430" w:space="799"/>
            <w:col w:w="1948" w:space="809"/>
            <w:col w:w="2194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42" w:after="0" w:line="240" w:lineRule="auto"/>
        <w:ind w:left="1754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15%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1098" w:right="1718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560898pt;margin-top:4.443786pt;width:1.0801pt;height:.1pt;mso-position-horizontal-relative:page;mso-position-vertical-relative:paragraph;z-index:-7420" coordorigin="3071,89" coordsize="22,2">
            <v:shape style="position:absolute;left:3071;top:89;width:22;height:2" coordorigin="3071,89" coordsize="22,0" path="m3071,89l3093,89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338806pt;margin-top:2.955787pt;width:108.957102pt;height:109.129004pt;mso-position-horizontal-relative:page;mso-position-vertical-relative:paragraph;z-index:-735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517" w:hRule="exact"/>
                    </w:trPr>
                    <w:tc>
                      <w:tcPr>
                        <w:tcW w:w="2069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35.5536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75" w:after="0" w:line="240" w:lineRule="auto"/>
                          <w:ind w:left="-38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1"/>
                          </w:rPr>
                          <w:t>0.23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0" w:after="0" w:line="164" w:lineRule="exact"/>
                          <w:ind w:right="-1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10.3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694" w:hRule="exact"/>
                    </w:trPr>
                    <w:tc>
                      <w:tcPr>
                        <w:tcW w:w="2069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35.5536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10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45" w:lineRule="exact"/>
                          <w:ind w:right="-1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3"/>
                          </w:rPr>
                          <w:t>−2.7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693" w:hRule="exact"/>
                    </w:trPr>
                    <w:tc>
                      <w:tcPr>
                        <w:tcW w:w="2069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35.5536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9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right="-1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−15.7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9" w:hRule="exact"/>
                    </w:trPr>
                    <w:tc>
                      <w:tcPr>
                        <w:tcW w:w="2069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35.553601" w:space="0" w:color="231F20"/>
                          <w:right w:val="single" w:sz="16.0" w:space="0" w:color="231F2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8" w:right="1718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560898pt;margin-top:4.654904pt;width:1.0801pt;height:.1pt;mso-position-horizontal-relative:page;mso-position-vertical-relative:paragraph;z-index:-7422" coordorigin="3071,93" coordsize="22,2">
            <v:shape style="position:absolute;left:3071;top:93;width:22;height:2" coordorigin="3071,93" coordsize="22,0" path="m3071,93l3093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04.799057pt;margin-top:6.330695pt;width:4.52895pt;height:4.273215pt;mso-position-horizontal-relative:page;mso-position-vertical-relative:paragraph;z-index:-7417" coordorigin="4096,127" coordsize="91,85">
            <v:shape style="position:absolute;left:4096;top:127;width:91;height:85" coordorigin="4096,127" coordsize="91,85" path="m4134,127l4114,135,4101,151,4096,175,4104,194,4121,207,4144,212,4166,205,4181,190,4187,169,4186,160,4177,143,4159,131,4134,127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73.129898pt;margin-top:19.043716pt;width:4.529505pt;height:4.273145pt;mso-position-horizontal-relative:page;mso-position-vertical-relative:paragraph;z-index:-7411" coordorigin="3463,381" coordsize="91,85">
            <v:shape style="position:absolute;left:3463;top:381;width:91;height:85" coordorigin="3463,381" coordsize="91,85" path="m3500,381l3481,389,3467,405,3463,429,3471,448,3487,461,3511,466,3532,460,3547,444,3553,423,3552,415,3543,397,3525,385,3500,381e" filled="t" fillcolor="#231F20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413025pt;margin-top:-2.217406pt;width:10.175510pt;height:67.189313pt;mso-position-horizontal-relative:page;mso-position-vertical-relative:paragraph;z-index:-735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Err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Retro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2" w:after="0" w:line="240" w:lineRule="auto"/>
        <w:ind w:left="627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14%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2.381012pt;margin-top:4.443878pt;width:1.085pt;height:.1pt;mso-position-horizontal-relative:page;mso-position-vertical-relative:paragraph;z-index:-7439" coordorigin="5848,89" coordsize="22,2">
            <v:shape style="position:absolute;left:5848;top:89;width:22;height:2" coordorigin="5848,89" coordsize="22,0" path="m5848,89l5869,8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45.162689pt;margin-top:9.360296pt;width:4.546300pt;height:4.269046pt;mso-position-horizontal-relative:page;mso-position-vertical-relative:paragraph;z-index:-7430" coordorigin="6903,187" coordsize="91,85">
            <v:shape style="position:absolute;left:6903;top:187;width:91;height:85" coordorigin="6903,187" coordsize="91,85" path="m6941,187l6921,195,6908,212,6903,235,6911,254,6928,268,6952,273,6973,266,6988,251,6994,230,6993,221,6984,203,6966,191,6941,187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57.102997pt;margin-top:4.443878pt;width:1.136pt;height:.1pt;mso-position-horizontal-relative:page;mso-position-vertical-relative:paragraph;z-index:-7421" coordorigin="5142,89" coordsize="23,2">
            <v:shape style="position:absolute;left:5142;top:89;width:23;height:2" coordorigin="5142,89" coordsize="23,0" path="m5165,89l5142,89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153503pt;margin-top:2.955879pt;width:109.423502pt;height:109.129004pt;mso-position-horizontal-relative:page;mso-position-vertical-relative:paragraph;z-index:-735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07" w:hRule="exact"/>
                    </w:trPr>
                    <w:tc>
                      <w:tcPr>
                        <w:tcW w:w="2078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35.640001" w:space="0" w:color="231F20"/>
                          <w:right w:val="single" w:sz="16.0" w:space="0" w:color="231F2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13" w:hRule="exact"/>
                    </w:trPr>
                    <w:tc>
                      <w:tcPr>
                        <w:tcW w:w="2078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35.6400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175" w:lineRule="exact"/>
                          <w:ind w:left="-86" w:right="-10"/>
                          <w:jc w:val="right"/>
                          <w:tabs>
                            <w:tab w:pos="1620" w:val="left"/>
                          </w:tabs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0.29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-4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2"/>
                          </w:rPr>
                          <w:t>18.0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1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2.8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13" w:hRule="exact"/>
                    </w:trPr>
                    <w:tc>
                      <w:tcPr>
                        <w:tcW w:w="2078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35.6400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right="-1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−12.5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02" w:hRule="exact"/>
                    </w:trPr>
                    <w:tc>
                      <w:tcPr>
                        <w:tcW w:w="2078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35.640001" w:space="0" w:color="231F20"/>
                          <w:right w:val="single" w:sz="16.0" w:space="0" w:color="231F2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2.381012pt;margin-top:4.654904pt;width:1.085pt;height:.1pt;mso-position-horizontal-relative:page;mso-position-vertical-relative:paragraph;z-index:-7441" coordorigin="5848,93" coordsize="22,2">
            <v:shape style="position:absolute;left:5848;top:93;width:22;height:2" coordorigin="5848,93" coordsize="22,0" path="m5848,93l5869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47.248993pt;margin-top:2.718488pt;width:7.277003pt;height:7.315816pt;mso-position-horizontal-relative:page;mso-position-vertical-relative:paragraph;z-index:-7437" coordorigin="6945,54" coordsize="146,146">
            <v:group style="position:absolute;left:6999;top:55;width:91;height:85" coordorigin="6999,55" coordsize="91,85">
              <v:shape style="position:absolute;left:6999;top:55;width:91;height:85" coordorigin="6999,55" coordsize="91,85" path="m7036,55l7017,64,7003,80,6999,103,7007,123,7024,136,7047,141,7069,134,7084,119,7090,98,7088,89,7079,71,7061,59,7036,55e" filled="t" fillcolor="#231F20" stroked="f">
                <v:path arrowok="t"/>
                <v:fill/>
              </v:shape>
            </v:group>
            <v:group style="position:absolute;left:6946;top:114;width:91;height:85" coordorigin="6946,114" coordsize="91,85">
              <v:shape style="position:absolute;left:6946;top:114;width:91;height:85" coordorigin="6946,114" coordsize="91,85" path="m6983,114l6964,122,6951,139,6946,162,6954,181,6971,195,6995,200,7016,193,7031,178,7037,157,7036,148,7027,130,7009,118,6983,114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39.901825pt;margin-top:14.86143pt;width:4.547185pt;height:4.268883pt;mso-position-horizontal-relative:page;mso-position-vertical-relative:paragraph;z-index:-7436" coordorigin="6798,297" coordsize="91,85">
            <v:shape style="position:absolute;left:6798;top:297;width:91;height:85" coordorigin="6798,297" coordsize="91,85" path="m6836,297l6816,305,6803,322,6798,345,6806,364,6823,378,6847,383,6868,376,6883,361,6889,340,6888,331,6879,313,6861,301,6836,297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4" w:after="0" w:line="240" w:lineRule="auto"/>
        <w:ind w:left="62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17%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746033pt;margin-top:4.443582pt;width:1.140pt;height:.1pt;mso-position-horizontal-relative:page;mso-position-vertical-relative:paragraph;z-index:-7459" coordorigin="10675,89" coordsize="23,2">
            <v:shape style="position:absolute;left:10675;top:89;width:23;height:2" coordorigin="10675,89" coordsize="23,0" path="m10698,89l10675,8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835999pt;margin-top:4.443582pt;width:1.084pt;height:.1pt;mso-position-horizontal-relative:page;mso-position-vertical-relative:paragraph;z-index:-7458" coordorigin="8597,89" coordsize="22,2">
            <v:shape style="position:absolute;left:8597;top:89;width:22;height:2" coordorigin="8597,89" coordsize="22,0" path="m8597,89l8618,8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96.378998pt;margin-top:4.815582pt;width:1.142pt;height:.1pt;mso-position-horizontal-relative:page;mso-position-vertical-relative:paragraph;z-index:-7440" coordorigin="7928,96" coordsize="23,2">
            <v:shape style="position:absolute;left:7928;top:96;width:23;height:2" coordorigin="7928,96" coordsize="23,0" path="m7950,96l7928,96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35999pt;margin-top:3.390583pt;width:108.107002pt;height:108.694003pt;mso-position-horizontal-relative:page;mso-position-vertical-relative:paragraph;z-index:-735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60" w:hRule="exact"/>
                    </w:trPr>
                    <w:tc>
                      <w:tcPr>
                        <w:tcW w:w="2101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82" w:after="0" w:line="237" w:lineRule="exact"/>
                          <w:ind w:left="3" w:right="-59"/>
                          <w:jc w:val="left"/>
                          <w:tabs>
                            <w:tab w:pos="1700" w:val="left"/>
                          </w:tabs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  <w:position w:val="2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  <w:position w:val="2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  <w:position w:val="2"/>
                          </w:rPr>
                          <w:t>0.34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-4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3"/>
                          </w:rPr>
                          <w:t>13.3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44" w:hRule="exact"/>
                    </w:trPr>
                    <w:tc>
                      <w:tcPr>
                        <w:tcW w:w="2101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2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4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−2.6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43" w:hRule="exact"/>
                    </w:trPr>
                    <w:tc>
                      <w:tcPr>
                        <w:tcW w:w="2101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4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6"/>
                            <w:position w:val="-2"/>
                          </w:rPr>
                          <w:t>−18.4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7" w:hRule="exact"/>
                    </w:trPr>
                    <w:tc>
                      <w:tcPr>
                        <w:tcW w:w="2101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746033pt;margin-top:4.653906pt;width:1.140pt;height:.1pt;mso-position-horizontal-relative:page;mso-position-vertical-relative:paragraph;z-index:-7461" coordorigin="10675,93" coordsize="23,2">
            <v:shape style="position:absolute;left:10675;top:93;width:23;height:2" coordorigin="10675,93" coordsize="23,0" path="m10698,93l10675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835999pt;margin-top:4.653906pt;width:1.084pt;height:.1pt;mso-position-horizontal-relative:page;mso-position-vertical-relative:paragraph;z-index:-7460" coordorigin="8597,93" coordsize="22,2">
            <v:shape style="position:absolute;left:8597;top:93;width:22;height:2" coordorigin="8597,93" coordsize="22,0" path="m8597,93l8618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78.055389pt;margin-top:7.261884pt;width:4.543613pt;height:4.269547pt;mso-position-horizontal-relative:page;mso-position-vertical-relative:paragraph;z-index:-7450" coordorigin="9561,145" coordsize="91,85">
            <v:shape style="position:absolute;left:9561;top:145;width:91;height:85" coordorigin="9561,145" coordsize="91,85" path="m9599,145l9579,153,9566,170,9561,193,9569,212,9586,226,9610,231,9631,224,9646,209,9652,188,9651,179,9642,161,9624,149,9599,145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3.993286pt;margin-top:5.324602pt;width:4.544709pt;height:4.268771pt;mso-position-horizontal-relative:page;mso-position-vertical-relative:paragraph;z-index:-7449" coordorigin="9080,106" coordsize="91,85">
            <v:shape style="position:absolute;left:9080;top:106;width:91;height:85" coordorigin="9080,106" coordsize="91,85" path="m9117,106l9098,115,9085,131,9080,155,9088,174,9105,187,9128,192,9150,185,9165,170,9171,149,9170,140,9161,122,9143,111,9117,106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96.378998pt;margin-top:5.025906pt;width:1.142pt;height:.1pt;mso-position-horizontal-relative:page;mso-position-vertical-relative:paragraph;z-index:-7442" coordorigin="7928,101" coordsize="23,2">
            <v:shape style="position:absolute;left:7928;top:101;width:23;height:2" coordorigin="7928,101" coordsize="23,0" path="m7950,101l7928,101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3089" w:space="816"/>
            <w:col w:w="1968" w:space="782"/>
            <w:col w:w="2525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23" w:lineRule="exact"/>
        <w:ind w:left="470" w:right="-20"/>
        <w:jc w:val="left"/>
        <w:tabs>
          <w:tab w:pos="1220" w:val="left"/>
          <w:tab w:pos="3980" w:val="left"/>
          <w:tab w:pos="67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746033pt;margin-top:33.027893pt;width:1.140pt;height:.1pt;mso-position-horizontal-relative:page;mso-position-vertical-relative:paragraph;z-index:-7465" coordorigin="10675,661" coordsize="23,2">
            <v:shape style="position:absolute;left:10675;top:661;width:23;height:2" coordorigin="10675,661" coordsize="23,0" path="m10698,661l10675,661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835999pt;margin-top:33.027893pt;width:1.084pt;height:.1pt;mso-position-horizontal-relative:page;mso-position-vertical-relative:paragraph;z-index:-7464" coordorigin="8597,661" coordsize="22,2">
            <v:shape style="position:absolute;left:8597;top:661;width:22;height:2" coordorigin="8597,661" coordsize="22,0" path="m8597,661l8618,661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746033pt;margin-top:6.380894pt;width:1.140pt;height:.1pt;mso-position-horizontal-relative:page;mso-position-vertical-relative:paragraph;z-index:-7463" coordorigin="10675,128" coordsize="23,2">
            <v:shape style="position:absolute;left:10675;top:128;width:23;height:2" coordorigin="10675,128" coordsize="23,0" path="m10698,128l10675,12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835999pt;margin-top:6.380894pt;width:1.084pt;height:.1pt;mso-position-horizontal-relative:page;mso-position-vertical-relative:paragraph;z-index:-7462" coordorigin="8597,128" coordsize="22,2">
            <v:shape style="position:absolute;left:8597;top:128;width:22;height:2" coordorigin="8597,128" coordsize="22,0" path="m8597,128l8618,12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82.162384pt;margin-top:32.108959pt;width:4.543624pt;height:4.270449pt;mso-position-horizontal-relative:page;mso-position-vertical-relative:paragraph;z-index:-7457" coordorigin="9643,642" coordsize="91,85">
            <v:shape style="position:absolute;left:9643;top:642;width:91;height:85" coordorigin="9643,642" coordsize="91,85" path="m9681,642l9661,650,9648,667,9643,690,9651,709,9668,723,9692,728,9713,721,9728,706,9734,685,9733,676,9724,658,9706,646,9681,64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9.26828pt;margin-top:-2.153252pt;width:4.542714pt;height:4.269726pt;mso-position-horizontal-relative:page;mso-position-vertical-relative:paragraph;z-index:-7455" coordorigin="9385,-43" coordsize="91,85">
            <v:shape style="position:absolute;left:9385;top:-43;width:91;height:85" coordorigin="9385,-43" coordsize="91,85" path="m9423,-43l9404,-35,9390,-18,9385,5,9393,24,9410,37,9434,42,9455,36,9470,20,9476,-1,9475,-10,9466,-27,9448,-39,9423,-43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6.880493pt;margin-top:-1.920864pt;width:4.544504pt;height:4.270272pt;mso-position-horizontal-relative:page;mso-position-vertical-relative:paragraph;z-index:-7453" coordorigin="10138,-38" coordsize="91,85">
            <v:shape style="position:absolute;left:10138;top:-38;width:91;height:85" coordorigin="10138,-38" coordsize="91,85" path="m10175,-38l10156,-30,10142,-14,10138,10,10146,29,10163,42,10186,47,10208,40,10223,25,10228,4,10227,-5,10218,-22,10200,-34,10175,-38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3.121582pt;margin-top:9.967051pt;width:7.43642pt;height:7.238361pt;mso-position-horizontal-relative:page;mso-position-vertical-relative:paragraph;z-index:-7452" coordorigin="9062,199" coordsize="149,145">
            <v:group style="position:absolute;left:9063;top:258;width:91;height:85" coordorigin="9063,258" coordsize="91,85">
              <v:shape style="position:absolute;left:9063;top:258;width:91;height:85" coordorigin="9063,258" coordsize="91,85" path="m9101,258l9082,266,9068,282,9063,306,9072,325,9088,338,9112,343,9133,336,9149,321,9154,300,9153,291,9144,274,9126,262,9101,258e" filled="t" fillcolor="#231F20" stroked="f">
                <v:path arrowok="t"/>
                <v:fill/>
              </v:shape>
            </v:group>
            <v:group style="position:absolute;left:9119;top:200;width:91;height:85" coordorigin="9119,200" coordsize="91,85">
              <v:shape style="position:absolute;left:9119;top:200;width:91;height:85" coordorigin="9119,200" coordsize="91,85" path="m9157,200l9137,209,9124,225,9119,248,9127,268,9144,281,9168,286,9189,279,9204,264,9210,243,9209,234,9200,216,9182,204,9157,200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6.12326pt;margin-top:28.2337pt;width:4.542731pt;height:4.269763pt;mso-position-horizontal-relative:page;mso-position-vertical-relative:paragraph;z-index:-7451" coordorigin="9922,565" coordsize="91,85">
            <v:shape style="position:absolute;left:9922;top:565;width:91;height:85" coordorigin="9922,565" coordsize="91,85" path="m9960,565l9941,573,9927,589,9922,613,9931,632,9947,645,9971,650,9992,643,10008,628,10013,607,10012,598,10003,581,9985,569,9960,565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96.378998pt;margin-top:33.400894pt;width:1.142pt;height:.1pt;mso-position-horizontal-relative:page;mso-position-vertical-relative:paragraph;z-index:-7446" coordorigin="7928,668" coordsize="23,2">
            <v:shape style="position:absolute;left:7928;top:668;width:23;height:2" coordorigin="7928,668" coordsize="23,0" path="m7950,668l7928,66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92.381012pt;margin-top:33.400894pt;width:1.085pt;height:.1pt;mso-position-horizontal-relative:page;mso-position-vertical-relative:paragraph;z-index:-7445" coordorigin="5848,668" coordsize="22,2">
            <v:shape style="position:absolute;left:5848;top:668;width:22;height:2" coordorigin="5848,668" coordsize="22,0" path="m5848,668l5869,66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96.378998pt;margin-top:6.752894pt;width:1.142pt;height:.1pt;mso-position-horizontal-relative:page;mso-position-vertical-relative:paragraph;z-index:-7444" coordorigin="7928,135" coordsize="23,2">
            <v:shape style="position:absolute;left:7928;top:135;width:23;height:2" coordorigin="7928,135" coordsize="23,0" path="m7950,135l7928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92.381012pt;margin-top:6.752894pt;width:1.085pt;height:.1pt;mso-position-horizontal-relative:page;mso-position-vertical-relative:paragraph;z-index:-7443" coordorigin="5848,135" coordsize="22,2">
            <v:shape style="position:absolute;left:5848;top:135;width:22;height:2" coordorigin="5848,135" coordsize="22,0" path="m5848,135l5869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341.709717pt;margin-top:22.560452pt;width:4.546300pt;height:4.268962pt;mso-position-horizontal-relative:page;mso-position-vertical-relative:paragraph;z-index:-7435" coordorigin="6834,451" coordsize="91,85">
            <v:shape style="position:absolute;left:6834;top:451;width:91;height:85" coordorigin="6834,451" coordsize="91,85" path="m6872,451l6852,459,6839,476,6834,499,6842,518,6859,532,6883,537,6904,530,6919,515,6925,494,6924,485,6915,467,6897,455,6872,451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79.02597pt;margin-top:1.010628pt;width:4.547022pt;height:4.269622pt;mso-position-horizontal-relative:page;mso-position-vertical-relative:paragraph;z-index:-7434" coordorigin="7581,20" coordsize="91,85">
            <v:shape style="position:absolute;left:7581;top:20;width:91;height:85" coordorigin="7581,20" coordsize="91,85" path="m7618,20l7599,28,7585,45,7581,68,7589,87,7606,101,7629,106,7651,99,7666,84,7671,63,7670,54,7661,36,7643,24,7618,20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20.585999pt;margin-top:6.591716pt;width:4.547003pt;height:4.269585pt;mso-position-horizontal-relative:page;mso-position-vertical-relative:paragraph;z-index:-7433" coordorigin="6412,132" coordsize="91,85">
            <v:shape style="position:absolute;left:6412;top:132;width:91;height:85" coordorigin="6412,132" coordsize="91,85" path="m6449,132l6430,140,6417,157,6412,180,6420,199,6437,212,6460,217,6482,210,6497,195,6503,174,6502,165,6492,148,6475,136,6449,13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76.231781pt;margin-top:10.313313pt;width:4.547216pt;height:4.267995pt;mso-position-horizontal-relative:page;mso-position-vertical-relative:paragraph;z-index:-7432" coordorigin="7525,206" coordsize="91,85">
            <v:shape style="position:absolute;left:7525;top:206;width:91;height:85" coordorigin="7525,206" coordsize="91,85" path="m7562,206l7543,214,7529,231,7525,254,7533,273,7550,287,7573,292,7595,285,7610,270,7616,249,7615,240,7605,222,7587,210,7562,206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9.98291pt;margin-top:-1.160166pt;width:4.548106pt;height:4.269518pt;mso-position-horizontal-relative:page;mso-position-vertical-relative:paragraph;z-index:-7431" coordorigin="6200,-23" coordsize="91,85">
            <v:shape style="position:absolute;left:6200;top:-23;width:91;height:85" coordorigin="6200,-23" coordsize="91,85" path="m6237,-23l6218,-15,6204,2,6200,25,6208,44,6225,57,6248,62,6270,55,6285,40,6291,19,6290,10,6280,-7,6262,-19,6237,-23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57.102997pt;margin-top:33.400894pt;width:1.136pt;height:.1pt;mso-position-horizontal-relative:page;mso-position-vertical-relative:paragraph;z-index:-7427" coordorigin="5142,668" coordsize="23,2">
            <v:shape style="position:absolute;left:5142;top:668;width:23;height:2" coordorigin="5142,668" coordsize="23,0" path="m5165,668l5142,66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57.102997pt;margin-top:6.752894pt;width:1.136pt;height:.1pt;mso-position-horizontal-relative:page;mso-position-vertical-relative:paragraph;z-index:-7425" coordorigin="5142,135" coordsize="23,2">
            <v:shape style="position:absolute;left:5142;top:135;width:23;height:2" coordorigin="5142,135" coordsize="23,0" path="m5165,135l5142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153.560898pt;margin-top:6.752894pt;width:1.0801pt;height:.1pt;mso-position-horizontal-relative:page;mso-position-vertical-relative:paragraph;z-index:-7424" coordorigin="3071,135" coordsize="22,2">
            <v:shape style="position:absolute;left:3071;top:135;width:22;height:2" coordorigin="3071,135" coordsize="22,0" path="m3071,135l3093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57.102997pt;margin-top:-19.893106pt;width:1.136pt;height:.1pt;mso-position-horizontal-relative:page;mso-position-vertical-relative:paragraph;z-index:-7423" coordorigin="5142,-398" coordsize="23,2">
            <v:shape style="position:absolute;left:5142;top:-398;width:23;height:2" coordorigin="5142,-398" coordsize="23,0" path="m5165,-398l5142,-398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197.762344pt;margin-top:6.046436pt;width:4.528261pt;height:4.272387pt;mso-position-horizontal-relative:page;mso-position-vertical-relative:paragraph;z-index:-7418" coordorigin="3955,121" coordsize="91,85">
            <v:shape style="position:absolute;left:3955;top:121;width:91;height:85" coordorigin="3955,121" coordsize="91,85" path="m3993,121l3974,129,3960,145,3955,169,3963,188,3980,201,4003,206,4025,200,4040,184,4046,163,4045,155,4036,137,4018,125,3993,121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25.748535pt;margin-top:31.083467pt;width:4.528474pt;height:4.273477pt;mso-position-horizontal-relative:page;mso-position-vertical-relative:paragraph;z-index:-7415" coordorigin="4515,622" coordsize="91,85">
            <v:shape style="position:absolute;left:4515;top:622;width:91;height:85" coordorigin="4515,622" coordsize="91,85" path="m4553,622l4533,630,4520,646,4515,670,4523,689,4540,702,4563,707,4585,700,4600,685,4606,664,4605,656,4596,638,4578,626,4553,62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72.835251pt;margin-top:21.111746pt;width:8.391754pt;height:8.560022pt;mso-position-horizontal-relative:page;mso-position-vertical-relative:paragraph;z-index:-7414" coordorigin="3457,422" coordsize="168,171">
            <v:group style="position:absolute;left:3458;top:507;width:91;height:85" coordorigin="3458,507" coordsize="91,85">
              <v:shape style="position:absolute;left:3458;top:507;width:91;height:85" coordorigin="3458,507" coordsize="91,85" path="m3495,507l3476,515,3463,532,3458,555,3466,574,3482,587,3506,592,3527,586,3543,570,3548,549,3547,541,3538,523,3521,511,3495,507e" filled="t" fillcolor="#231F20" stroked="f">
                <v:path arrowok="t"/>
                <v:fill/>
              </v:shape>
            </v:group>
            <v:group style="position:absolute;left:3533;top:423;width:91;height:85" coordorigin="3533,423" coordsize="91,85">
              <v:shape style="position:absolute;left:3533;top:423;width:91;height:85" coordorigin="3533,423" coordsize="91,85" path="m3571,423l3551,431,3538,448,3533,471,3541,490,3558,504,3581,509,3603,502,3618,487,3624,466,3623,457,3614,439,3596,427,3571,423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39.33284pt;margin-top:5.503516pt;width:4.528157pt;height:4.272334pt;mso-position-horizontal-relative:page;mso-position-vertical-relative:paragraph;z-index:-7413" coordorigin="4787,110" coordsize="91,85">
            <v:shape style="position:absolute;left:4787;top:110;width:91;height:85" coordorigin="4787,110" coordsize="91,85" path="m4824,110l4805,118,4791,135,4787,158,4795,177,4811,191,4835,196,4856,189,4871,173,4877,153,4876,144,4867,126,4850,114,4824,110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01.772079pt;margin-top:-5.116489pt;width:4.527518pt;height:4.273355pt;mso-position-horizontal-relative:page;mso-position-vertical-relative:paragraph;z-index:-7412" coordorigin="4035,-102" coordsize="91,85">
            <v:shape style="position:absolute;left:4035;top:-102;width:91;height:85" coordorigin="4035,-102" coordsize="91,85" path="m4073,-102l4054,-94,4040,-78,4035,-54,4043,-35,4060,-22,4084,-17,4105,-24,4120,-39,4126,-60,4125,-68,4116,-86,4098,-98,4073,-102e" filled="t" fillcolor="#231F20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141815pt;margin-top:-23.073477pt;width:10.175510pt;height:60.051375pt;mso-position-horizontal-relative:page;mso-position-vertical-relative:paragraph;z-index:-735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Err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Pro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614838pt;margin-top:-25.413029pt;width:10.175510pt;height:63.960927pt;mso-position-horizontal-relative:page;mso-position-vertical-relative:paragraph;z-index:-734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Err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Dual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4"/>
        </w:rPr>
        <w:t>Err</w:t>
      </w:r>
      <w:r>
        <w:rPr>
          <w:rFonts w:ascii="Arial" w:hAnsi="Arial" w:cs="Arial" w:eastAsia="Arial"/>
          <w:sz w:val="18"/>
          <w:szCs w:val="18"/>
          <w:color w:val="231F20"/>
          <w:spacing w:val="-26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2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2"/>
        </w:rPr>
        <w:t>0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  <w:position w:val="3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42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53.910339pt;margin-top:18.254919pt;width:4.544679pt;height:4.268564pt;mso-position-horizontal-relative:page;mso-position-vertical-relative:paragraph;z-index:-7456" coordorigin="9078,365" coordsize="91,85">
            <v:shape style="position:absolute;left:9078;top:365;width:91;height:85" coordorigin="9078,365" coordsize="91,85" path="m9116,365l9096,373,9083,390,9078,413,9086,432,9103,446,9127,450,9148,444,9163,428,9169,408,9168,399,9159,381,9141,369,9116,365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3.127686pt;margin-top:-2.596817pt;width:4.544330pt;height:4.26924pt;mso-position-horizontal-relative:page;mso-position-vertical-relative:paragraph;z-index:-7454" coordorigin="9463,-52" coordsize="91,85">
            <v:shape style="position:absolute;left:9463;top:-52;width:91;height:85" coordorigin="9463,-52" coordsize="91,85" path="m9500,-52l9481,-44,9467,-27,9463,-4,9471,15,9488,29,9511,33,9533,27,9548,11,9553,-10,9552,-19,9543,-36,9525,-48,9500,-5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54.778809pt;margin-top:-1.604378pt;width:4.547197pt;height:4.269742pt;mso-position-horizontal-relative:page;mso-position-vertical-relative:paragraph;z-index:-7438" coordorigin="7096,-32" coordsize="91,85">
            <v:shape style="position:absolute;left:7096;top:-32;width:91;height:85" coordorigin="7096,-32" coordsize="91,85" path="m7133,-32l7114,-24,7100,-7,7096,16,7104,35,7121,48,7144,53,7166,47,7181,31,7187,10,7185,1,7176,-16,7158,-28,7133,-3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53.560898pt;margin-top:6.755906pt;width:1.0801pt;height:.1pt;mso-position-horizontal-relative:page;mso-position-vertical-relative:paragraph;z-index:-7426" coordorigin="3071,135" coordsize="22,2">
            <v:shape style="position:absolute;left:3071;top:135;width:22;height:2" coordorigin="3071,135" coordsize="22,0" path="m3071,135l3093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01.362228pt;margin-top:-1.296952pt;width:4.528776pt;height:4.273779pt;mso-position-horizontal-relative:page;mso-position-vertical-relative:paragraph;z-index:-7416" coordorigin="4027,-26" coordsize="91,85">
            <v:shape style="position:absolute;left:4027;top:-26;width:91;height:85" coordorigin="4027,-26" coordsize="91,85" path="m4065,-26l4045,-18,4032,-1,4027,22,4035,41,4052,55,4076,60,4097,53,4112,37,4118,17,4117,8,4108,-10,4090,-22,4065,-26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−10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2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−10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−10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1322" w:space="2487"/>
            <w:col w:w="290" w:space="2460"/>
            <w:col w:w="2621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42" w:after="0" w:line="167" w:lineRule="exact"/>
        <w:ind w:left="10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102997pt;margin-top:6.747898pt;width:1.136pt;height:.1pt;mso-position-horizontal-relative:page;mso-position-vertical-relative:paragraph;z-index:-7429" coordorigin="5142,135" coordsize="23,2">
            <v:shape style="position:absolute;left:5142;top:135;width:23;height:2" coordorigin="5142,135" coordsize="23,0" path="m5165,135l5142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153.560898pt;margin-top:6.747898pt;width:1.0801pt;height:.1pt;mso-position-horizontal-relative:page;mso-position-vertical-relative:paragraph;z-index:-7428" coordorigin="3071,135" coordsize="22,2">
            <v:shape style="position:absolute;left:3071;top:135;width:22;height:2" coordorigin="3071,135" coordsize="22,0" path="m3071,135l3093,13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12.163971pt;margin-top:-20.718195pt;width:4.529026pt;height:4.273048pt;mso-position-horizontal-relative:page;mso-position-vertical-relative:paragraph;z-index:-7419" coordorigin="4243,-414" coordsize="91,85">
            <v:shape style="position:absolute;left:4243;top:-414;width:91;height:85" coordorigin="4243,-414" coordsize="91,85" path="m4281,-414l4262,-406,4248,-390,4243,-366,4251,-347,4268,-334,4292,-329,4313,-336,4328,-351,4334,-372,4333,-381,4324,-398,4306,-410,4281,-414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  <w:position w:val="-2"/>
        </w:rPr>
        <w:t>−20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1277" w:right="-52"/>
        <w:jc w:val="center"/>
        <w:tabs>
          <w:tab w:pos="1760" w:val="left"/>
          <w:tab w:pos="2260" w:val="left"/>
          <w:tab w:pos="2760" w:val="left"/>
          <w:tab w:pos="32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10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20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30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40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  <w:position w:val="1"/>
        </w:rPr>
        <w:t>50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021" w:right="65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868011pt;margin-top:31.793684pt;width:1.095pt;height:.1pt;mso-position-horizontal-relative:page;mso-position-vertical-relative:paragraph;z-index:-7371" coordorigin="5157,636" coordsize="22,2">
            <v:shape style="position:absolute;left:5157;top:636;width:22;height:2" coordorigin="5157,636" coordsize="22,0" path="m5179,636l5157,636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42" w:after="0" w:line="167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  <w:position w:val="-2"/>
        </w:rPr>
        <w:t>−20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244" w:right="-52"/>
        <w:jc w:val="center"/>
        <w:tabs>
          <w:tab w:pos="740" w:val="left"/>
          <w:tab w:pos="1240" w:val="left"/>
          <w:tab w:pos="1740" w:val="left"/>
          <w:tab w:pos="22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96.378998pt;margin-top:-3.679225pt;width:1.142pt;height:.1pt;mso-position-horizontal-relative:page;mso-position-vertical-relative:paragraph;z-index:-7448" coordorigin="7928,-74" coordsize="23,2">
            <v:shape style="position:absolute;left:7928;top:-74;width:23;height:2" coordorigin="7928,-74" coordsize="23,0" path="m7950,-74l7928,-74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92.381012pt;margin-top:-3.679225pt;width:1.085pt;height:.1pt;mso-position-horizontal-relative:page;mso-position-vertical-relative:paragraph;z-index:-7447" coordorigin="5848,-74" coordsize="22,2">
            <v:shape style="position:absolute;left:5848;top:-74;width:22;height:2" coordorigin="5848,-74" coordsize="22,0" path="m5848,-74l5869,-74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10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20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30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>40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  <w:position w:val="1"/>
        </w:rPr>
        <w:t>50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925" w:right="721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6"/>
        </w:rPr>
        <w:t>%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4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−20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-32" w:right="353"/>
        <w:jc w:val="center"/>
        <w:tabs>
          <w:tab w:pos="380" w:val="left"/>
          <w:tab w:pos="820" w:val="left"/>
          <w:tab w:pos="1240" w:val="left"/>
          <w:tab w:pos="16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746033pt;margin-top:-1.540111pt;width:1.140pt;height:.1pt;mso-position-horizontal-relative:page;mso-position-vertical-relative:paragraph;z-index:-7467" coordorigin="10675,-31" coordsize="23,2">
            <v:shape style="position:absolute;left:10675;top:-31;width:23;height:2" coordorigin="10675,-31" coordsize="23,0" path="m10698,-31l10675,-31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835999pt;margin-top:-1.540111pt;width:1.084pt;height:.1pt;mso-position-horizontal-relative:page;mso-position-vertical-relative:paragraph;z-index:-7466" coordorigin="8597,-31" coordsize="22,2">
            <v:shape style="position:absolute;left:8597;top:-31;width:22;height:2" coordorigin="8597,-31" coordsize="22,0" path="m8597,-31l8618,-31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10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20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30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40</w:t>
      </w:r>
      <w:r>
        <w:rPr>
          <w:rFonts w:ascii="Arial" w:hAnsi="Arial" w:cs="Arial" w:eastAsia="Arial"/>
          <w:sz w:val="16"/>
          <w:szCs w:val="16"/>
          <w:color w:val="231F20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50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620" w:right="867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9.548004pt;margin-top:67.69677pt;width:1.04pt;height:.1pt;mso-position-horizontal-relative:page;mso-position-vertical-relative:paragraph;z-index:-7401" coordorigin="8591,1354" coordsize="21,2">
            <v:shape style="position:absolute;left:8591;top:1354;width:21;height:2" coordorigin="8591,1354" coordsize="21,0" path="m8591,1354l8612,1354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548004pt;margin-top:49.932671pt;width:1.04pt;height:.1pt;mso-position-horizontal-relative:page;mso-position-vertical-relative:paragraph;z-index:-7399" coordorigin="8591,999" coordsize="21,2">
            <v:shape style="position:absolute;left:8591;top:999;width:21;height:2" coordorigin="8591,999" coordsize="21,0" path="m8591,999l8612,99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548004pt;margin-top:32.166672pt;width:1.04pt;height:.1pt;mso-position-horizontal-relative:page;mso-position-vertical-relative:paragraph;z-index:-7397" coordorigin="8591,643" coordsize="21,2">
            <v:shape style="position:absolute;left:8591;top:643;width:21;height:2" coordorigin="8591,643" coordsize="21,0" path="m8591,643l8612,64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</w:t>
      </w:r>
      <w:r>
        <w:rPr>
          <w:rFonts w:ascii="Arial" w:hAnsi="Arial" w:cs="Arial" w:eastAsia="Arial"/>
          <w:sz w:val="16"/>
          <w:szCs w:val="16"/>
          <w:color w:val="231F20"/>
          <w:spacing w:val="1"/>
          <w:w w:val="106"/>
        </w:rPr>
        <w:t>%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3493" w:space="316"/>
            <w:col w:w="2470" w:space="280"/>
            <w:col w:w="289" w:space="23"/>
            <w:col w:w="2309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17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4.653914pt;width:1.0407pt;height:.1pt;mso-position-horizontal-relative:page;mso-position-vertical-relative:paragraph;z-index:-7370" coordorigin="3074,93" coordsize="21,2">
            <v:shape style="position:absolute;left:3074;top:93;width:21;height:2" coordorigin="3074,93" coordsize="21,0" path="m3074,93l3095,93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1.487045pt;margin-top:3.165915pt;width:109.530952pt;height:109.129804pt;mso-position-horizontal-relative:page;mso-position-vertical-relative:paragraph;z-index:-735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501" w:hRule="exact"/>
                    </w:trPr>
                    <w:tc>
                      <w:tcPr>
                        <w:tcW w:w="2080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35.7128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16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3.2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48" w:hRule="exact"/>
                    </w:trPr>
                    <w:tc>
                      <w:tcPr>
                        <w:tcW w:w="2080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35.7128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4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0.1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47" w:hRule="exact"/>
                    </w:trPr>
                    <w:tc>
                      <w:tcPr>
                        <w:tcW w:w="2080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35.7128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2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−3.0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37" w:hRule="exact"/>
                    </w:trPr>
                    <w:tc>
                      <w:tcPr>
                        <w:tcW w:w="2080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35.712801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5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42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1"/>
                          </w:rPr>
                          <w:t>0.85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17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4.654900pt;width:1.0407pt;height:.1pt;mso-position-horizontal-relative:page;mso-position-vertical-relative:paragraph;z-index:-7372" coordorigin="3074,93" coordsize="21,2">
            <v:shape style="position:absolute;left:3074;top:93;width:21;height:2" coordorigin="3074,93" coordsize="21,0" path="m3074,93l3095,93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710724pt;margin-top:5.119556pt;width:10.175510pt;height:67.876345pt;mso-position-horizontal-relative:page;mso-position-vertical-relative:paragraph;z-index:-735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Ell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Retro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17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4.648798pt;width:1.0407pt;height:.1pt;mso-position-horizontal-relative:page;mso-position-vertical-relative:paragraph;z-index:-7374" coordorigin="3074,93" coordsize="21,2">
            <v:shape style="position:absolute;left:3074;top:93;width:21;height:2" coordorigin="3074,93" coordsize="21,0" path="m3074,93l3095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09.667221pt;margin-top:3.081221pt;width:4.374783pt;height:4.296929pt;mso-position-horizontal-relative:page;mso-position-vertical-relative:paragraph;z-index:-7363" coordorigin="4193,62" coordsize="87,86">
            <v:shape style="position:absolute;left:4193;top:62;width:87;height:86" coordorigin="4193,62" coordsize="87,86" path="m4233,62l4213,69,4199,85,4193,108,4200,128,4216,142,4239,148,4260,141,4275,126,4281,105,4281,100,4273,80,4256,67,4233,6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95.631699pt;margin-top:2.538932pt;width:4.374907pt;height:4.295065pt;mso-position-horizontal-relative:page;mso-position-vertical-relative:paragraph;z-index:-7362" coordorigin="3913,51" coordsize="87,86">
            <v:shape style="position:absolute;left:3913;top:51;width:87;height:86" coordorigin="3913,51" coordsize="87,86" path="m3952,51l3932,58,3918,74,3913,97,3920,117,3936,131,3958,137,3979,130,3994,115,4000,94,4000,89,3992,69,3976,56,3952,51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2" w:after="0" w:line="166" w:lineRule="exact"/>
        <w:ind w:left="458" w:right="55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12"/>
          <w:position w:val="-4"/>
        </w:rPr>
        <w:t>Ell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17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1.320022pt;width:1.0407pt;height:.1pt;mso-position-horizontal-relative:page;mso-position-vertical-relative:paragraph;z-index:-7376" coordorigin="3074,26" coordsize="21,2">
            <v:shape style="position:absolute;left:3074;top:26;width:21;height:2" coordorigin="3074,26" coordsize="21,0" path="m3074,26l3095,26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1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4.655109pt;width:1.0407pt;height:.1pt;mso-position-horizontal-relative:page;mso-position-vertical-relative:paragraph;z-index:-7378" coordorigin="3074,93" coordsize="21,2">
            <v:shape style="position:absolute;left:3074;top:93;width:21;height:2" coordorigin="3074,93" coordsize="21,0" path="m3074,93l3095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53.719101pt;margin-top:4.648812pt;width:1.0407pt;height:.1pt;mso-position-horizontal-relative:page;mso-position-vertical-relative:paragraph;z-index:-7380" coordorigin="3074,93" coordsize="21,2">
            <v:shape style="position:absolute;left:3074;top:93;width:21;height:2" coordorigin="3074,93" coordsize="21,0" path="m3074,93l3095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49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9.548004pt;margin-top:4.649613pt;width:1.04pt;height:.1pt;mso-position-horizontal-relative:page;mso-position-vertical-relative:paragraph;z-index:-7409" coordorigin="8591,93" coordsize="21,2">
            <v:shape style="position:absolute;left:8591;top:93;width:21;height:2" coordorigin="8591,93" coordsize="21,0" path="m8591,93l8612,9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697021pt;margin-top:-13.168387pt;width:1.095pt;height:.1pt;mso-position-horizontal-relative:page;mso-position-vertical-relative:paragraph;z-index:-7408" coordorigin="10674,-263" coordsize="22,2">
            <v:shape style="position:absolute;left:10674;top:-263;width:22;height:2" coordorigin="10674,-263" coordsize="22,0" path="m10696,-263l10674,-26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548004pt;margin-top:-13.168387pt;width:1.04pt;height:.1pt;mso-position-horizontal-relative:page;mso-position-vertical-relative:paragraph;z-index:-7407" coordorigin="8591,-263" coordsize="21,2">
            <v:shape style="position:absolute;left:8591;top:-263;width:21;height:2" coordorigin="8591,-263" coordsize="21,0" path="m8591,-263l8612,-26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697021pt;margin-top:-30.931988pt;width:1.095pt;height:.1pt;mso-position-horizontal-relative:page;mso-position-vertical-relative:paragraph;z-index:-7406" coordorigin="10674,-619" coordsize="22,2">
            <v:shape style="position:absolute;left:10674;top:-619;width:22;height:2" coordorigin="10674,-619" coordsize="22,0" path="m10696,-619l10674,-61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548004pt;margin-top:-30.931988pt;width:1.04pt;height:.1pt;mso-position-horizontal-relative:page;mso-position-vertical-relative:paragraph;z-index:-7405" coordorigin="8591,-619" coordsize="21,2">
            <v:shape style="position:absolute;left:8591;top:-619;width:21;height:2" coordorigin="8591,-619" coordsize="21,0" path="m8591,-619l8612,-61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697021pt;margin-top:-48.697987pt;width:1.095pt;height:.1pt;mso-position-horizontal-relative:page;mso-position-vertical-relative:paragraph;z-index:-7404" coordorigin="10674,-974" coordsize="22,2">
            <v:shape style="position:absolute;left:10674;top:-974;width:22;height:2" coordorigin="10674,-974" coordsize="22,0" path="m10696,-974l10674,-974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429.548004pt;margin-top:-48.697987pt;width:1.04pt;height:.1pt;mso-position-horizontal-relative:page;mso-position-vertical-relative:paragraph;z-index:-7403" coordorigin="8591,-974" coordsize="21,2">
            <v:shape style="position:absolute;left:8591;top:-974;width:21;height:2" coordorigin="8591,-974" coordsize="21,0" path="m8591,-974l8612,-974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697021pt;margin-top:-66.46209pt;width:1.095pt;height:.1pt;mso-position-horizontal-relative:page;mso-position-vertical-relative:paragraph;z-index:-7402" coordorigin="10674,-1329" coordsize="22,2">
            <v:shape style="position:absolute;left:10674;top:-1329;width:22;height:2" coordorigin="10674,-1329" coordsize="22,0" path="m10696,-1329l10674,-1329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33.697021pt;margin-top:-84.226189pt;width:1.095pt;height:.1pt;mso-position-horizontal-relative:page;mso-position-vertical-relative:paragraph;z-index:-7400" coordorigin="10674,-1685" coordsize="22,2">
            <v:shape style="position:absolute;left:10674;top:-1685;width:22;height:2" coordorigin="10674,-1685" coordsize="22,0" path="m10696,-1685l10674,-1685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514.512207pt;margin-top:-25.85910pt;width:4.374787pt;height:4.295468pt;mso-position-horizontal-relative:page;mso-position-vertical-relative:paragraph;z-index:-7396" coordorigin="10290,-517" coordsize="87,86">
            <v:shape style="position:absolute;left:10290;top:-517;width:87;height:86" coordorigin="10290,-517" coordsize="87,86" path="m10330,-517l10310,-510,10296,-494,10290,-471,10297,-451,10313,-437,10336,-431,10357,-438,10372,-453,10378,-474,10377,-479,10370,-499,10353,-512,10330,-517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3.222382pt;margin-top:-42.370564pt;width:4.375620pt;height:4.295995pt;mso-position-horizontal-relative:page;mso-position-vertical-relative:paragraph;z-index:-7395" coordorigin="9864,-847" coordsize="88,86">
            <v:shape style="position:absolute;left:9864;top:-847;width:88;height:86" coordorigin="9864,-847" coordsize="88,86" path="m9904,-847l9884,-840,9870,-824,9864,-802,9871,-781,9887,-767,9910,-761,9931,-768,9946,-783,9952,-805,9952,-810,9944,-829,9928,-842,9904,-847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3.064362pt;margin-top:-56.013512pt;width:4.375649pt;height:4.295556pt;mso-position-horizontal-relative:page;mso-position-vertical-relative:paragraph;z-index:-7394" coordorigin="9861,-1120" coordsize="88,86">
            <v:shape style="position:absolute;left:9861;top:-1120;width:88;height:86" coordorigin="9861,-1120" coordsize="88,86" path="m9901,-1120l9881,-1113,9867,-1097,9861,-1074,9868,-1054,9884,-1040,9907,-1034,9928,-1041,9943,-1056,9949,-1077,9949,-1082,9941,-1102,9924,-1115,9901,-1120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8.793213pt;margin-top:-50.35474pt;width:4.374783pt;height:4.296203pt;mso-position-horizontal-relative:page;mso-position-vertical-relative:paragraph;z-index:-7393" coordorigin="9576,-1007" coordsize="87,86">
            <v:shape style="position:absolute;left:9576;top:-1007;width:87;height:86" coordorigin="9576,-1007" coordsize="87,86" path="m9615,-1007l9595,-1000,9581,-984,9576,-961,9583,-941,9599,-927,9621,-921,9643,-928,9658,-943,9663,-964,9663,-969,9655,-989,9639,-1002,9615,-1007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1.108276pt;margin-top:-57.175888pt;width:4.37472pt;height:4.295032pt;mso-position-horizontal-relative:page;mso-position-vertical-relative:paragraph;z-index:-7392" coordorigin="10022,-1144" coordsize="87,86">
            <v:shape style="position:absolute;left:10022;top:-1144;width:87;height:86" coordorigin="10022,-1144" coordsize="87,86" path="m10062,-1144l10042,-1136,10027,-1120,10022,-1098,10029,-1077,10045,-1063,10068,-1058,10089,-1064,10104,-1079,10110,-1101,10109,-1106,10102,-1125,10085,-1139,10062,-1144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9.975464pt;margin-top:-40.510639pt;width:4.375536pt;height:4.296948pt;mso-position-horizontal-relative:page;mso-position-vertical-relative:paragraph;z-index:-7391" coordorigin="9600,-810" coordsize="88,86">
            <v:shape style="position:absolute;left:9600;top:-810;width:88;height:86" coordorigin="9600,-810" coordsize="88,86" path="m9639,-810l9619,-803,9605,-787,9600,-764,9606,-744,9623,-730,9645,-724,9666,-731,9681,-746,9687,-767,9687,-772,9679,-792,9663,-805,9639,-810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9.067261pt;margin-top:-64.309067pt;width:4.374733pt;height:4.297246pt;mso-position-horizontal-relative:page;mso-position-vertical-relative:paragraph;z-index:-7390" coordorigin="8981,-1286" coordsize="87,86">
            <v:shape style="position:absolute;left:8981;top:-1286;width:87;height:86" coordorigin="8981,-1286" coordsize="87,86" path="m9021,-1286l9001,-1279,8987,-1263,8981,-1240,8988,-1220,9004,-1206,9027,-1200,9048,-1207,9063,-1222,9069,-1243,9069,-1248,9061,-1268,9044,-1281,9021,-1286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3.882233pt;margin-top:-78.853806pt;width:8.653772pt;height:6.565951pt;mso-position-horizontal-relative:page;mso-position-vertical-relative:paragraph;z-index:-7389" coordorigin="9878,-1577" coordsize="173,131">
            <v:group style="position:absolute;left:9879;top:-1533;width:88;height:86" coordorigin="9879,-1533" coordsize="88,86">
              <v:shape style="position:absolute;left:9879;top:-1533;width:88;height:86" coordorigin="9879,-1533" coordsize="88,86" path="m9918,-1533l9898,-1525,9884,-1509,9879,-1487,9886,-1466,9902,-1452,9924,-1447,9945,-1453,9960,-1469,9966,-1490,9966,-1495,9958,-1514,9942,-1528,9918,-1533e" filled="t" fillcolor="#231F20" stroked="f">
                <v:path arrowok="t"/>
                <v:fill/>
              </v:shape>
            </v:group>
            <v:group style="position:absolute;left:9962;top:-1576;width:87;height:86" coordorigin="9962,-1576" coordsize="87,86">
              <v:shape style="position:absolute;left:9962;top:-1576;width:87;height:86" coordorigin="9962,-1576" coordsize="87,86" path="m10002,-1576l9982,-1569,9967,-1553,9962,-1530,9969,-1510,9985,-1496,10008,-1490,10029,-1497,10044,-1512,10050,-1533,10049,-1538,10042,-1558,10025,-1571,10002,-1576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5.941223pt;margin-top:-64.075195pt;width:4.373769pt;height:4.295536pt;mso-position-horizontal-relative:page;mso-position-vertical-relative:paragraph;z-index:-7388" coordorigin="9319,-1282" coordsize="87,86">
            <v:shape style="position:absolute;left:9319;top:-1282;width:87;height:86" coordorigin="9319,-1282" coordsize="87,86" path="m9358,-1282l9338,-1274,9324,-1258,9319,-1236,9326,-1215,9342,-1201,9364,-1196,9386,-1202,9401,-1217,9406,-1239,9406,-1244,9398,-1263,9382,-1277,9358,-1282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52.719101pt;margin-top:3.572713pt;width:5.00255pt;height:2.076900pt;mso-position-horizontal-relative:page;mso-position-vertical-relative:paragraph;z-index:-7386" coordorigin="3054,71" coordsize="100,42">
            <v:group style="position:absolute;left:3104;top:82;width:40;height:2" coordorigin="3104,82" coordsize="40,2">
              <v:shape style="position:absolute;left:3104;top:82;width:40;height:2" coordorigin="3104,82" coordsize="40,0" path="m3104,82l3144,82e" filled="f" stroked="t" strokeweight="1.0769pt" strokecolor="#231F20">
                <v:path arrowok="t"/>
              </v:shape>
            </v:group>
            <v:group style="position:absolute;left:3074;top:93;width:21;height:2" coordorigin="3074,93" coordsize="21,2">
              <v:shape style="position:absolute;left:3074;top:93;width:21;height:2" coordorigin="3074,93" coordsize="21,0" path="m3074,93l3095,93e" filled="f" stroked="t" strokeweight="2.0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0.2621pt;margin-top:4.111163pt;width:2.0pt;height:.1pt;mso-position-horizontal-relative:page;mso-position-vertical-relative:paragraph;z-index:-7385" coordorigin="3605,82" coordsize="40,2">
            <v:shape style="position:absolute;left:3605;top:82;width:40;height:2" coordorigin="3605,82" coordsize="40,0" path="m3605,82l3645,82e" filled="f" stroked="t" strokeweight="1.0769pt" strokecolor="#231F20">
              <v:path arrowok="t"/>
            </v:shape>
          </v:group>
          <w10:wrap type="none"/>
        </w:pict>
      </w:r>
      <w:r>
        <w:rPr/>
        <w:pict>
          <v:group style="position:absolute;margin-left:205.3414pt;margin-top:4.111163pt;width:2.0pt;height:.1pt;mso-position-horizontal-relative:page;mso-position-vertical-relative:paragraph;z-index:-7384" coordorigin="4107,82" coordsize="40,2">
            <v:shape style="position:absolute;left:4107;top:82;width:40;height:2" coordorigin="4107,82" coordsize="40,0" path="m4107,82l4147,82e" filled="f" stroked="t" strokeweight="1.0769pt" strokecolor="#231F20">
              <v:path arrowok="t"/>
            </v:shape>
          </v:group>
          <w10:wrap type="none"/>
        </w:pict>
      </w:r>
      <w:r>
        <w:rPr/>
        <w:pict>
          <v:group style="position:absolute;margin-left:230.365997pt;margin-top:4.111163pt;width:2.0pt;height:.1pt;mso-position-horizontal-relative:page;mso-position-vertical-relative:paragraph;z-index:-7383" coordorigin="4607,82" coordsize="40,2">
            <v:shape style="position:absolute;left:4607;top:82;width:40;height:2" coordorigin="4607,82" coordsize="40,0" path="m4607,82l4647,82e" filled="f" stroked="t" strokeweight="1.0769pt" strokecolor="#231F20">
              <v:path arrowok="t"/>
            </v:shape>
          </v:group>
          <w10:wrap type="none"/>
        </w:pict>
      </w:r>
      <w:r>
        <w:rPr/>
        <w:pict>
          <v:group style="position:absolute;margin-left:254.905548pt;margin-top:3.572713pt;width:5.05745pt;height:2.076900pt;mso-position-horizontal-relative:page;mso-position-vertical-relative:paragraph;z-index:-7382" coordorigin="5098,71" coordsize="101,42">
            <v:group style="position:absolute;left:5109;top:82;width:40;height:2" coordorigin="5109,82" coordsize="40,2">
              <v:shape style="position:absolute;left:5109;top:82;width:40;height:2" coordorigin="5109,82" coordsize="40,0" path="m5109,82l5149,82e" filled="f" stroked="t" strokeweight="1.0769pt" strokecolor="#231F20">
                <v:path arrowok="t"/>
              </v:shape>
            </v:group>
            <v:group style="position:absolute;left:5157;top:93;width:22;height:2" coordorigin="5157,93" coordsize="22,2">
              <v:shape style="position:absolute;left:5157;top:93;width:22;height:2" coordorigin="5157,93" coordsize="22,0" path="m5179,93l5157,93e" filled="f" stroked="t" strokeweight="2.0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7.868011pt;margin-top:-13.168387pt;width:1.095pt;height:.1pt;mso-position-horizontal-relative:page;mso-position-vertical-relative:paragraph;z-index:-7381" coordorigin="5157,-263" coordsize="22,2">
            <v:shape style="position:absolute;left:5157;top:-263;width:22;height:2" coordorigin="5157,-263" coordsize="22,0" path="m5179,-263l5157,-263e" filled="f" stroked="t" strokeweight="2.0pt" strokecolor="#231F20">
              <v:path arrowok="t"/>
            </v:shape>
          </v:group>
          <w10:wrap type="none"/>
        </w:pict>
      </w:r>
      <w:r>
        <w:rPr/>
        <w:pict>
          <v:group style="position:absolute;margin-left:233.716339pt;margin-top:-27.021769pt;width:4.375663pt;height:4.295981pt;mso-position-horizontal-relative:page;mso-position-vertical-relative:paragraph;z-index:-7369" coordorigin="4674,-540" coordsize="88,86">
            <v:shape style="position:absolute;left:4674;top:-540;width:88;height:86" coordorigin="4674,-540" coordsize="88,86" path="m4714,-540l4694,-533,4680,-517,4674,-495,4681,-474,4697,-460,4720,-455,4741,-461,4756,-476,4762,-498,4762,-503,4754,-522,4737,-535,4714,-540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18.290146pt;margin-top:-60.714928pt;width:11.886862pt;height:7.651326pt;mso-position-horizontal-relative:page;mso-position-vertical-relative:paragraph;z-index:-7368" coordorigin="4366,-1214" coordsize="238,153">
            <v:group style="position:absolute;left:4515;top:-1148;width:87;height:86" coordorigin="4515,-1148" coordsize="87,86">
              <v:shape style="position:absolute;left:4515;top:-1148;width:87;height:86" coordorigin="4515,-1148" coordsize="87,86" path="m4555,-1148l4534,-1141,4520,-1125,4515,-1102,4522,-1082,4538,-1068,4560,-1062,4582,-1069,4597,-1084,4603,-1105,4602,-1110,4595,-1130,4578,-1143,4555,-1148e" filled="t" fillcolor="#231F20" stroked="f">
                <v:path arrowok="t"/>
                <v:fill/>
              </v:shape>
            </v:group>
            <v:group style="position:absolute;left:4367;top:-1213;width:88;height:86" coordorigin="4367,-1213" coordsize="88,86">
              <v:shape style="position:absolute;left:4367;top:-1213;width:88;height:86" coordorigin="4367,-1213" coordsize="88,86" path="m4406,-1213l4386,-1206,4372,-1190,4367,-1167,4374,-1147,4390,-1133,4412,-1127,4434,-1134,4449,-1149,4454,-1170,4454,-1175,4446,-1195,4430,-1208,4406,-1213e" filled="t" fillcolor="#231F20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10.455154pt;margin-top:-60.664852pt;width:4.375854pt;height:4.294955pt;mso-position-horizontal-relative:page;mso-position-vertical-relative:paragraph;z-index:-7367" coordorigin="4209,-1213" coordsize="88,86">
            <v:shape style="position:absolute;left:4209;top:-1213;width:88;height:86" coordorigin="4209,-1213" coordsize="88,86" path="m4249,-1213l4229,-1206,4214,-1190,4209,-1167,4216,-1147,4232,-1133,4254,-1127,4276,-1134,4291,-1149,4297,-1170,4296,-1175,4289,-1195,4272,-1208,4249,-1213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06.355331pt;margin-top:-35.239693pt;width:4.375667pt;height:4.296706pt;mso-position-horizontal-relative:page;mso-position-vertical-relative:paragraph;z-index:-7366" coordorigin="4127,-705" coordsize="88,86">
            <v:shape style="position:absolute;left:4127;top:-705;width:88;height:86" coordorigin="4127,-705" coordsize="88,86" path="m4167,-705l4147,-698,4132,-682,4127,-659,4134,-639,4150,-624,4173,-619,4194,-625,4209,-641,4215,-662,4214,-667,4207,-686,4190,-700,4167,-705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09.351273pt;margin-top:-47.950863pt;width:4.375733pt;height:4.294231pt;mso-position-horizontal-relative:page;mso-position-vertical-relative:paragraph;z-index:-7365" coordorigin="4187,-959" coordsize="88,86">
            <v:shape style="position:absolute;left:4187;top:-959;width:88;height:86" coordorigin="4187,-959" coordsize="88,86" path="m4227,-959l4206,-952,4192,-936,4187,-913,4194,-893,4210,-879,4232,-873,4254,-880,4269,-895,4275,-916,4274,-921,4267,-940,4250,-954,4227,-959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68.822006pt;margin-top:-50.664879pt;width:4.3753pt;height:4.294963pt;mso-position-horizontal-relative:page;mso-position-vertical-relative:paragraph;z-index:-7364" coordorigin="3376,-1013" coordsize="88,86">
            <v:shape style="position:absolute;left:3376;top:-1013;width:88;height:86" coordorigin="3376,-1013" coordsize="88,86" path="m3416,-1013l3396,-1006,3382,-990,3376,-967,3383,-947,3399,-933,3422,-927,3443,-934,3458,-949,3464,-970,3464,-975,3456,-995,3440,-1008,3416,-1013e" filled="t" fillcolor="#231F20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92.477585pt;margin-top:-40.898727pt;width:4.374713pt;height:4.296778pt;mso-position-horizontal-relative:page;mso-position-vertical-relative:paragraph;z-index:-7361" coordorigin="3850,-818" coordsize="87,86">
            <v:shape style="position:absolute;left:3850;top:-818;width:87;height:86" coordorigin="3850,-818" coordsize="87,86" path="m3889,-818l3869,-811,3855,-795,3850,-772,3857,-752,3873,-737,3895,-732,3916,-738,3931,-754,3937,-775,3937,-780,3929,-799,3913,-813,3889,-818e" filled="t" fillcolor="#231F20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3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7%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4" w:after="0" w:line="240" w:lineRule="auto"/>
        <w:ind w:left="603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11%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0" w:lineRule="exact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91.127991pt;margin-top:3.441573pt;width:107.299002pt;height:108.641804pt;mso-position-horizontal-relative:page;mso-position-vertical-relative:paragraph;z-index:-7387" coordorigin="5823,69" coordsize="2146,2173">
            <v:group style="position:absolute;left:5973;top:99;width:40;height:2" coordorigin="5973,99" coordsize="40,2">
              <v:shape style="position:absolute;left:5973;top:99;width:40;height:2" coordorigin="5973,99" coordsize="40,0" path="m5973,99l6013,99e" filled="f" stroked="t" strokeweight="1.024pt" strokecolor="#231F20">
                <v:path arrowok="t"/>
              </v:shape>
            </v:group>
            <v:group style="position:absolute;left:5973;top:2211;width:40;height:2" coordorigin="5973,2211" coordsize="40,2">
              <v:shape style="position:absolute;left:5973;top:2211;width:40;height:2" coordorigin="5973,2211" coordsize="40,0" path="m5973,2211l6013,2211e" filled="f" stroked="t" strokeweight="1.0769pt" strokecolor="#231F20">
                <v:path arrowok="t"/>
              </v:shape>
            </v:group>
            <v:group style="position:absolute;left:5843;top:89;width:2;height:2133" coordorigin="5843,89" coordsize="2,2133">
              <v:shape style="position:absolute;left:5843;top:89;width:2;height:2133" coordorigin="5843,89" coordsize="0,2133" path="m5843,89l5843,2222e" filled="f" stroked="t" strokeweight="2.0pt" strokecolor="#231F20">
                <v:path arrowok="t"/>
              </v:shape>
            </v:group>
            <v:group style="position:absolute;left:5843;top:2222;width:2105;height:2" coordorigin="5843,2222" coordsize="2105,2">
              <v:shape style="position:absolute;left:5843;top:2222;width:2105;height:2" coordorigin="5843,2222" coordsize="2105,0" path="m5843,2222l7947,2222e" filled="f" stroked="t" strokeweight="2.000001pt" strokecolor="#231F20">
                <v:path arrowok="t"/>
              </v:shape>
            </v:group>
            <v:group style="position:absolute;left:7947;top:89;width:2;height:2133" coordorigin="7947,89" coordsize="2,2133">
              <v:shape style="position:absolute;left:7947;top:89;width:2;height:2133" coordorigin="7947,89" coordsize="0,2133" path="m7947,89l7947,2222e" filled="f" stroked="t" strokeweight="2.0pt" strokecolor="#231F20">
                <v:path arrowok="t"/>
              </v:shape>
            </v:group>
            <v:group style="position:absolute;left:5843;top:89;width:2105;height:2" coordorigin="5843,89" coordsize="2105,2">
              <v:shape style="position:absolute;left:5843;top:89;width:2105;height:2" coordorigin="5843,89" coordsize="2105,0" path="m5843,89l7947,89e" filled="f" stroked="t" strokeweight="2.0pt" strokecolor="#231F20">
                <v:path arrowok="t"/>
              </v:shape>
            </v:group>
            <v:group style="position:absolute;left:6574;top:99;width:40;height:2" coordorigin="6574,99" coordsize="40,2">
              <v:shape style="position:absolute;left:6574;top:99;width:40;height:2" coordorigin="6574,99" coordsize="40,0" path="m6574,99l6614,99e" filled="f" stroked="t" strokeweight="1.024pt" strokecolor="#231F20">
                <v:path arrowok="t"/>
              </v:shape>
            </v:group>
            <v:group style="position:absolute;left:6574;top:2211;width:40;height:2" coordorigin="6574,2211" coordsize="40,2">
              <v:shape style="position:absolute;left:6574;top:2211;width:40;height:2" coordorigin="6574,2211" coordsize="40,0" path="m6574,2211l6614,2211e" filled="f" stroked="t" strokeweight="1.0769pt" strokecolor="#231F20">
                <v:path arrowok="t"/>
              </v:shape>
            </v:group>
            <v:group style="position:absolute;left:7175;top:99;width:40;height:2" coordorigin="7175,99" coordsize="40,2">
              <v:shape style="position:absolute;left:7175;top:99;width:40;height:2" coordorigin="7175,99" coordsize="40,0" path="m7175,99l7215,99e" filled="f" stroked="t" strokeweight="1.024pt" strokecolor="#231F20">
                <v:path arrowok="t"/>
              </v:shape>
            </v:group>
            <v:group style="position:absolute;left:7175;top:2211;width:40;height:2" coordorigin="7175,2211" coordsize="40,2">
              <v:shape style="position:absolute;left:7175;top:2211;width:40;height:2" coordorigin="7175,2211" coordsize="40,0" path="m7175,2211l7215,2211e" filled="f" stroked="t" strokeweight="1.0769pt" strokecolor="#231F20">
                <v:path arrowok="t"/>
              </v:shape>
            </v:group>
            <v:group style="position:absolute;left:7776;top:99;width:40;height:2" coordorigin="7776,99" coordsize="40,2">
              <v:shape style="position:absolute;left:7776;top:99;width:40;height:2" coordorigin="7776,99" coordsize="40,0" path="m7776,99l7816,99e" filled="f" stroked="t" strokeweight="1.024pt" strokecolor="#231F20">
                <v:path arrowok="t"/>
              </v:shape>
            </v:group>
            <v:group style="position:absolute;left:7776;top:2211;width:40;height:2" coordorigin="7776,2211" coordsize="40,2">
              <v:shape style="position:absolute;left:7776;top:2211;width:40;height:2" coordorigin="7776,2211" coordsize="40,0" path="m7776,2211l7816,2211e" filled="f" stroked="t" strokeweight="1.0769pt" strokecolor="#231F20">
                <v:path arrowok="t"/>
              </v:shape>
            </v:group>
            <v:group style="position:absolute;left:7926;top:2222;width:22;height:2" coordorigin="7926,2222" coordsize="22,2">
              <v:shape style="position:absolute;left:7926;top:2222;width:22;height:2" coordorigin="7926,2222" coordsize="22,0" path="m7947,2222l7926,2222e" filled="f" stroked="t" strokeweight="2.0pt" strokecolor="#231F20">
                <v:path arrowok="t"/>
              </v:shape>
            </v:group>
            <v:group style="position:absolute;left:5843;top:2222;width:21;height:2" coordorigin="5843,2222" coordsize="21,2">
              <v:shape style="position:absolute;left:5843;top:2222;width:21;height:2" coordorigin="5843,2222" coordsize="21,0" path="m5843,2222l5863,2222e" filled="f" stroked="t" strokeweight="2.0pt" strokecolor="#231F20">
                <v:path arrowok="t"/>
              </v:shape>
            </v:group>
            <v:group style="position:absolute;left:7926;top:1865;width:22;height:2" coordorigin="7926,1865" coordsize="22,2">
              <v:shape style="position:absolute;left:7926;top:1865;width:22;height:2" coordorigin="7926,1865" coordsize="22,0" path="m7947,1865l7926,1865e" filled="f" stroked="t" strokeweight="2.0pt" strokecolor="#231F20">
                <v:path arrowok="t"/>
              </v:shape>
            </v:group>
            <v:group style="position:absolute;left:5843;top:1865;width:21;height:2" coordorigin="5843,1865" coordsize="21,2">
              <v:shape style="position:absolute;left:5843;top:1865;width:21;height:2" coordorigin="5843,1865" coordsize="21,0" path="m5843,1865l5863,1865e" filled="f" stroked="t" strokeweight="2.0pt" strokecolor="#231F20">
                <v:path arrowok="t"/>
              </v:shape>
            </v:group>
            <v:group style="position:absolute;left:7926;top:1510;width:22;height:2" coordorigin="7926,1510" coordsize="22,2">
              <v:shape style="position:absolute;left:7926;top:1510;width:22;height:2" coordorigin="7926,1510" coordsize="22,0" path="m7947,1510l7926,1510e" filled="f" stroked="t" strokeweight="2.0pt" strokecolor="#231F20">
                <v:path arrowok="t"/>
              </v:shape>
            </v:group>
            <v:group style="position:absolute;left:5843;top:1510;width:21;height:2" coordorigin="5843,1510" coordsize="21,2">
              <v:shape style="position:absolute;left:5843;top:1510;width:21;height:2" coordorigin="5843,1510" coordsize="21,0" path="m5843,1510l5863,1510e" filled="f" stroked="t" strokeweight="2.0pt" strokecolor="#231F20">
                <v:path arrowok="t"/>
              </v:shape>
            </v:group>
            <v:group style="position:absolute;left:7926;top:1155;width:22;height:2" coordorigin="7926,1155" coordsize="22,2">
              <v:shape style="position:absolute;left:7926;top:1155;width:22;height:2" coordorigin="7926,1155" coordsize="22,0" path="m7947,1155l7926,1155e" filled="f" stroked="t" strokeweight="2.0pt" strokecolor="#231F20">
                <v:path arrowok="t"/>
              </v:shape>
            </v:group>
            <v:group style="position:absolute;left:5843;top:1155;width:21;height:2" coordorigin="5843,1155" coordsize="21,2">
              <v:shape style="position:absolute;left:5843;top:1155;width:21;height:2" coordorigin="5843,1155" coordsize="21,0" path="m5843,1155l5863,1155e" filled="f" stroked="t" strokeweight="2.0pt" strokecolor="#231F20">
                <v:path arrowok="t"/>
              </v:shape>
            </v:group>
            <v:group style="position:absolute;left:7926;top:799;width:22;height:2" coordorigin="7926,799" coordsize="22,2">
              <v:shape style="position:absolute;left:7926;top:799;width:22;height:2" coordorigin="7926,799" coordsize="22,0" path="m7947,799l7926,799e" filled="f" stroked="t" strokeweight="2.0pt" strokecolor="#231F20">
                <v:path arrowok="t"/>
              </v:shape>
            </v:group>
            <v:group style="position:absolute;left:5843;top:799;width:21;height:2" coordorigin="5843,799" coordsize="21,2">
              <v:shape style="position:absolute;left:5843;top:799;width:21;height:2" coordorigin="5843,799" coordsize="21,0" path="m5843,799l5863,799e" filled="f" stroked="t" strokeweight="2.0pt" strokecolor="#231F20">
                <v:path arrowok="t"/>
              </v:shape>
            </v:group>
            <v:group style="position:absolute;left:7926;top:444;width:22;height:2" coordorigin="7926,444" coordsize="22,2">
              <v:shape style="position:absolute;left:7926;top:444;width:22;height:2" coordorigin="7926,444" coordsize="22,0" path="m7947,444l7926,444e" filled="f" stroked="t" strokeweight="2.0pt" strokecolor="#231F20">
                <v:path arrowok="t"/>
              </v:shape>
            </v:group>
            <v:group style="position:absolute;left:5843;top:444;width:21;height:2" coordorigin="5843,444" coordsize="21,2">
              <v:shape style="position:absolute;left:5843;top:444;width:21;height:2" coordorigin="5843,444" coordsize="21,0" path="m5843,444l5863,444e" filled="f" stroked="t" strokeweight="2.0pt" strokecolor="#231F20">
                <v:path arrowok="t"/>
              </v:shape>
            </v:group>
            <v:group style="position:absolute;left:7926;top:89;width:22;height:2" coordorigin="7926,89" coordsize="22,2">
              <v:shape style="position:absolute;left:7926;top:89;width:22;height:2" coordorigin="7926,89" coordsize="22,0" path="m7947,89l7926,89e" filled="f" stroked="t" strokeweight="2.0pt" strokecolor="#231F20">
                <v:path arrowok="t"/>
              </v:shape>
            </v:group>
            <v:group style="position:absolute;left:5843;top:89;width:21;height:2" coordorigin="5843,89" coordsize="21,2">
              <v:shape style="position:absolute;left:5843;top:89;width:21;height:2" coordorigin="5843,89" coordsize="21,0" path="m5843,89l5863,89e" filled="f" stroked="t" strokeweight="2.0pt" strokecolor="#231F20">
                <v:path arrowok="t"/>
              </v:shape>
            </v:group>
            <v:group style="position:absolute;left:7510;top:1294;width:88;height:86" coordorigin="7510,1294" coordsize="88,86">
              <v:shape style="position:absolute;left:7510;top:1294;width:88;height:86" coordorigin="7510,1294" coordsize="88,86" path="m7550,1294l7530,1301,7516,1317,7510,1340,7517,1360,7533,1374,7556,1380,7577,1373,7592,1358,7598,1337,7598,1332,7590,1312,7573,1299,7550,1294e" filled="t" fillcolor="#231F20" stroked="f">
                <v:path arrowok="t"/>
                <v:fill/>
              </v:shape>
            </v:group>
            <v:group style="position:absolute;left:7015;top:1046;width:88;height:86" coordorigin="7015,1046" coordsize="88,86">
              <v:shape style="position:absolute;left:7015;top:1046;width:88;height:86" coordorigin="7015,1046" coordsize="88,86" path="m7055,1046l7035,1053,7020,1069,7015,1091,7022,1112,7038,1126,7061,1132,7082,1125,7097,1110,7103,1089,7102,1084,7095,1064,7078,1051,7055,1046e" filled="t" fillcolor="#231F20" stroked="f">
                <v:path arrowok="t"/>
                <v:fill/>
              </v:shape>
            </v:group>
            <v:group style="position:absolute;left:6921;top:881;width:87;height:86" coordorigin="6921,881" coordsize="87,86">
              <v:shape style="position:absolute;left:6921;top:881;width:87;height:86" coordorigin="6921,881" coordsize="87,86" path="m6960,881l6940,888,6926,904,6921,927,6927,947,6943,962,6966,967,6987,961,7002,945,7008,924,7008,919,7000,900,6984,886,6960,881e" filled="t" fillcolor="#231F20" stroked="f">
                <v:path arrowok="t"/>
                <v:fill/>
              </v:shape>
            </v:group>
            <v:group style="position:absolute;left:6884;top:698;width:87;height:86" coordorigin="6884,698" coordsize="87,86">
              <v:shape style="position:absolute;left:6884;top:698;width:87;height:86" coordorigin="6884,698" coordsize="87,86" path="m6924,698l6904,706,6890,722,6884,744,6891,765,6907,779,6930,784,6951,778,6966,762,6972,741,6971,736,6964,717,6947,703,6924,698e" filled="t" fillcolor="#231F20" stroked="f">
                <v:path arrowok="t"/>
                <v:fill/>
              </v:shape>
            </v:group>
            <v:group style="position:absolute;left:6919;top:1049;width:88;height:86" coordorigin="6919,1049" coordsize="88,86">
              <v:shape style="position:absolute;left:6919;top:1049;width:88;height:86" coordorigin="6919,1049" coordsize="88,86" path="m6959,1049l6938,1056,6924,1072,6919,1095,6926,1115,6942,1129,6964,1135,6986,1128,7001,1113,7006,1092,7006,1087,6999,1067,6982,1054,6959,1049e" filled="t" fillcolor="#231F20" stroked="f">
                <v:path arrowok="t"/>
                <v:fill/>
              </v:shape>
            </v:group>
            <v:group style="position:absolute;left:6476;top:1405;width:88;height:86" coordorigin="6476,1405" coordsize="88,86">
              <v:shape style="position:absolute;left:6476;top:1405;width:88;height:86" coordorigin="6476,1405" coordsize="88,86" path="m6515,1405l6495,1412,6481,1428,6476,1451,6483,1471,6499,1486,6521,1491,6543,1485,6558,1469,6563,1448,6563,1443,6555,1424,6539,1410,6515,1405e" filled="t" fillcolor="#231F20" stroked="f">
                <v:path arrowok="t"/>
                <v:fill/>
              </v:shape>
            </v:group>
            <v:group style="position:absolute;left:6214;top:509;width:87;height:86" coordorigin="6214,509" coordsize="87,86">
              <v:shape style="position:absolute;left:6214;top:509;width:87;height:86" coordorigin="6214,509" coordsize="87,86" path="m6254,509l6233,516,6219,532,6214,555,6221,575,6237,590,6259,595,6281,589,6296,573,6302,552,6301,547,6294,528,6277,514,6254,509e" filled="t" fillcolor="#231F20" stroked="f">
                <v:path arrowok="t"/>
                <v:fill/>
              </v:shape>
            </v:group>
            <v:group style="position:absolute;left:7163;top:202;width:87;height:86" coordorigin="7163,202" coordsize="87,86">
              <v:shape style="position:absolute;left:7163;top:202;width:87;height:86" coordorigin="7163,202" coordsize="87,86" path="m7203,202l7183,209,7169,225,7163,248,7170,268,7186,283,7209,288,7230,282,7245,266,7251,245,7251,240,7243,221,7226,207,7203,202e" filled="t" fillcolor="#231F20" stroked="f">
                <v:path arrowok="t"/>
                <v:fill/>
              </v:shape>
            </v:group>
            <v:group style="position:absolute;left:6583;top:478;width:87;height:86" coordorigin="6583,478" coordsize="87,86">
              <v:shape style="position:absolute;left:6583;top:478;width:87;height:86" coordorigin="6583,478" coordsize="87,86" path="m6623,478l6602,485,6588,501,6583,524,6590,544,6606,559,6628,564,6650,558,6665,542,6671,521,6670,516,6663,497,6646,483,6623,478e" filled="t" fillcolor="#231F20" stroked="f">
                <v:path arrowok="t"/>
                <v:fill/>
              </v:shape>
            </v:group>
            <v:group style="position:absolute;left:6361;top:1204;width:88;height:86" coordorigin="6361,1204" coordsize="88,86">
              <v:shape style="position:absolute;left:6361;top:1204;width:88;height:86" coordorigin="6361,1204" coordsize="88,86" path="m6400,1204l6380,1211,6366,1227,6361,1250,6368,1270,6384,1284,6406,1290,6427,1283,6442,1268,6448,1247,6448,1242,6440,1222,6424,1209,6400,1204e" filled="t" fillcolor="#231F20" stroked="f">
                <v:path arrowok="t"/>
                <v:fill/>
              </v:shape>
            </v:group>
            <v:group style="position:absolute;left:5843;top:1693;width:2106;height:2" coordorigin="5843,1693" coordsize="2106,2">
              <v:shape style="position:absolute;left:5843;top:1693;width:2106;height:2" coordorigin="5843,1693" coordsize="2106,0" path="m5843,1693l7949,1693e" filled="f" stroked="t" strokeweight="2.0pt" strokecolor="#231F20">
                <v:path arrowok="t"/>
              </v:shape>
            </v:group>
            <v:group style="position:absolute;left:5843;top:146;width:2106;height:2" coordorigin="5843,146" coordsize="2106,2">
              <v:shape style="position:absolute;left:5843;top:146;width:2106;height:2" coordorigin="5843,146" coordsize="2106,0" path="m5843,146l7949,146e" filled="f" stroked="t" strokeweight="2.0pt" strokecolor="#231F20">
                <v:path arrowok="t"/>
              </v:shape>
            </v:group>
            <v:group style="position:absolute;left:5843;top:919;width:2106;height:2" coordorigin="5843,919" coordsize="2106,2">
              <v:shape style="position:absolute;left:5843;top:919;width:2106;height:2" coordorigin="5843,919" coordsize="2106,0" path="m5843,919l7949,919e" filled="f" stroked="t" strokeweight="2.0pt" strokecolor="#231F20">
                <v:path arrowok="t"/>
                <v:stroke dashstyle="longDash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868011pt;margin-top:4.654900pt;width:1.095pt;height:.1pt;mso-position-horizontal-relative:page;mso-position-vertical-relative:paragraph;z-index:-7373" coordorigin="5157,93" coordsize="22,2">
            <v:shape style="position:absolute;left:5157;top:93;width:22;height:2" coordorigin="5157,93" coordsize="22,0" path="m5179,93l5157,93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119843pt;margin-top:8.824114pt;width:10.175510pt;height:60.728887pt;mso-position-horizontal-relative:page;mso-position-vertical-relative:paragraph;z-index:-734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Ell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Pro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868011pt;margin-top:4.648798pt;width:1.095pt;height:.1pt;mso-position-horizontal-relative:page;mso-position-vertical-relative:paragraph;z-index:-7375" coordorigin="5157,93" coordsize="22,2">
            <v:shape style="position:absolute;left:5157;top:93;width:22;height:2" coordorigin="5157,93" coordsize="22,0" path="m5179,93l5157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9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868011pt;margin-top:4.655116pt;width:1.095pt;height:.1pt;mso-position-horizontal-relative:page;mso-position-vertical-relative:paragraph;z-index:-7377" coordorigin="5157,93" coordsize="22,2">
            <v:shape style="position:absolute;left:5157;top:93;width:22;height:2" coordorigin="5157,93" coordsize="22,0" path="m5179,93l5157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257.868011pt;margin-top:4.655109pt;width:1.095pt;height:.1pt;mso-position-horizontal-relative:page;mso-position-vertical-relative:paragraph;z-index:-7379" coordorigin="5157,93" coordsize="22,2">
            <v:shape style="position:absolute;left:5157;top:93;width:22;height:2" coordorigin="5157,93" coordsize="22,0" path="m5179,93l5157,93e" filled="f" stroked="t" strokeweight="2.0pt" strokecolor="#231F2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3" w:after="0" w:line="196" w:lineRule="exact"/>
        <w:ind w:left="25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color w:val="231F20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0"/>
          <w:position w:val="-1"/>
        </w:rPr>
        <w:t>=</w:t>
      </w:r>
      <w:r>
        <w:rPr>
          <w:rFonts w:ascii="Arial" w:hAnsi="Arial" w:cs="Arial" w:eastAsia="Arial"/>
          <w:sz w:val="18"/>
          <w:szCs w:val="18"/>
          <w:color w:val="231F20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1F20"/>
          <w:spacing w:val="0"/>
          <w:w w:val="101"/>
          <w:position w:val="-1"/>
        </w:rPr>
        <w:t>0.09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2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77" w:lineRule="exact"/>
        <w:ind w:right="-16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1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9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5.7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right="-16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6.538818pt;margin-top:7.985305pt;width:10.175510pt;height:64.751697pt;mso-position-horizontal-relative:page;mso-position-vertical-relative:paragraph;z-index:-734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181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Ell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Dual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−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BH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1F20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16"/>
        <w:jc w:val="right"/>
        <w:tabs>
          <w:tab w:pos="7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1.3</w:t>
      </w:r>
      <w:r>
        <w:rPr>
          <w:rFonts w:ascii="Arial" w:hAnsi="Arial" w:cs="Arial" w:eastAsia="Arial"/>
          <w:sz w:val="16"/>
          <w:szCs w:val="16"/>
          <w:color w:val="231F20"/>
          <w:spacing w:val="-4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3"/>
        </w:rPr>
        <w:t>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16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-58" w:right="-20"/>
        <w:jc w:val="right"/>
        <w:tabs>
          <w:tab w:pos="7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−3.0</w:t>
      </w:r>
      <w:r>
        <w:rPr>
          <w:rFonts w:ascii="Arial" w:hAnsi="Arial" w:cs="Arial" w:eastAsia="Arial"/>
          <w:sz w:val="16"/>
          <w:szCs w:val="16"/>
          <w:color w:val="231F20"/>
          <w:spacing w:val="-3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9"/>
        </w:rPr>
        <w:t>−2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49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  <w:position w:val="-3"/>
        </w:rPr>
        <w:t>−6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CoV</w:t>
      </w:r>
      <w:r>
        <w:rPr>
          <w:rFonts w:ascii="Arial" w:hAnsi="Arial" w:cs="Arial" w:eastAsia="Arial"/>
          <w:sz w:val="16"/>
          <w:szCs w:val="16"/>
          <w:color w:val="231F20"/>
          <w:spacing w:val="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=</w:t>
      </w:r>
      <w:r>
        <w:rPr>
          <w:rFonts w:ascii="Arial" w:hAnsi="Arial" w:cs="Arial" w:eastAsia="Arial"/>
          <w:sz w:val="16"/>
          <w:szCs w:val="16"/>
          <w:color w:val="231F20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8%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5" w:equalWidth="0">
            <w:col w:w="1323" w:space="460"/>
            <w:col w:w="1196" w:space="925"/>
            <w:col w:w="1890" w:space="90"/>
            <w:col w:w="955" w:space="460"/>
            <w:col w:w="1881"/>
          </w:cols>
        </w:sectPr>
      </w:pPr>
      <w:rPr/>
    </w:p>
    <w:p>
      <w:pPr>
        <w:spacing w:before="0" w:after="0" w:line="159" w:lineRule="exact"/>
        <w:ind w:left="1192" w:right="-52"/>
        <w:jc w:val="center"/>
        <w:tabs>
          <w:tab w:pos="1680" w:val="left"/>
          <w:tab w:pos="2180" w:val="left"/>
          <w:tab w:pos="2680" w:val="left"/>
          <w:tab w:pos="31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−18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−14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−12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2029" w:right="674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9" w:lineRule="exact"/>
        <w:ind w:left="-32" w:right="-52"/>
        <w:jc w:val="center"/>
        <w:tabs>
          <w:tab w:pos="560" w:val="left"/>
          <w:tab w:pos="1160" w:val="left"/>
          <w:tab w:pos="17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−14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−12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−10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651" w:right="626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59" w:lineRule="exact"/>
        <w:ind w:left="-32" w:right="506"/>
        <w:jc w:val="center"/>
        <w:tabs>
          <w:tab w:pos="560" w:val="left"/>
          <w:tab w:pos="11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−16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−14</w:t>
      </w:r>
      <w:r>
        <w:rPr>
          <w:rFonts w:ascii="Arial" w:hAnsi="Arial" w:cs="Arial" w:eastAsia="Arial"/>
          <w:sz w:val="16"/>
          <w:szCs w:val="16"/>
          <w:color w:val="231F20"/>
          <w:spacing w:val="-3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2"/>
        </w:rPr>
        <w:t>−12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359" w:right="876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533.697021pt;margin-top:-10.739517pt;width:1.095pt;height:.1pt;mso-position-horizontal-relative:page;mso-position-vertical-relative:paragraph;z-index:-7410" coordorigin="10674,-215" coordsize="22,2">
            <v:shape style="position:absolute;left:10674;top:-215;width:22;height:2" coordorigin="10674,-215" coordsize="22,0" path="m10696,-215l10674,-215e" filled="f" stroked="t" strokeweight="2.0pt" strokecolor="#231F2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548004pt;margin-top:-118.381317pt;width:108.298002pt;height:108.641803pt;mso-position-horizontal-relative:page;mso-position-vertical-relative:paragraph;z-index:-735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24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10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4.2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646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dashed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0.5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647" w:hRule="exact"/>
                    </w:trPr>
                    <w:tc>
                      <w:tcPr>
                        <w:tcW w:w="2105" w:type="dxa"/>
                        <w:tcBorders>
                          <w:top w:val="dashed" w:sz="16.0" w:space="0" w:color="231F20"/>
                          <w:bottom w:val="single" w:sz="16.0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right="-20"/>
                          <w:jc w:val="righ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31F20"/>
                            <w:spacing w:val="0"/>
                            <w:w w:val="102"/>
                            <w:position w:val="-2"/>
                          </w:rPr>
                          <w:t>−3.1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16" w:hRule="exact"/>
                    </w:trPr>
                    <w:tc>
                      <w:tcPr>
                        <w:tcW w:w="2105" w:type="dxa"/>
                        <w:tcBorders>
                          <w:top w:val="single" w:sz="16.0" w:space="0" w:color="231F20"/>
                          <w:bottom w:val="single" w:sz="16.000008" w:space="0" w:color="231F20"/>
                          <w:left w:val="single" w:sz="16.0" w:space="0" w:color="231F20"/>
                          <w:right w:val="single" w:sz="16.0" w:space="0" w:color="231F20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9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0"/>
                          </w:rPr>
                          <w:t>=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31F20"/>
                            <w:spacing w:val="0"/>
                            <w:w w:val="101"/>
                          </w:rPr>
                          <w:t>0.38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0"/>
        </w:rPr>
        <w:t>Mean</w:t>
      </w:r>
      <w:r>
        <w:rPr>
          <w:rFonts w:ascii="Arial" w:hAnsi="Arial" w:cs="Arial" w:eastAsia="Arial"/>
          <w:sz w:val="16"/>
          <w:szCs w:val="16"/>
          <w:color w:val="231F20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1F20"/>
          <w:spacing w:val="0"/>
          <w:w w:val="106"/>
        </w:rPr>
        <w:t>(%)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3507" w:space="586"/>
            <w:col w:w="2082" w:space="967"/>
            <w:col w:w="2038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533.697021pt;margin-top:469.389984pt;width:1.095pt;height:.1pt;mso-position-horizontal-relative:page;mso-position-vertical-relative:page;z-index:-7398" coordorigin="10674,9388" coordsize="22,2">
            <v:shape style="position:absolute;left:10674;top:9388;width:22;height:2" coordorigin="10674,9388" coordsize="22,0" path="m10696,9388l10674,9388e" filled="f" stroked="t" strokeweight="2.0pt" strokecolor="#231F20">
              <v:path arrowok="t"/>
            </v:shape>
          </v:group>
          <w10:wrap type="none"/>
        </w:pict>
      </w:r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4.3: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</w:rPr>
        <w:t>Bland-Altman</w:t>
      </w:r>
      <w:r>
        <w:rPr>
          <w:rFonts w:ascii="Arial" w:hAnsi="Arial" w:cs="Arial" w:eastAsia="Arial"/>
          <w:sz w:val="24"/>
          <w:szCs w:val="24"/>
          <w:spacing w:val="60"/>
          <w:w w:val="10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plots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erage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eak</w:t>
      </w:r>
      <w:r>
        <w:rPr>
          <w:rFonts w:ascii="Arial" w:hAnsi="Arial" w:cs="Arial" w:eastAsia="Arial"/>
          <w:sz w:val="24"/>
          <w:szCs w:val="24"/>
          <w:spacing w:val="5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circumfere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(Ecc),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radial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(Err),</w:t>
      </w:r>
      <w:r>
        <w:rPr>
          <w:rFonts w:ascii="Arial" w:hAnsi="Arial" w:cs="Arial" w:eastAsia="Arial"/>
          <w:sz w:val="24"/>
          <w:szCs w:val="24"/>
          <w:spacing w:val="25"/>
          <w:w w:val="118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longitudinal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(Ell)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ecti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e,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ecti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dual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vs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breath-hold.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7" w:after="0" w:line="251" w:lineRule="auto"/>
        <w:ind w:left="440" w:right="59"/>
        <w:jc w:val="left"/>
        <w:tabs>
          <w:tab w:pos="1340" w:val="left"/>
          <w:tab w:pos="2220" w:val="left"/>
          <w:tab w:pos="4200" w:val="left"/>
          <w:tab w:pos="5140" w:val="left"/>
          <w:tab w:pos="5720" w:val="left"/>
          <w:tab w:pos="6980" w:val="left"/>
          <w:tab w:pos="83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-66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4.3:</w:t>
      </w:r>
      <w:r>
        <w:rPr>
          <w:rFonts w:ascii="Arial" w:hAnsi="Arial" w:cs="Arial" w:eastAsia="Arial"/>
          <w:sz w:val="24"/>
          <w:szCs w:val="24"/>
          <w:spacing w:val="-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Signal-to-noise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ratios</w:t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-6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-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configurations</w:t>
      </w:r>
      <w:r>
        <w:rPr>
          <w:rFonts w:ascii="Arial" w:hAnsi="Arial" w:cs="Arial" w:eastAsia="Arial"/>
          <w:sz w:val="24"/>
          <w:szCs w:val="24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adults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89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40" w:lineRule="auto"/>
        <w:ind w:left="3191" w:right="-20"/>
        <w:jc w:val="left"/>
        <w:tabs>
          <w:tab w:pos="4280" w:val="left"/>
          <w:tab w:pos="5360" w:val="left"/>
          <w:tab w:pos="69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54.884003pt;margin-top:-1.970164pt;width:338.232pt;height:.1pt;mso-position-horizontal-relative:page;mso-position-vertical-relative:paragraph;z-index:-7344" coordorigin="3098,-39" coordsize="6765,2">
            <v:shape style="position:absolute;left:3098;top:-39;width:6765;height:2" coordorigin="3098,-39" coordsize="6765,0" path="m3098,-39l9862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Adults</w:t>
      </w:r>
      <w:r>
        <w:rPr>
          <w:rFonts w:ascii="Arial" w:hAnsi="Arial" w:cs="Arial" w:eastAsia="Arial"/>
          <w:sz w:val="24"/>
          <w:szCs w:val="24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alue</w:t>
      </w:r>
      <w:r>
        <w:rPr>
          <w:rFonts w:ascii="Arial" w:hAnsi="Arial" w:cs="Arial" w:eastAsia="Arial"/>
          <w:sz w:val="24"/>
          <w:szCs w:val="24"/>
          <w:spacing w:val="-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Children</w:t>
      </w:r>
      <w:r>
        <w:rPr>
          <w:rFonts w:ascii="Arial" w:hAnsi="Arial" w:cs="Arial" w:eastAsia="Arial"/>
          <w:sz w:val="24"/>
          <w:szCs w:val="24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5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360" w:bottom="1020" w:left="1720" w:right="1320"/>
          <w:pgSz w:w="12240" w:h="15840"/>
        </w:sectPr>
      </w:pPr>
      <w:rPr/>
    </w:p>
    <w:p>
      <w:pPr>
        <w:spacing w:before="0" w:after="0" w:line="463" w:lineRule="exact"/>
        <w:ind w:left="1624" w:right="48"/>
        <w:jc w:val="center"/>
        <w:tabs>
          <w:tab w:pos="31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54.884003pt;margin-top:4.142008pt;width:338.232pt;height:.1pt;mso-position-horizontal-relative:page;mso-position-vertical-relative:paragraph;z-index:-7343" coordorigin="3098,83" coordsize="6765,2">
            <v:shape style="position:absolute;left:3098;top:83;width:6765;height:2" coordorigin="3098,83" coordsize="6765,0" path="m3098,83l9862,83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1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1"/>
        </w:rPr>
        <w:t>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454" w:right="-63"/>
        <w:jc w:val="center"/>
        <w:tabs>
          <w:tab w:pos="3080" w:val="left"/>
        </w:tabs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  <w:position w:val="5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15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position w:val="5"/>
        </w:rPr>
        <w:t>6*</w:t>
      </w:r>
      <w:r>
        <w:rPr>
          <w:rFonts w:ascii="Meiryo" w:hAnsi="Meiryo" w:cs="Meiryo" w:eastAsia="Meiryo"/>
          <w:sz w:val="24"/>
          <w:szCs w:val="24"/>
          <w:spacing w:val="0"/>
          <w:w w:val="44"/>
          <w:i/>
          <w:position w:val="5"/>
        </w:rPr>
        <w:t>†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-7"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  <w:position w:val="-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-7"/>
        </w:rPr>
        <w:t>0.001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303" w:right="28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–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44" w:lineRule="exact"/>
        <w:ind w:left="-43" w:right="-63"/>
        <w:jc w:val="center"/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22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4"/>
        </w:rPr>
        <w:t>6</w:t>
      </w:r>
      <w:r>
        <w:rPr>
          <w:rFonts w:ascii="Meiryo" w:hAnsi="Meiryo" w:cs="Meiryo" w:eastAsia="Meiryo"/>
          <w:sz w:val="24"/>
          <w:szCs w:val="24"/>
          <w:spacing w:val="0"/>
          <w:w w:val="44"/>
          <w:i/>
          <w:position w:val="4"/>
        </w:rPr>
        <w:t>‡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-7"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  <w:position w:val="-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-7"/>
        </w:rPr>
        <w:t>0.001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20"/>
          <w:cols w:num="4" w:equalWidth="0">
            <w:col w:w="4043" w:space="264"/>
            <w:col w:w="793" w:space="377"/>
            <w:col w:w="800" w:space="652"/>
            <w:col w:w="2271"/>
          </w:cols>
        </w:sectPr>
      </w:pPr>
      <w:rPr/>
    </w:p>
    <w:p>
      <w:pPr>
        <w:spacing w:before="0" w:after="0" w:line="285" w:lineRule="exact"/>
        <w:ind w:left="1705" w:right="-20"/>
        <w:jc w:val="left"/>
        <w:tabs>
          <w:tab w:pos="3160" w:val="left"/>
          <w:tab w:pos="5460" w:val="left"/>
        </w:tabs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  <w:position w:val="5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13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5*</w:t>
      </w:r>
      <w:r>
        <w:rPr>
          <w:rFonts w:ascii="Arial" w:hAnsi="Arial" w:cs="Arial" w:eastAsia="Arial"/>
          <w:sz w:val="24"/>
          <w:szCs w:val="24"/>
          <w:spacing w:val="-60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20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8</w:t>
      </w:r>
      <w:r>
        <w:rPr>
          <w:rFonts w:ascii="Meiryo" w:hAnsi="Meiryo" w:cs="Meiryo" w:eastAsia="Meiryo"/>
          <w:sz w:val="24"/>
          <w:szCs w:val="24"/>
          <w:spacing w:val="0"/>
          <w:w w:val="44"/>
          <w:i/>
          <w:position w:val="5"/>
        </w:rPr>
        <w:t>‡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2396" w:right="-20"/>
        <w:jc w:val="left"/>
        <w:tabs>
          <w:tab w:pos="3220" w:val="left"/>
          <w:tab w:pos="55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16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27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9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31" w:lineRule="exact"/>
        <w:ind w:left="149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4.884003pt;margin-top:1.58173pt;width:338.232pt;height:.1pt;mso-position-horizontal-relative:page;mso-position-vertical-relative:paragraph;z-index:-7342" coordorigin="3098,32" coordsize="6765,2">
            <v:shape style="position:absolute;left:3098;top:32;width:6765;height:2" coordorigin="3098,32" coordsize="6765,0" path="m3098,32l9862,32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spacing w:val="0"/>
          <w:w w:val="128"/>
          <w:position w:val="2"/>
        </w:rPr>
        <w:t>*</w:t>
      </w:r>
      <w:r>
        <w:rPr>
          <w:rFonts w:ascii="Arial" w:hAnsi="Arial" w:cs="Arial" w:eastAsia="Arial"/>
          <w:sz w:val="20"/>
          <w:szCs w:val="20"/>
          <w:spacing w:val="-5"/>
          <w:w w:val="128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p</w:t>
      </w:r>
      <w:r>
        <w:rPr>
          <w:rFonts w:ascii="Arial" w:hAnsi="Arial" w:cs="Arial" w:eastAsia="Arial"/>
          <w:sz w:val="20"/>
          <w:szCs w:val="20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i/>
          <w:position w:val="2"/>
        </w:rPr>
        <w:t>&lt;</w:t>
      </w:r>
      <w:r>
        <w:rPr>
          <w:rFonts w:ascii="Arial" w:hAnsi="Arial" w:cs="Arial" w:eastAsia="Arial"/>
          <w:sz w:val="20"/>
          <w:szCs w:val="20"/>
          <w:spacing w:val="-7"/>
          <w:w w:val="132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position w:val="2"/>
        </w:rPr>
        <w:t>0.05</w:t>
      </w:r>
      <w:r>
        <w:rPr>
          <w:rFonts w:ascii="Arial" w:hAnsi="Arial" w:cs="Arial" w:eastAsia="Arial"/>
          <w:sz w:val="20"/>
          <w:szCs w:val="20"/>
          <w:spacing w:val="17"/>
          <w:w w:val="9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vs.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breath-hold;</w:t>
      </w:r>
      <w:r>
        <w:rPr>
          <w:rFonts w:ascii="Arial" w:hAnsi="Arial" w:cs="Arial" w:eastAsia="Arial"/>
          <w:sz w:val="20"/>
          <w:szCs w:val="20"/>
          <w:spacing w:val="1"/>
          <w:w w:val="100"/>
          <w:position w:val="2"/>
        </w:rPr>
        <w:t> </w:t>
      </w:r>
      <w:r>
        <w:rPr>
          <w:rFonts w:ascii="Meiryo" w:hAnsi="Meiryo" w:cs="Meiryo" w:eastAsia="Meiryo"/>
          <w:sz w:val="20"/>
          <w:szCs w:val="20"/>
          <w:spacing w:val="0"/>
          <w:w w:val="44"/>
          <w:i/>
          <w:position w:val="2"/>
        </w:rPr>
        <w:t>†</w:t>
      </w:r>
      <w:r>
        <w:rPr>
          <w:rFonts w:ascii="Meiryo" w:hAnsi="Meiryo" w:cs="Meiryo" w:eastAsia="Meiryo"/>
          <w:sz w:val="20"/>
          <w:szCs w:val="20"/>
          <w:spacing w:val="0"/>
          <w:w w:val="44"/>
          <w:i/>
          <w:position w:val="2"/>
        </w:rPr>
        <w:t> </w:t>
      </w:r>
      <w:r>
        <w:rPr>
          <w:rFonts w:ascii="Meiryo" w:hAnsi="Meiryo" w:cs="Meiryo" w:eastAsia="Meiryo"/>
          <w:sz w:val="20"/>
          <w:szCs w:val="20"/>
          <w:spacing w:val="7"/>
          <w:w w:val="44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p</w:t>
      </w:r>
      <w:r>
        <w:rPr>
          <w:rFonts w:ascii="Arial" w:hAnsi="Arial" w:cs="Arial" w:eastAsia="Arial"/>
          <w:sz w:val="20"/>
          <w:szCs w:val="20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i/>
          <w:position w:val="2"/>
        </w:rPr>
        <w:t>&lt;</w:t>
      </w:r>
      <w:r>
        <w:rPr>
          <w:rFonts w:ascii="Arial" w:hAnsi="Arial" w:cs="Arial" w:eastAsia="Arial"/>
          <w:sz w:val="20"/>
          <w:szCs w:val="20"/>
          <w:spacing w:val="-7"/>
          <w:w w:val="132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position w:val="2"/>
        </w:rPr>
        <w:t>0.05</w:t>
      </w:r>
      <w:r>
        <w:rPr>
          <w:rFonts w:ascii="Arial" w:hAnsi="Arial" w:cs="Arial" w:eastAsia="Arial"/>
          <w:sz w:val="20"/>
          <w:szCs w:val="20"/>
          <w:spacing w:val="17"/>
          <w:w w:val="9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vs.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5"/>
          <w:position w:val="2"/>
        </w:rPr>
        <w:t>pros</w:t>
      </w:r>
      <w:r>
        <w:rPr>
          <w:rFonts w:ascii="Arial" w:hAnsi="Arial" w:cs="Arial" w:eastAsia="Arial"/>
          <w:sz w:val="20"/>
          <w:szCs w:val="20"/>
          <w:spacing w:val="6"/>
          <w:w w:val="95"/>
          <w:position w:val="2"/>
        </w:rPr>
        <w:t>p</w:t>
      </w:r>
      <w:r>
        <w:rPr>
          <w:rFonts w:ascii="Arial" w:hAnsi="Arial" w:cs="Arial" w:eastAsia="Arial"/>
          <w:sz w:val="20"/>
          <w:szCs w:val="20"/>
          <w:spacing w:val="0"/>
          <w:w w:val="95"/>
          <w:position w:val="2"/>
        </w:rPr>
        <w:t>ecti</w:t>
      </w:r>
      <w:r>
        <w:rPr>
          <w:rFonts w:ascii="Arial" w:hAnsi="Arial" w:cs="Arial" w:eastAsia="Arial"/>
          <w:sz w:val="20"/>
          <w:szCs w:val="20"/>
          <w:spacing w:val="-5"/>
          <w:w w:val="95"/>
          <w:position w:val="2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95"/>
          <w:position w:val="2"/>
        </w:rPr>
        <w:t>e;</w:t>
      </w:r>
      <w:r>
        <w:rPr>
          <w:rFonts w:ascii="Arial" w:hAnsi="Arial" w:cs="Arial" w:eastAsia="Arial"/>
          <w:sz w:val="20"/>
          <w:szCs w:val="20"/>
          <w:spacing w:val="19"/>
          <w:w w:val="95"/>
          <w:position w:val="2"/>
        </w:rPr>
        <w:t> </w:t>
      </w:r>
      <w:r>
        <w:rPr>
          <w:rFonts w:ascii="Meiryo" w:hAnsi="Meiryo" w:cs="Meiryo" w:eastAsia="Meiryo"/>
          <w:sz w:val="20"/>
          <w:szCs w:val="20"/>
          <w:spacing w:val="0"/>
          <w:w w:val="44"/>
          <w:i/>
          <w:position w:val="2"/>
        </w:rPr>
        <w:t>‡</w:t>
      </w:r>
      <w:r>
        <w:rPr>
          <w:rFonts w:ascii="Meiryo" w:hAnsi="Meiryo" w:cs="Meiryo" w:eastAsia="Meiryo"/>
          <w:sz w:val="20"/>
          <w:szCs w:val="20"/>
          <w:spacing w:val="0"/>
          <w:w w:val="44"/>
          <w:i/>
          <w:position w:val="2"/>
        </w:rPr>
        <w:t> </w:t>
      </w:r>
      <w:r>
        <w:rPr>
          <w:rFonts w:ascii="Meiryo" w:hAnsi="Meiryo" w:cs="Meiryo" w:eastAsia="Meiryo"/>
          <w:sz w:val="20"/>
          <w:szCs w:val="20"/>
          <w:spacing w:val="7"/>
          <w:w w:val="44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p</w:t>
      </w:r>
      <w:r>
        <w:rPr>
          <w:rFonts w:ascii="Arial" w:hAnsi="Arial" w:cs="Arial" w:eastAsia="Arial"/>
          <w:sz w:val="20"/>
          <w:szCs w:val="20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i/>
          <w:position w:val="2"/>
        </w:rPr>
        <w:t>&lt;</w:t>
      </w:r>
      <w:r>
        <w:rPr>
          <w:rFonts w:ascii="Arial" w:hAnsi="Arial" w:cs="Arial" w:eastAsia="Arial"/>
          <w:sz w:val="20"/>
          <w:szCs w:val="20"/>
          <w:spacing w:val="-7"/>
          <w:w w:val="132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  <w:position w:val="2"/>
        </w:rPr>
        <w:t>0.05</w:t>
      </w:r>
      <w:r>
        <w:rPr>
          <w:rFonts w:ascii="Arial" w:hAnsi="Arial" w:cs="Arial" w:eastAsia="Arial"/>
          <w:sz w:val="20"/>
          <w:szCs w:val="20"/>
          <w:spacing w:val="17"/>
          <w:w w:val="9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vs.</w:t>
      </w:r>
      <w:r>
        <w:rPr>
          <w:rFonts w:ascii="Arial" w:hAnsi="Arial" w:cs="Arial" w:eastAsia="Arial"/>
          <w:sz w:val="20"/>
          <w:szCs w:val="20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2"/>
        </w:rPr>
        <w:t>dual</w:t>
      </w:r>
      <w:r>
        <w:rPr>
          <w:rFonts w:ascii="Arial" w:hAnsi="Arial" w:cs="Arial" w:eastAsia="Arial"/>
          <w:sz w:val="20"/>
          <w:szCs w:val="2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4.4.2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Signal-to-Noise</w:t>
      </w:r>
      <w:r>
        <w:rPr>
          <w:rFonts w:ascii="Arial" w:hAnsi="Arial" w:cs="Arial" w:eastAsia="Arial"/>
          <w:sz w:val="24"/>
          <w:szCs w:val="24"/>
          <w:spacing w:val="21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17-28%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0.06).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Among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</w:t>
      </w:r>
      <w:r>
        <w:rPr>
          <w:rFonts w:ascii="Arial" w:hAnsi="Arial" w:cs="Arial" w:eastAsia="Arial"/>
          <w:sz w:val="24"/>
          <w:szCs w:val="24"/>
          <w:spacing w:val="2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comparable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(23%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15%,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ely)</w:t>
      </w:r>
      <w:r>
        <w:rPr>
          <w:rFonts w:ascii="Arial" w:hAnsi="Arial" w:cs="Arial" w:eastAsia="Arial"/>
          <w:sz w:val="24"/>
          <w:szCs w:val="24"/>
          <w:spacing w:val="3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ompared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1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0.02,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0.004,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hildren,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SNR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also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differed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based</w:t>
      </w:r>
      <w:r>
        <w:rPr>
          <w:rFonts w:ascii="Arial" w:hAnsi="Arial" w:cs="Arial" w:eastAsia="Arial"/>
          <w:sz w:val="24"/>
          <w:szCs w:val="24"/>
          <w:spacing w:val="-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4.3).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highest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SNR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compared</w:t>
      </w:r>
      <w:r>
        <w:rPr>
          <w:rFonts w:ascii="Arial" w:hAnsi="Arial" w:cs="Arial" w:eastAsia="Arial"/>
          <w:sz w:val="24"/>
          <w:szCs w:val="24"/>
          <w:spacing w:val="-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(23%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0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pro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(35%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0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cti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0.15).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4.4.3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bined,</w:t>
      </w:r>
      <w:r>
        <w:rPr>
          <w:rFonts w:ascii="Arial" w:hAnsi="Arial" w:cs="Arial" w:eastAsia="Arial"/>
          <w:sz w:val="24"/>
          <w:szCs w:val="24"/>
          <w:spacing w:val="3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rations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60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4.4).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efficiencies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54%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60%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13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4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57%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6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0.001)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20"/>
        </w:sectPr>
      </w:pPr>
      <w:rPr/>
    </w:p>
    <w:p>
      <w:pPr>
        <w:spacing w:before="57" w:after="0" w:line="251" w:lineRule="auto"/>
        <w:ind w:left="440" w:right="39"/>
        <w:jc w:val="left"/>
        <w:tabs>
          <w:tab w:pos="1340" w:val="left"/>
          <w:tab w:pos="2220" w:val="left"/>
          <w:tab w:pos="3640" w:val="left"/>
          <w:tab w:pos="5140" w:val="left"/>
          <w:tab w:pos="5740" w:val="left"/>
          <w:tab w:pos="6980" w:val="left"/>
          <w:tab w:pos="83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-66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4.4:</w:t>
      </w:r>
      <w:r>
        <w:rPr>
          <w:rFonts w:ascii="Arial" w:hAnsi="Arial" w:cs="Arial" w:eastAsia="Arial"/>
          <w:sz w:val="24"/>
          <w:szCs w:val="24"/>
          <w:spacing w:val="-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efficiencies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-6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differe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-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configurations</w:t>
      </w:r>
      <w:r>
        <w:rPr>
          <w:rFonts w:ascii="Arial" w:hAnsi="Arial" w:cs="Arial" w:eastAsia="Arial"/>
          <w:sz w:val="24"/>
          <w:szCs w:val="24"/>
          <w:spacing w:val="-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adults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89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4"/>
          <w:b/>
          <w:bCs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40" w:lineRule="auto"/>
        <w:ind w:left="3478" w:right="-20"/>
        <w:jc w:val="left"/>
        <w:tabs>
          <w:tab w:pos="4580" w:val="left"/>
          <w:tab w:pos="5720" w:val="left"/>
          <w:tab w:pos="68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3.317001pt;margin-top:-1.970164pt;width:321.366pt;height:.1pt;mso-position-horizontal-relative:page;mso-position-vertical-relative:paragraph;z-index:-7341" coordorigin="3266,-39" coordsize="6427,2">
            <v:shape style="position:absolute;left:3266;top:-39;width:6427;height:2" coordorigin="3266,-39" coordsize="6427,0" path="m3266,-39l9694,-39e" filled="f" stroked="t" strokeweight=".936pt" strokecolor="#000000">
              <v:path arrowok="t"/>
            </v:shape>
          </v:group>
          <w10:wrap type="none"/>
        </w:pict>
      </w:r>
      <w:r>
        <w:rPr/>
        <w:pict>
          <v:group style="position:absolute;margin-left:163.317001pt;margin-top:18.640837pt;width:321.366pt;height:.1pt;mso-position-horizontal-relative:page;mso-position-vertical-relative:paragraph;z-index:-7340" coordorigin="3266,373" coordsize="6427,2">
            <v:shape style="position:absolute;left:3266;top:373;width:6427;height:2" coordorigin="3266,373" coordsize="6427,0" path="m3266,373l9694,373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oled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p-</w:t>
      </w:r>
      <w:r>
        <w:rPr>
          <w:rFonts w:ascii="Arial" w:hAnsi="Arial" w:cs="Arial" w:eastAsia="Arial"/>
          <w:sz w:val="24"/>
          <w:szCs w:val="24"/>
          <w:spacing w:val="-15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alue</w:t>
      </w:r>
      <w:r>
        <w:rPr>
          <w:rFonts w:ascii="Arial" w:hAnsi="Arial" w:cs="Arial" w:eastAsia="Arial"/>
          <w:sz w:val="24"/>
          <w:szCs w:val="24"/>
          <w:spacing w:val="-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Adults</w:t>
      </w:r>
      <w:r>
        <w:rPr>
          <w:rFonts w:ascii="Arial" w:hAnsi="Arial" w:cs="Arial" w:eastAsia="Arial"/>
          <w:sz w:val="24"/>
          <w:szCs w:val="24"/>
          <w:spacing w:val="-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Children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360" w:bottom="1020" w:left="1720" w:right="1340"/>
          <w:pgSz w:w="12240" w:h="1584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49" w:lineRule="auto"/>
        <w:ind w:left="1993" w:right="-90" w:firstLine="-208"/>
        <w:jc w:val="left"/>
        <w:tabs>
          <w:tab w:pos="3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54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15*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56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15*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-7"/>
        </w:rPr>
        <w:t>&lt;</w:t>
      </w:r>
      <w:r>
        <w:rPr>
          <w:rFonts w:ascii="Arial" w:hAnsi="Arial" w:cs="Arial" w:eastAsia="Arial"/>
          <w:sz w:val="24"/>
          <w:szCs w:val="24"/>
          <w:spacing w:val="-8"/>
          <w:w w:val="129"/>
          <w:i/>
          <w:position w:val="-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-7"/>
        </w:rPr>
        <w:t>0.001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20"/>
        <w:jc w:val="left"/>
        <w:tabs>
          <w:tab w:pos="12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48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1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15*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57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1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16*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12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52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17*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14*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4341" w:space="264"/>
            <w:col w:w="793" w:space="265"/>
            <w:col w:w="3517"/>
          </w:cols>
        </w:sectPr>
      </w:pPr>
      <w:rPr/>
    </w:p>
    <w:p>
      <w:pPr>
        <w:spacing w:before="0" w:after="0" w:line="285" w:lineRule="exact"/>
        <w:ind w:left="2684" w:right="-20"/>
        <w:jc w:val="left"/>
        <w:tabs>
          <w:tab w:pos="3460" w:val="left"/>
          <w:tab w:pos="5720" w:val="left"/>
          <w:tab w:pos="6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35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31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11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666" w:right="-20"/>
        <w:jc w:val="left"/>
        <w:tabs>
          <w:tab w:pos="3400" w:val="left"/>
          <w:tab w:pos="5660" w:val="left"/>
          <w:tab w:pos="68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3.317001pt;margin-top:16.027714pt;width:321.366pt;height:.1pt;mso-position-horizontal-relative:page;mso-position-vertical-relative:paragraph;z-index:-7339" coordorigin="3266,321" coordsize="6427,2">
            <v:shape style="position:absolute;left:3266;top:321;width:6427;height:2" coordorigin="3266,321" coordsize="6427,0" path="m3266,321l9694,321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5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eedba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55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16*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11*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48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15*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5" w:after="0" w:line="240" w:lineRule="auto"/>
        <w:ind w:left="166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28"/>
        </w:rPr>
        <w:t>*</w:t>
      </w:r>
      <w:r>
        <w:rPr>
          <w:rFonts w:ascii="Arial" w:hAnsi="Arial" w:cs="Arial" w:eastAsia="Arial"/>
          <w:sz w:val="20"/>
          <w:szCs w:val="20"/>
          <w:spacing w:val="-5"/>
          <w:w w:val="12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i/>
        </w:rPr>
        <w:t>&lt;</w:t>
      </w:r>
      <w:r>
        <w:rPr>
          <w:rFonts w:ascii="Arial" w:hAnsi="Arial" w:cs="Arial" w:eastAsia="Arial"/>
          <w:sz w:val="20"/>
          <w:szCs w:val="20"/>
          <w:spacing w:val="-7"/>
          <w:w w:val="132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90"/>
        </w:rPr>
        <w:t>0.05</w:t>
      </w:r>
      <w:r>
        <w:rPr>
          <w:rFonts w:ascii="Arial" w:hAnsi="Arial" w:cs="Arial" w:eastAsia="Arial"/>
          <w:sz w:val="20"/>
          <w:szCs w:val="20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vs.</w:t>
      </w:r>
      <w:r>
        <w:rPr>
          <w:rFonts w:ascii="Arial" w:hAnsi="Arial" w:cs="Arial" w:eastAsia="Arial"/>
          <w:sz w:val="20"/>
          <w:szCs w:val="20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dual</w:t>
      </w:r>
      <w:r>
        <w:rPr>
          <w:rFonts w:ascii="Arial" w:hAnsi="Arial" w:cs="Arial" w:eastAsia="Arial"/>
          <w:sz w:val="20"/>
          <w:szCs w:val="20"/>
          <w:spacing w:val="7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(without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feedba</w:t>
      </w:r>
      <w:r>
        <w:rPr>
          <w:rFonts w:ascii="Arial" w:hAnsi="Arial" w:cs="Arial" w:eastAsia="Arial"/>
          <w:sz w:val="20"/>
          <w:szCs w:val="20"/>
          <w:spacing w:val="-5"/>
          <w:w w:val="100"/>
        </w:rPr>
        <w:t>c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k)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rable</w:t>
      </w:r>
      <w:r>
        <w:rPr>
          <w:rFonts w:ascii="Arial" w:hAnsi="Arial" w:cs="Arial" w:eastAsia="Arial"/>
          <w:sz w:val="24"/>
          <w:szCs w:val="24"/>
          <w:spacing w:val="6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mirrored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64,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37,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37,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seconds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rations,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1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k,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98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4.5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3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cussion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vigated</w:t>
      </w:r>
      <w:r>
        <w:rPr>
          <w:rFonts w:ascii="Arial" w:hAnsi="Arial" w:cs="Arial" w:eastAsia="Arial"/>
          <w:sz w:val="24"/>
          <w:szCs w:val="24"/>
          <w:spacing w:val="3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extends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rem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ving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restrictions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abilities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resolution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[62]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and/or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imensional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60]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collection.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studies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used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1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mig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among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jects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has</w:t>
      </w:r>
      <w:r>
        <w:rPr>
          <w:rFonts w:ascii="Arial" w:hAnsi="Arial" w:cs="Arial" w:eastAsia="Arial"/>
          <w:sz w:val="24"/>
          <w:szCs w:val="24"/>
          <w:spacing w:val="-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largely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unexplored.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addressed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kn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wledge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gaps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wing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breath-held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gated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acquisitions;</w:t>
      </w:r>
      <w:r>
        <w:rPr>
          <w:rFonts w:ascii="Arial" w:hAnsi="Arial" w:cs="Arial" w:eastAsia="Arial"/>
          <w:sz w:val="24"/>
          <w:szCs w:val="24"/>
          <w:spacing w:val="1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SNR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-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reduced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configurations,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uration,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breath-held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acquisitions;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offset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-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single</w:t>
      </w:r>
      <w:r>
        <w:rPr>
          <w:rFonts w:ascii="Arial" w:hAnsi="Arial" w:cs="Arial" w:eastAsia="Arial"/>
          <w:sz w:val="24"/>
          <w:szCs w:val="24"/>
          <w:spacing w:val="-2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configurations,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visual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clinically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acceptable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efficiencies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paragraphs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explore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findings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greater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detail.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paired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tros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pros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breath-holds</w:t>
      </w:r>
      <w:r>
        <w:rPr>
          <w:rFonts w:ascii="Arial" w:hAnsi="Arial" w:cs="Arial" w:eastAsia="Arial"/>
          <w:sz w:val="24"/>
          <w:szCs w:val="24"/>
          <w:spacing w:val="1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adults.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agrees</w:t>
      </w:r>
      <w:r>
        <w:rPr>
          <w:rFonts w:ascii="Arial" w:hAnsi="Arial" w:cs="Arial" w:eastAsia="Arial"/>
          <w:sz w:val="24"/>
          <w:szCs w:val="24"/>
          <w:spacing w:val="24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Zhong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al.,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compared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tal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vigator-gated</w:t>
      </w:r>
      <w:r>
        <w:rPr>
          <w:rFonts w:ascii="Arial" w:hAnsi="Arial" w:cs="Arial" w:eastAsia="Arial"/>
          <w:sz w:val="24"/>
          <w:szCs w:val="24"/>
          <w:spacing w:val="3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[45]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linically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acceptable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extends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exists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al.,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vigator-gati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Demonstrating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primary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uisitionshas</w:t>
      </w:r>
      <w:r>
        <w:rPr>
          <w:rFonts w:ascii="Arial" w:hAnsi="Arial" w:cs="Arial" w:eastAsia="Arial"/>
          <w:sz w:val="24"/>
          <w:szCs w:val="24"/>
          <w:spacing w:val="5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pragmatic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ensuring</w:t>
      </w:r>
      <w:r>
        <w:rPr>
          <w:rFonts w:ascii="Arial" w:hAnsi="Arial" w:cs="Arial" w:eastAsia="Arial"/>
          <w:sz w:val="24"/>
          <w:szCs w:val="24"/>
          <w:spacing w:val="2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nsation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readily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</w:t>
      </w:r>
      <w:r>
        <w:rPr>
          <w:rFonts w:ascii="Arial" w:hAnsi="Arial" w:cs="Arial" w:eastAsia="Arial"/>
          <w:sz w:val="24"/>
          <w:szCs w:val="24"/>
          <w:spacing w:val="3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ecau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prohibiti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hildren,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3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is</w:t>
      </w:r>
      <w:r>
        <w:rPr>
          <w:rFonts w:ascii="Arial" w:hAnsi="Arial" w:cs="Arial" w:eastAsia="Arial"/>
          <w:sz w:val="24"/>
          <w:szCs w:val="24"/>
          <w:spacing w:val="-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reasonable</w:t>
      </w:r>
      <w:r>
        <w:rPr>
          <w:rFonts w:ascii="Arial" w:hAnsi="Arial" w:cs="Arial" w:eastAsia="Arial"/>
          <w:sz w:val="24"/>
          <w:szCs w:val="24"/>
          <w:spacing w:val="-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assume</w:t>
      </w:r>
      <w:r>
        <w:rPr>
          <w:rFonts w:ascii="Arial" w:hAnsi="Arial" w:cs="Arial" w:eastAsia="Arial"/>
          <w:sz w:val="24"/>
          <w:szCs w:val="24"/>
          <w:spacing w:val="-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trend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holds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Among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configurations,</w:t>
      </w:r>
      <w:r>
        <w:rPr>
          <w:rFonts w:ascii="Arial" w:hAnsi="Arial" w:cs="Arial" w:eastAsia="Arial"/>
          <w:sz w:val="24"/>
          <w:szCs w:val="24"/>
          <w:spacing w:val="1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s</w:t>
      </w:r>
      <w:r>
        <w:rPr>
          <w:rFonts w:ascii="Arial" w:hAnsi="Arial" w:cs="Arial" w:eastAsia="Arial"/>
          <w:sz w:val="24"/>
          <w:szCs w:val="24"/>
          <w:spacing w:val="32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erior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mparable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Differences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ong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attributable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isitions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presumably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ysiologic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stringe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1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ations.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reasoning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ciations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iaphragm</w:t>
      </w:r>
      <w:r>
        <w:rPr>
          <w:rFonts w:ascii="Arial" w:hAnsi="Arial" w:cs="Arial" w:eastAsia="Arial"/>
          <w:sz w:val="24"/>
          <w:szCs w:val="24"/>
          <w:spacing w:val="1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tor-gated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obser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fference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erhaps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unex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ected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similarities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ences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attributable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5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xed,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whereas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5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5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succeeding</w:t>
      </w:r>
      <w:r>
        <w:rPr>
          <w:rFonts w:ascii="Arial" w:hAnsi="Arial" w:cs="Arial" w:eastAsia="Arial"/>
          <w:sz w:val="24"/>
          <w:szCs w:val="24"/>
          <w:spacing w:val="5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increasing</w:t>
      </w:r>
      <w:r>
        <w:rPr>
          <w:rFonts w:ascii="Arial" w:hAnsi="Arial" w:cs="Arial" w:eastAsia="Arial"/>
          <w:sz w:val="24"/>
          <w:szCs w:val="24"/>
          <w:spacing w:val="5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elih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Based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should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oided.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Notabl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steady-state</w:t>
      </w:r>
      <w:r>
        <w:rPr>
          <w:rFonts w:ascii="Arial" w:hAnsi="Arial" w:cs="Arial" w:eastAsia="Arial"/>
          <w:sz w:val="24"/>
          <w:szCs w:val="24"/>
          <w:spacing w:val="4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precession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sequence</w:t>
      </w:r>
      <w:r>
        <w:rPr>
          <w:rFonts w:ascii="Arial" w:hAnsi="Arial" w:cs="Arial" w:eastAsia="Arial"/>
          <w:sz w:val="24"/>
          <w:szCs w:val="24"/>
          <w:spacing w:val="-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een</w:t>
      </w:r>
      <w:r>
        <w:rPr>
          <w:rFonts w:ascii="Arial" w:hAnsi="Arial" w:cs="Arial" w:eastAsia="Arial"/>
          <w:sz w:val="24"/>
          <w:szCs w:val="24"/>
          <w:spacing w:val="5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vigator-gated</w:t>
      </w:r>
      <w:r>
        <w:rPr>
          <w:rFonts w:ascii="Arial" w:hAnsi="Arial" w:cs="Arial" w:eastAsia="Arial"/>
          <w:sz w:val="24"/>
          <w:szCs w:val="24"/>
          <w:spacing w:val="2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4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23%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[70].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trasts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comparable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tially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imaging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parameters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vigator-gated</w:t>
      </w:r>
      <w:r>
        <w:rPr>
          <w:rFonts w:ascii="Arial" w:hAnsi="Arial" w:cs="Arial" w:eastAsia="Arial"/>
          <w:sz w:val="24"/>
          <w:szCs w:val="24"/>
          <w:spacing w:val="3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1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accou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Although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pur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habitus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shorter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distance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een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heart.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er,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more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adi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tissue,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could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also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SNR.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Ultimatel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lead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differe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ces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ected,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3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-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vigator</w:t>
      </w:r>
      <w:r>
        <w:rPr>
          <w:rFonts w:ascii="Arial" w:hAnsi="Arial" w:cs="Arial" w:eastAsia="Arial"/>
          <w:sz w:val="24"/>
          <w:szCs w:val="24"/>
          <w:spacing w:val="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due</w:t>
      </w:r>
      <w:r>
        <w:rPr>
          <w:rFonts w:ascii="Arial" w:hAnsi="Arial" w:cs="Arial" w:eastAsia="Arial"/>
          <w:sz w:val="24"/>
          <w:szCs w:val="24"/>
          <w:spacing w:val="-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tance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constrai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Simply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discarded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307" w:lineRule="auto"/>
        <w:ind w:left="440" w:right="1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leading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prolonged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same</w:t>
      </w:r>
      <w:r>
        <w:rPr>
          <w:rFonts w:ascii="Arial" w:hAnsi="Arial" w:cs="Arial" w:eastAsia="Arial"/>
          <w:sz w:val="24"/>
          <w:szCs w:val="24"/>
          <w:spacing w:val="4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size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4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efficiencies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ranging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48%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[45,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1].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studies,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ig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single-n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efficiencies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48</w:t>
      </w:r>
      <w:r>
        <w:rPr>
          <w:rFonts w:ascii="Arial" w:hAnsi="Arial" w:cs="Arial" w:eastAsia="Arial"/>
          <w:sz w:val="24"/>
          <w:szCs w:val="24"/>
          <w:spacing w:val="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52%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adul</w:t>
      </w:r>
      <w:r>
        <w:rPr>
          <w:rFonts w:ascii="Arial" w:hAnsi="Arial" w:cs="Arial" w:eastAsia="Arial"/>
          <w:sz w:val="24"/>
          <w:szCs w:val="24"/>
          <w:spacing w:val="1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57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58%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efficiency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comparable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previous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es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tially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ffset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efficienc</w:t>
      </w:r>
      <w:r>
        <w:rPr>
          <w:rFonts w:ascii="Arial" w:hAnsi="Arial" w:cs="Arial" w:eastAsia="Arial"/>
          <w:sz w:val="24"/>
          <w:szCs w:val="24"/>
          <w:spacing w:val="-16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aluated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effect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hragm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3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nsiderably</w:t>
      </w:r>
      <w:r>
        <w:rPr>
          <w:rFonts w:ascii="Arial" w:hAnsi="Arial" w:cs="Arial" w:eastAsia="Arial"/>
          <w:sz w:val="24"/>
          <w:szCs w:val="24"/>
          <w:spacing w:val="4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ompared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free-breathing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[68].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-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</w:t>
      </w:r>
      <w:r>
        <w:rPr>
          <w:rFonts w:ascii="Arial" w:hAnsi="Arial" w:cs="Arial" w:eastAsia="Arial"/>
          <w:sz w:val="24"/>
          <w:szCs w:val="24"/>
          <w:spacing w:val="4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efficiency</w:t>
      </w:r>
      <w:r>
        <w:rPr>
          <w:rFonts w:ascii="Arial" w:hAnsi="Arial" w:cs="Arial" w:eastAsia="Arial"/>
          <w:sz w:val="24"/>
          <w:szCs w:val="24"/>
          <w:spacing w:val="-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ompared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configuration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without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resulted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rable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uniform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across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(i.e.,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kids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tial),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erhaps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reflec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erior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7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w.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Altern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indicati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tuiti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atory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kids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kly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learn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42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</w:rPr>
        <w:t>it.</w:t>
      </w:r>
      <w:r>
        <w:rPr>
          <w:rFonts w:ascii="Arial" w:hAnsi="Arial" w:cs="Arial" w:eastAsia="Arial"/>
          <w:sz w:val="24"/>
          <w:szCs w:val="24"/>
          <w:spacing w:val="0"/>
          <w:w w:val="11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Efforts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are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ongoing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instead</w:t>
      </w:r>
      <w:r>
        <w:rPr>
          <w:rFonts w:ascii="Arial" w:hAnsi="Arial" w:cs="Arial" w:eastAsia="Arial"/>
          <w:sz w:val="24"/>
          <w:szCs w:val="24"/>
          <w:spacing w:val="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transform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kid-friendly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video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design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increased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ciated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prese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ts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vious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trade-off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critical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consideration.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ec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1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drop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justified.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arra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consideration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2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Hence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4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29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option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compromise: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hieving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mately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erformed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fundame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sequence</w:t>
      </w:r>
      <w:r>
        <w:rPr>
          <w:rFonts w:ascii="Arial" w:hAnsi="Arial" w:cs="Arial" w:eastAsia="Arial"/>
          <w:sz w:val="24"/>
          <w:szCs w:val="24"/>
          <w:spacing w:val="3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designs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applicable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longer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generally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com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ensation/n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vigation</w:t>
      </w:r>
      <w:r>
        <w:rPr>
          <w:rFonts w:ascii="Arial" w:hAnsi="Arial" w:cs="Arial" w:eastAsia="Arial"/>
          <w:sz w:val="24"/>
          <w:szCs w:val="24"/>
          <w:spacing w:val="5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esse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tial,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</w:t>
      </w:r>
      <w:r>
        <w:rPr>
          <w:rFonts w:ascii="Arial" w:hAnsi="Arial" w:cs="Arial" w:eastAsia="Arial"/>
          <w:sz w:val="24"/>
          <w:szCs w:val="24"/>
          <w:spacing w:val="3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ecificall</w:t>
      </w:r>
      <w:r>
        <w:rPr>
          <w:rFonts w:ascii="Arial" w:hAnsi="Arial" w:cs="Arial" w:eastAsia="Arial"/>
          <w:sz w:val="24"/>
          <w:szCs w:val="24"/>
          <w:spacing w:val="-17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agree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orted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efficiencies</w:t>
      </w:r>
      <w:r>
        <w:rPr>
          <w:rFonts w:ascii="Arial" w:hAnsi="Arial" w:cs="Arial" w:eastAsia="Arial"/>
          <w:sz w:val="24"/>
          <w:szCs w:val="24"/>
          <w:spacing w:val="-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-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-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DENSE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[45].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absolute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magnitudes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SNR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acquired,</w:t>
      </w:r>
      <w:r>
        <w:rPr>
          <w:rFonts w:ascii="Arial" w:hAnsi="Arial" w:cs="Arial" w:eastAsia="Arial"/>
          <w:sz w:val="24"/>
          <w:szCs w:val="24"/>
          <w:spacing w:val="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there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reason</w:t>
      </w:r>
      <w:r>
        <w:rPr>
          <w:rFonts w:ascii="Arial" w:hAnsi="Arial" w:cs="Arial" w:eastAsia="Arial"/>
          <w:sz w:val="24"/>
          <w:szCs w:val="24"/>
          <w:spacing w:val="1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sus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ect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differ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nces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hange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diffe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strategies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results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tially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configurations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80%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1.5%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1.5%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ypical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r-test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hnique,</w:t>
      </w:r>
      <w:r>
        <w:rPr>
          <w:rFonts w:ascii="Arial" w:hAnsi="Arial" w:cs="Arial" w:eastAsia="Arial"/>
          <w:sz w:val="24"/>
          <w:szCs w:val="24"/>
          <w:spacing w:val="5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conclusions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 </w:t>
      </w:r>
      <w:r>
        <w:rPr>
          <w:rFonts w:ascii="Arial" w:hAnsi="Arial" w:cs="Arial" w:eastAsia="Arial"/>
          <w:sz w:val="24"/>
          <w:szCs w:val="24"/>
          <w:spacing w:val="1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ros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</w:t>
      </w:r>
      <w:r>
        <w:rPr>
          <w:rFonts w:ascii="Arial" w:hAnsi="Arial" w:cs="Arial" w:eastAsia="Arial"/>
          <w:sz w:val="24"/>
          <w:szCs w:val="24"/>
          <w:spacing w:val="-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separately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sub-opti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Another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ediatric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2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eats.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further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extended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11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r-gated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pre-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erfo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rmed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same</w:t>
      </w:r>
      <w:r>
        <w:rPr>
          <w:rFonts w:ascii="Arial" w:hAnsi="Arial" w:cs="Arial" w:eastAsia="Arial"/>
          <w:sz w:val="24"/>
          <w:szCs w:val="24"/>
          <w:spacing w:val="3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2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scans.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vie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prohibiti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ediatric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jects,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1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acquired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these</w:t>
      </w:r>
      <w:r>
        <w:rPr>
          <w:rFonts w:ascii="Arial" w:hAnsi="Arial" w:cs="Arial" w:eastAsia="Arial"/>
          <w:sz w:val="24"/>
          <w:szCs w:val="24"/>
          <w:spacing w:val="4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cases.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equi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alence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DENSE-deri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sequences</w:t>
      </w:r>
      <w:r>
        <w:rPr>
          <w:rFonts w:ascii="Arial" w:hAnsi="Arial" w:cs="Arial" w:eastAsia="Arial"/>
          <w:sz w:val="24"/>
          <w:szCs w:val="24"/>
          <w:spacing w:val="-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demonstrated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undergo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caution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future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regarding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these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2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er,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since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resul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those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ect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small.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urthermore,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primary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jecti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</w:t>
      </w:r>
      <w:r>
        <w:rPr>
          <w:rFonts w:ascii="Arial" w:hAnsi="Arial" w:cs="Arial" w:eastAsia="Arial"/>
          <w:sz w:val="24"/>
          <w:szCs w:val="24"/>
          <w:spacing w:val="2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so</w:t>
      </w:r>
      <w:r>
        <w:rPr>
          <w:rFonts w:ascii="Arial" w:hAnsi="Arial" w:cs="Arial" w:eastAsia="Arial"/>
          <w:sz w:val="24"/>
          <w:szCs w:val="24"/>
          <w:spacing w:val="2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limitation.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assessme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routin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undergo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limited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able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erform</w:t>
      </w:r>
      <w:r>
        <w:rPr>
          <w:rFonts w:ascii="Arial" w:hAnsi="Arial" w:cs="Arial" w:eastAsia="Arial"/>
          <w:sz w:val="24"/>
          <w:szCs w:val="24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-hold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erforming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k.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er,</w:t>
      </w:r>
      <w:r>
        <w:rPr>
          <w:rFonts w:ascii="Arial" w:hAnsi="Arial" w:cs="Arial" w:eastAsia="Arial"/>
          <w:sz w:val="24"/>
          <w:szCs w:val="24"/>
          <w:spacing w:val="4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since</w:t>
      </w:r>
      <w:r>
        <w:rPr>
          <w:rFonts w:ascii="Arial" w:hAnsi="Arial" w:cs="Arial" w:eastAsia="Arial"/>
          <w:sz w:val="24"/>
          <w:szCs w:val="24"/>
          <w:spacing w:val="-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undergo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study’s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jects,</w:t>
      </w:r>
      <w:r>
        <w:rPr>
          <w:rFonts w:ascii="Arial" w:hAnsi="Arial" w:cs="Arial" w:eastAsia="Arial"/>
          <w:sz w:val="24"/>
          <w:szCs w:val="24"/>
          <w:spacing w:val="-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1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eneficial</w:t>
      </w:r>
      <w:r>
        <w:rPr>
          <w:rFonts w:ascii="Arial" w:hAnsi="Arial" w:cs="Arial" w:eastAsia="Arial"/>
          <w:sz w:val="24"/>
          <w:szCs w:val="24"/>
          <w:spacing w:val="5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whether</w:t>
      </w:r>
      <w:r>
        <w:rPr>
          <w:rFonts w:ascii="Arial" w:hAnsi="Arial" w:cs="Arial" w:eastAsia="Arial"/>
          <w:sz w:val="24"/>
          <w:szCs w:val="24"/>
          <w:spacing w:val="1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results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remain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same.</w:t>
      </w:r>
      <w:r>
        <w:rPr>
          <w:rFonts w:ascii="Arial" w:hAnsi="Arial" w:cs="Arial" w:eastAsia="Arial"/>
          <w:sz w:val="24"/>
          <w:szCs w:val="24"/>
          <w:spacing w:val="5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xample,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ense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commonly</w:t>
      </w:r>
      <w:r>
        <w:rPr>
          <w:rFonts w:ascii="Arial" w:hAnsi="Arial" w:cs="Arial" w:eastAsia="Arial"/>
          <w:sz w:val="24"/>
          <w:szCs w:val="24"/>
          <w:spacing w:val="1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teers.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conclusion,</w:t>
      </w:r>
      <w:r>
        <w:rPr>
          <w:rFonts w:ascii="Arial" w:hAnsi="Arial" w:cs="Arial" w:eastAsia="Arial"/>
          <w:sz w:val="24"/>
          <w:szCs w:val="24"/>
          <w:spacing w:val="4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igator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yield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comparable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alues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er,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differences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signal-to-noise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iencies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obser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among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configurations,</w:t>
      </w:r>
      <w:r>
        <w:rPr>
          <w:rFonts w:ascii="Arial" w:hAnsi="Arial" w:cs="Arial" w:eastAsia="Arial"/>
          <w:sz w:val="24"/>
          <w:szCs w:val="24"/>
          <w:spacing w:val="2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arra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consideration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resear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duced</w:t>
      </w:r>
      <w:r>
        <w:rPr>
          <w:rFonts w:ascii="Arial" w:hAnsi="Arial" w:cs="Arial" w:eastAsia="Arial"/>
          <w:sz w:val="24"/>
          <w:szCs w:val="24"/>
          <w:spacing w:val="3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ough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retros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duced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ptable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ther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efore</w:t>
      </w:r>
      <w:r>
        <w:rPr>
          <w:rFonts w:ascii="Arial" w:hAnsi="Arial" w:cs="Arial" w:eastAsia="Arial"/>
          <w:sz w:val="24"/>
          <w:szCs w:val="24"/>
          <w:spacing w:val="2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appare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considerable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orest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should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represe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ffecti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48" w:after="0" w:line="240" w:lineRule="auto"/>
        <w:ind w:left="3932" w:right="357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CHAPTER</w:t>
      </w:r>
      <w:r>
        <w:rPr>
          <w:rFonts w:ascii="Arial" w:hAnsi="Arial" w:cs="Arial" w:eastAsia="Arial"/>
          <w:sz w:val="24"/>
          <w:szCs w:val="24"/>
          <w:spacing w:val="1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800" w:right="44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INTER</w:t>
      </w:r>
      <w:r>
        <w:rPr>
          <w:rFonts w:ascii="Arial" w:hAnsi="Arial" w:cs="Arial" w:eastAsia="Arial"/>
          <w:sz w:val="24"/>
          <w:szCs w:val="24"/>
          <w:spacing w:val="-8"/>
          <w:w w:val="116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CTIVE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FEEDB</w:t>
      </w:r>
      <w:r>
        <w:rPr>
          <w:rFonts w:ascii="Arial" w:hAnsi="Arial" w:cs="Arial" w:eastAsia="Arial"/>
          <w:sz w:val="24"/>
          <w:szCs w:val="24"/>
          <w:spacing w:val="-8"/>
          <w:w w:val="116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CK</w:t>
      </w:r>
      <w:r>
        <w:rPr>
          <w:rFonts w:ascii="Arial" w:hAnsi="Arial" w:cs="Arial" w:eastAsia="Arial"/>
          <w:sz w:val="24"/>
          <w:szCs w:val="24"/>
          <w:spacing w:val="-16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20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DESIGNED</w:t>
      </w:r>
      <w:r>
        <w:rPr>
          <w:rFonts w:ascii="Arial" w:hAnsi="Arial" w:cs="Arial" w:eastAsia="Arial"/>
          <w:sz w:val="24"/>
          <w:szCs w:val="24"/>
          <w:spacing w:val="-12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3"/>
          <w:b/>
          <w:bCs/>
        </w:rPr>
        <w:t>IMP</w:t>
      </w:r>
      <w:r>
        <w:rPr>
          <w:rFonts w:ascii="Arial" w:hAnsi="Arial" w:cs="Arial" w:eastAsia="Arial"/>
          <w:sz w:val="24"/>
          <w:szCs w:val="24"/>
          <w:spacing w:val="-7"/>
          <w:w w:val="123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-7"/>
          <w:w w:val="108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VE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35"/>
          <w:w w:val="118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VIG</w:t>
      </w:r>
      <w:r>
        <w:rPr>
          <w:rFonts w:ascii="Arial" w:hAnsi="Arial" w:cs="Arial" w:eastAsia="Arial"/>
          <w:sz w:val="24"/>
          <w:szCs w:val="24"/>
          <w:spacing w:val="-26"/>
          <w:w w:val="118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TOR</w:t>
      </w:r>
      <w:r>
        <w:rPr>
          <w:rFonts w:ascii="Arial" w:hAnsi="Arial" w:cs="Arial" w:eastAsia="Arial"/>
          <w:sz w:val="24"/>
          <w:szCs w:val="24"/>
          <w:spacing w:val="37"/>
          <w:w w:val="118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33" w:right="7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dapt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om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Hamlet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SM,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Haggerty</w:t>
      </w:r>
      <w:r>
        <w:rPr>
          <w:rFonts w:ascii="Arial" w:hAnsi="Arial" w:cs="Arial" w:eastAsia="Arial"/>
          <w:sz w:val="24"/>
          <w:szCs w:val="24"/>
          <w:spacing w:val="22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CM,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Suever</w:t>
      </w:r>
      <w:r>
        <w:rPr>
          <w:rFonts w:ascii="Arial" w:hAnsi="Arial" w:cs="Arial" w:eastAsia="Arial"/>
          <w:sz w:val="24"/>
          <w:szCs w:val="24"/>
          <w:spacing w:val="24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JD,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Wehner</w:t>
      </w:r>
      <w:r>
        <w:rPr>
          <w:rFonts w:ascii="Arial" w:hAnsi="Arial" w:cs="Arial" w:eastAsia="Arial"/>
          <w:sz w:val="24"/>
          <w:szCs w:val="24"/>
          <w:spacing w:val="21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GJ,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au</w:t>
      </w:r>
      <w:r>
        <w:rPr>
          <w:rFonts w:ascii="Arial" w:hAnsi="Arial" w:cs="Arial" w:eastAsia="Arial"/>
          <w:sz w:val="24"/>
          <w:szCs w:val="24"/>
          <w:spacing w:val="2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JD,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nd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es</w:t>
      </w:r>
      <w:r>
        <w:rPr>
          <w:rFonts w:ascii="Arial" w:hAnsi="Arial" w:cs="Arial" w:eastAsia="Arial"/>
          <w:sz w:val="24"/>
          <w:szCs w:val="24"/>
          <w:spacing w:val="28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KN,</w:t>
      </w:r>
      <w:r>
        <w:rPr>
          <w:rFonts w:ascii="Arial" w:hAnsi="Arial" w:cs="Arial" w:eastAsia="Arial"/>
          <w:sz w:val="24"/>
          <w:szCs w:val="24"/>
          <w:spacing w:val="4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93"/>
          <w:i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andsbu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ger</w:t>
      </w:r>
      <w:r>
        <w:rPr>
          <w:rFonts w:ascii="Arial" w:hAnsi="Arial" w:cs="Arial" w:eastAsia="Arial"/>
          <w:sz w:val="24"/>
          <w:szCs w:val="24"/>
          <w:spacing w:val="24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MH,</w:t>
      </w:r>
      <w:r>
        <w:rPr>
          <w:rFonts w:ascii="Arial" w:hAnsi="Arial" w:cs="Arial" w:eastAsia="Arial"/>
          <w:sz w:val="24"/>
          <w:szCs w:val="24"/>
          <w:spacing w:val="3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Powe</w:t>
      </w:r>
      <w:r>
        <w:rPr>
          <w:rFonts w:ascii="Arial" w:hAnsi="Arial" w:cs="Arial" w:eastAsia="Arial"/>
          <w:sz w:val="24"/>
          <w:szCs w:val="24"/>
          <w:spacing w:val="11"/>
          <w:w w:val="92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l</w:t>
      </w:r>
      <w:r>
        <w:rPr>
          <w:rFonts w:ascii="Arial" w:hAnsi="Arial" w:cs="Arial" w:eastAsia="Arial"/>
          <w:sz w:val="24"/>
          <w:szCs w:val="24"/>
          <w:spacing w:val="27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DK,</w:t>
      </w:r>
      <w:r>
        <w:rPr>
          <w:rFonts w:ascii="Arial" w:hAnsi="Arial" w:cs="Arial" w:eastAsia="Arial"/>
          <w:sz w:val="24"/>
          <w:szCs w:val="24"/>
          <w:spacing w:val="4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Sor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VL,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ornwalt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BK.</w:t>
      </w:r>
      <w:r>
        <w:rPr>
          <w:rFonts w:ascii="Arial" w:hAnsi="Arial" w:cs="Arial" w:eastAsia="Arial"/>
          <w:sz w:val="24"/>
          <w:szCs w:val="24"/>
          <w:spacing w:val="4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</w:t>
      </w:r>
      <w:r>
        <w:rPr>
          <w:rFonts w:ascii="Arial" w:hAnsi="Arial" w:cs="Arial" w:eastAsia="Arial"/>
          <w:sz w:val="24"/>
          <w:szCs w:val="24"/>
          <w:spacing w:val="2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  <w:i/>
        </w:rPr>
        <w:t>inte</w:t>
      </w:r>
      <w:r>
        <w:rPr>
          <w:rFonts w:ascii="Arial" w:hAnsi="Arial" w:cs="Arial" w:eastAsia="Arial"/>
          <w:sz w:val="24"/>
          <w:szCs w:val="24"/>
          <w:spacing w:val="-12"/>
          <w:w w:val="10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active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vid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e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game</w:t>
      </w:r>
      <w:r>
        <w:rPr>
          <w:rFonts w:ascii="Arial" w:hAnsi="Arial" w:cs="Arial" w:eastAsia="Arial"/>
          <w:sz w:val="24"/>
          <w:szCs w:val="24"/>
          <w:spacing w:val="47"/>
          <w:w w:val="8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design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d</w:t>
      </w:r>
      <w:r>
        <w:rPr>
          <w:rFonts w:ascii="Arial" w:hAnsi="Arial" w:cs="Arial" w:eastAsia="Arial"/>
          <w:sz w:val="24"/>
          <w:szCs w:val="24"/>
          <w:spacing w:val="35"/>
          <w:w w:val="8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imp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ove</w:t>
      </w:r>
      <w:r>
        <w:rPr>
          <w:rFonts w:ascii="Arial" w:hAnsi="Arial" w:cs="Arial" w:eastAsia="Arial"/>
          <w:sz w:val="24"/>
          <w:szCs w:val="24"/>
          <w:spacing w:val="-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espi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atory</w:t>
      </w:r>
      <w:r>
        <w:rPr>
          <w:rFonts w:ascii="Arial" w:hAnsi="Arial" w:cs="Arial" w:eastAsia="Arial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efficiency</w:t>
      </w:r>
      <w:r>
        <w:rPr>
          <w:rFonts w:ascii="Arial" w:hAnsi="Arial" w:cs="Arial" w:eastAsia="Arial"/>
          <w:sz w:val="24"/>
          <w:szCs w:val="24"/>
          <w:spacing w:val="20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child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unde</w:t>
      </w:r>
      <w:r>
        <w:rPr>
          <w:rFonts w:ascii="Arial" w:hAnsi="Arial" w:cs="Arial" w:eastAsia="Arial"/>
          <w:sz w:val="24"/>
          <w:szCs w:val="24"/>
          <w:spacing w:val="-12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going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47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22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20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Imaging.</w:t>
      </w:r>
      <w:r>
        <w:rPr>
          <w:rFonts w:ascii="Arial" w:hAnsi="Arial" w:cs="Arial" w:eastAsia="Arial"/>
          <w:sz w:val="24"/>
          <w:szCs w:val="24"/>
          <w:spacing w:val="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2016.</w:t>
      </w:r>
      <w:r>
        <w:rPr>
          <w:rFonts w:ascii="Arial" w:hAnsi="Arial" w:cs="Arial" w:eastAsia="Arial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18:54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40" w:right="719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  <w:b/>
          <w:bCs/>
        </w:rPr>
        <w:t>Sy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nopsis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kground: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(CMR)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often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require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necessitate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gating.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tradeoff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particularly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nsiste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t,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commonly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seen</w:t>
      </w:r>
      <w:r>
        <w:rPr>
          <w:rFonts w:ascii="Arial" w:hAnsi="Arial" w:cs="Arial" w:eastAsia="Arial"/>
          <w:sz w:val="24"/>
          <w:szCs w:val="24"/>
          <w:spacing w:val="41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othesized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engaging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vigator-co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trolled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help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qual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elo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4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custom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cessed</w:t>
      </w:r>
      <w:r>
        <w:rPr>
          <w:rFonts w:ascii="Arial" w:hAnsi="Arial" w:cs="Arial" w:eastAsia="Arial"/>
          <w:sz w:val="24"/>
          <w:szCs w:val="24"/>
          <w:spacing w:val="5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Siemens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represe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ted</w:t>
      </w:r>
      <w:r>
        <w:rPr>
          <w:rFonts w:ascii="Arial" w:hAnsi="Arial" w:cs="Arial" w:eastAsia="Arial"/>
          <w:sz w:val="24"/>
          <w:szCs w:val="24"/>
          <w:spacing w:val="-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diaphragm</w:t>
      </w:r>
      <w:r>
        <w:rPr>
          <w:rFonts w:ascii="Arial" w:hAnsi="Arial" w:cs="Arial" w:eastAsia="Arial"/>
          <w:sz w:val="24"/>
          <w:szCs w:val="24"/>
          <w:spacing w:val="5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atar,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scanner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4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tivized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atar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ositioned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vigator</w:t>
      </w:r>
      <w:r>
        <w:rPr>
          <w:rFonts w:ascii="Arial" w:hAnsi="Arial" w:cs="Arial" w:eastAsia="Arial"/>
          <w:sz w:val="24"/>
          <w:szCs w:val="24"/>
          <w:spacing w:val="4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3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4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mm)</w:t>
      </w:r>
      <w:r>
        <w:rPr>
          <w:rFonts w:ascii="Arial" w:hAnsi="Arial" w:cs="Arial" w:eastAsia="Arial"/>
          <w:sz w:val="24"/>
          <w:szCs w:val="24"/>
          <w:spacing w:val="6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throughout</w:t>
      </w:r>
      <w:r>
        <w:rPr>
          <w:rFonts w:ascii="Arial" w:hAnsi="Arial" w:cs="Arial" w:eastAsia="Arial"/>
          <w:sz w:val="24"/>
          <w:szCs w:val="24"/>
          <w:spacing w:val="5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2" w:after="0" w:line="240" w:lineRule="auto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Siemens</w:t>
      </w:r>
      <w:r>
        <w:rPr>
          <w:rFonts w:ascii="Arial" w:hAnsi="Arial" w:cs="Arial" w:eastAsia="Arial"/>
          <w:sz w:val="24"/>
          <w:szCs w:val="24"/>
          <w:spacing w:val="4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ears,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48%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female)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under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vigator-gated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ulated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first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(NF)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ith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3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randomized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undergo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ext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ensi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ulator,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training.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signal-to-noise</w:t>
      </w:r>
      <w:r>
        <w:rPr>
          <w:rFonts w:ascii="Arial" w:hAnsi="Arial" w:cs="Arial" w:eastAsia="Arial"/>
          <w:sz w:val="24"/>
          <w:szCs w:val="24"/>
          <w:spacing w:val="5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(SNR),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determined</w:t>
      </w:r>
      <w:r>
        <w:rPr>
          <w:rFonts w:ascii="Arial" w:hAnsi="Arial" w:cs="Arial" w:eastAsia="Arial"/>
          <w:sz w:val="24"/>
          <w:szCs w:val="24"/>
          <w:spacing w:val="5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3"/>
        <w:jc w:val="both"/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Results: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Using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2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ed</w:t>
      </w:r>
      <w:r>
        <w:rPr>
          <w:rFonts w:ascii="Arial" w:hAnsi="Arial" w:cs="Arial" w:eastAsia="Arial"/>
          <w:sz w:val="24"/>
          <w:szCs w:val="24"/>
          <w:spacing w:val="56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erage</w:t>
      </w:r>
      <w:r>
        <w:rPr>
          <w:rFonts w:ascii="Arial" w:hAnsi="Arial" w:cs="Arial" w:eastAsia="Arial"/>
          <w:sz w:val="24"/>
          <w:szCs w:val="24"/>
          <w:spacing w:val="-15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igator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4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from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33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2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15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58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13%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14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0.001)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ed</w:t>
      </w:r>
      <w:r>
        <w:rPr>
          <w:rFonts w:ascii="Arial" w:hAnsi="Arial" w:cs="Arial" w:eastAsia="Arial"/>
          <w:sz w:val="24"/>
          <w:szCs w:val="24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5%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0.0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1)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1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0.90)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0.77)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acquisitions.</w:t>
      </w:r>
      <w:r>
        <w:rPr>
          <w:rFonts w:ascii="Arial" w:hAnsi="Arial" w:cs="Arial" w:eastAsia="Arial"/>
          <w:sz w:val="24"/>
          <w:szCs w:val="24"/>
          <w:spacing w:val="4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compared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  <w:position w:val="4"/>
        </w:rPr>
        <w:t>acquisitions</w:t>
      </w:r>
      <w:r>
        <w:rPr>
          <w:rFonts w:ascii="Arial" w:hAnsi="Arial" w:cs="Arial" w:eastAsia="Arial"/>
          <w:sz w:val="24"/>
          <w:szCs w:val="24"/>
          <w:spacing w:val="29"/>
          <w:w w:val="94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2%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vs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17</w:t>
      </w:r>
      <w:r>
        <w:rPr>
          <w:rFonts w:ascii="Arial" w:hAnsi="Arial" w:cs="Arial" w:eastAsia="Arial"/>
          <w:sz w:val="24"/>
          <w:szCs w:val="24"/>
          <w:spacing w:val="-11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2%,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  <w:position w:val="4"/>
        </w:rPr>
        <w:t>&lt;</w:t>
      </w:r>
      <w:r>
        <w:rPr>
          <w:rFonts w:ascii="Arial" w:hAnsi="Arial" w:cs="Arial" w:eastAsia="Arial"/>
          <w:sz w:val="24"/>
          <w:szCs w:val="24"/>
          <w:spacing w:val="4"/>
          <w:w w:val="129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0.001;</w:t>
      </w:r>
      <w:r>
        <w:rPr>
          <w:rFonts w:ascii="Arial" w:hAnsi="Arial" w:cs="Arial" w:eastAsia="Arial"/>
          <w:sz w:val="24"/>
          <w:szCs w:val="24"/>
          <w:spacing w:val="37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40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10%</w:t>
      </w:r>
      <w:r>
        <w:rPr>
          <w:rFonts w:ascii="Arial" w:hAnsi="Arial" w:cs="Arial" w:eastAsia="Arial"/>
          <w:sz w:val="24"/>
          <w:szCs w:val="24"/>
          <w:spacing w:val="31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vs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44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11%,</w:t>
      </w:r>
      <w:r>
        <w:rPr>
          <w:rFonts w:ascii="Arial" w:hAnsi="Arial" w:cs="Arial" w:eastAsia="Arial"/>
          <w:sz w:val="24"/>
          <w:szCs w:val="24"/>
          <w:spacing w:val="34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1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4"/>
        </w:rPr>
        <w:t>=</w:t>
      </w:r>
      <w:r>
        <w:rPr>
          <w:rFonts w:ascii="Arial" w:hAnsi="Arial" w:cs="Arial" w:eastAsia="Arial"/>
          <w:sz w:val="24"/>
          <w:szCs w:val="24"/>
          <w:spacing w:val="5"/>
          <w:w w:val="12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.005,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left"/>
        <w:tabs>
          <w:tab w:pos="75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5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ely).</w:t>
      </w:r>
      <w:r>
        <w:rPr>
          <w:rFonts w:ascii="Arial" w:hAnsi="Arial" w:cs="Arial" w:eastAsia="Arial"/>
          <w:sz w:val="24"/>
          <w:szCs w:val="24"/>
          <w:spacing w:val="4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differe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ces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0.38).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Conclusion: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vigator-gated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58%.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ciated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5%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increase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Extensi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Key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ords: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ediatrics,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ascular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agnetic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kground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nance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(CMR)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4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role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diagnosis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complex</w:t>
      </w:r>
      <w:r>
        <w:rPr>
          <w:rFonts w:ascii="Arial" w:hAnsi="Arial" w:cs="Arial" w:eastAsia="Arial"/>
          <w:sz w:val="24"/>
          <w:szCs w:val="24"/>
          <w:spacing w:val="2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anato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ysiolo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congenital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acquired</w:t>
      </w:r>
      <w:r>
        <w:rPr>
          <w:rFonts w:ascii="Arial" w:hAnsi="Arial" w:cs="Arial" w:eastAsia="Arial"/>
          <w:sz w:val="24"/>
          <w:szCs w:val="24"/>
          <w:spacing w:val="-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diseases.</w:t>
      </w:r>
      <w:r>
        <w:rPr>
          <w:rFonts w:ascii="Arial" w:hAnsi="Arial" w:cs="Arial" w:eastAsia="Arial"/>
          <w:sz w:val="24"/>
          <w:szCs w:val="24"/>
          <w:spacing w:val="-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More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er,</w:t>
      </w:r>
      <w:r>
        <w:rPr>
          <w:rFonts w:ascii="Arial" w:hAnsi="Arial" w:cs="Arial" w:eastAsia="Arial"/>
          <w:sz w:val="24"/>
          <w:szCs w:val="24"/>
          <w:spacing w:val="5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there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is</w:t>
      </w:r>
      <w:r>
        <w:rPr>
          <w:rFonts w:ascii="Arial" w:hAnsi="Arial" w:cs="Arial" w:eastAsia="Arial"/>
          <w:sz w:val="24"/>
          <w:szCs w:val="24"/>
          <w:spacing w:val="-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considerable</w:t>
      </w:r>
      <w:r>
        <w:rPr>
          <w:rFonts w:ascii="Arial" w:hAnsi="Arial" w:cs="Arial" w:eastAsia="Arial"/>
          <w:sz w:val="24"/>
          <w:szCs w:val="24"/>
          <w:spacing w:val="-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dy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pre-clini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al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resear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elopme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aluation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new,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4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hniques,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h</w:t>
      </w:r>
      <w:r>
        <w:rPr>
          <w:rFonts w:ascii="Arial" w:hAnsi="Arial" w:cs="Arial" w:eastAsia="Arial"/>
          <w:sz w:val="24"/>
          <w:szCs w:val="24"/>
          <w:spacing w:val="4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1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34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[45],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steady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precession</w:t>
      </w:r>
      <w:r>
        <w:rPr>
          <w:rFonts w:ascii="Arial" w:hAnsi="Arial" w:cs="Arial" w:eastAsia="Arial"/>
          <w:sz w:val="24"/>
          <w:szCs w:val="24"/>
          <w:spacing w:val="5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[72],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new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</w:t>
      </w:r>
      <w:r>
        <w:rPr>
          <w:rFonts w:ascii="Arial" w:hAnsi="Arial" w:cs="Arial" w:eastAsia="Arial"/>
          <w:sz w:val="24"/>
          <w:szCs w:val="24"/>
          <w:spacing w:val="5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demonstrated</w:t>
      </w:r>
      <w:r>
        <w:rPr>
          <w:rFonts w:ascii="Arial" w:hAnsi="Arial" w:cs="Arial" w:eastAsia="Arial"/>
          <w:sz w:val="24"/>
          <w:szCs w:val="24"/>
          <w:spacing w:val="4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distinguishing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pathological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ormation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ecome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eneficial</w:t>
      </w:r>
      <w:r>
        <w:rPr>
          <w:rFonts w:ascii="Arial" w:hAnsi="Arial" w:cs="Arial" w:eastAsia="Arial"/>
          <w:sz w:val="24"/>
          <w:szCs w:val="24"/>
          <w:spacing w:val="5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diagnosis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manageme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disease.</w:t>
      </w:r>
      <w:r>
        <w:rPr>
          <w:rFonts w:ascii="Arial" w:hAnsi="Arial" w:cs="Arial" w:eastAsia="Arial"/>
          <w:sz w:val="24"/>
          <w:szCs w:val="24"/>
          <w:spacing w:val="4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-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and</w:t>
      </w:r>
      <w:r>
        <w:rPr>
          <w:rFonts w:ascii="Arial" w:hAnsi="Arial" w:cs="Arial" w:eastAsia="Arial"/>
          <w:sz w:val="24"/>
          <w:szCs w:val="24"/>
          <w:spacing w:val="-2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pre-clinic</w:t>
      </w:r>
      <w:r>
        <w:rPr>
          <w:rFonts w:ascii="Arial" w:hAnsi="Arial" w:cs="Arial" w:eastAsia="Arial"/>
          <w:sz w:val="24"/>
          <w:szCs w:val="24"/>
          <w:spacing w:val="2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l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hniques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require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</w:t>
      </w:r>
      <w:r>
        <w:rPr>
          <w:rFonts w:ascii="Arial" w:hAnsi="Arial" w:cs="Arial" w:eastAsia="Arial"/>
          <w:sz w:val="24"/>
          <w:szCs w:val="24"/>
          <w:spacing w:val="-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exceed</w:t>
      </w:r>
      <w:r>
        <w:rPr>
          <w:rFonts w:ascii="Arial" w:hAnsi="Arial" w:cs="Arial" w:eastAsia="Arial"/>
          <w:sz w:val="24"/>
          <w:szCs w:val="24"/>
          <w:spacing w:val="2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ts’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sequences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minimize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-motion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requiring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tr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duces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limitations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particularly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disease.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common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lternati</w:t>
      </w:r>
      <w:r>
        <w:rPr>
          <w:rFonts w:ascii="Arial" w:hAnsi="Arial" w:cs="Arial" w:eastAsia="Arial"/>
          <w:sz w:val="24"/>
          <w:szCs w:val="24"/>
          <w:spacing w:val="-5"/>
          <w:w w:val="10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orks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pre-defined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trade-off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4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previous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efficiencies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45%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adul</w:t>
      </w:r>
      <w:r>
        <w:rPr>
          <w:rFonts w:ascii="Arial" w:hAnsi="Arial" w:cs="Arial" w:eastAsia="Arial"/>
          <w:sz w:val="24"/>
          <w:szCs w:val="24"/>
          <w:spacing w:val="1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[71,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74].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lengthens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emerging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5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ecause</w:t>
      </w:r>
      <w:r>
        <w:rPr>
          <w:rFonts w:ascii="Arial" w:hAnsi="Arial" w:cs="Arial" w:eastAsia="Arial"/>
          <w:sz w:val="24"/>
          <w:szCs w:val="24"/>
          <w:spacing w:val="4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tterns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[21,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22,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23]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generally</w:t>
      </w:r>
      <w:r>
        <w:rPr>
          <w:rFonts w:ascii="Arial" w:hAnsi="Arial" w:cs="Arial" w:eastAsia="Arial"/>
          <w:sz w:val="24"/>
          <w:szCs w:val="24"/>
          <w:spacing w:val="4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are</w:t>
      </w:r>
      <w:r>
        <w:rPr>
          <w:rFonts w:ascii="Arial" w:hAnsi="Arial" w:cs="Arial" w:eastAsia="Arial"/>
          <w:sz w:val="24"/>
          <w:szCs w:val="24"/>
          <w:spacing w:val="2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desired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(”n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k”)has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consistency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21].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exam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ple,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studies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efficiency</w:t>
      </w:r>
      <w:r>
        <w:rPr>
          <w:rFonts w:ascii="Arial" w:hAnsi="Arial" w:cs="Arial" w:eastAsia="Arial"/>
          <w:sz w:val="24"/>
          <w:szCs w:val="24"/>
          <w:spacing w:val="2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up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29%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(absolute)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traditional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demonstrated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quisitions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9].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enefits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ediatric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cipa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explored.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llenge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eeping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motionless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ds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olving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simply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built-in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aluated</w:t>
      </w:r>
      <w:r>
        <w:rPr>
          <w:rFonts w:ascii="Arial" w:hAnsi="Arial" w:cs="Arial" w:eastAsia="Arial"/>
          <w:sz w:val="24"/>
          <w:szCs w:val="24"/>
          <w:spacing w:val="3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custom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videogame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terface</w:t>
      </w:r>
      <w:r>
        <w:rPr>
          <w:rFonts w:ascii="Arial" w:hAnsi="Arial" w:cs="Arial" w:eastAsia="Arial"/>
          <w:sz w:val="24"/>
          <w:szCs w:val="24"/>
          <w:spacing w:val="4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increasing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[69].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theoretically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bines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enefits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tuiti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engaging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design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user–attributes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highly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desirable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ediatric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scannin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.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prese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soug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extend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paradigm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ecifically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kid-friendly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soug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ad</w:t>
      </w:r>
      <w:r>
        <w:rPr>
          <w:rFonts w:ascii="Arial" w:hAnsi="Arial" w:cs="Arial" w:eastAsia="Arial"/>
          <w:sz w:val="24"/>
          <w:szCs w:val="24"/>
          <w:spacing w:val="-11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anced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es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othesized</w:t>
      </w:r>
      <w:r>
        <w:rPr>
          <w:rFonts w:ascii="Arial" w:hAnsi="Arial" w:cs="Arial" w:eastAsia="Arial"/>
          <w:sz w:val="24"/>
          <w:szCs w:val="24"/>
          <w:spacing w:val="4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teracti</w:t>
      </w:r>
      <w:r>
        <w:rPr>
          <w:rFonts w:ascii="Arial" w:hAnsi="Arial" w:cs="Arial" w:eastAsia="Arial"/>
          <w:sz w:val="24"/>
          <w:szCs w:val="24"/>
          <w:spacing w:val="-5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17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7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eth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607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6"/>
          <w:w w:val="87"/>
          <w:i/>
        </w:rPr>
        <w:t>F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e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d</w:t>
      </w:r>
      <w:r>
        <w:rPr>
          <w:rFonts w:ascii="Arial" w:hAnsi="Arial" w:cs="Arial" w:eastAsia="Arial"/>
          <w:sz w:val="24"/>
          <w:szCs w:val="24"/>
          <w:spacing w:val="-10"/>
          <w:w w:val="87"/>
          <w:i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ack</w:t>
      </w:r>
      <w:r>
        <w:rPr>
          <w:rFonts w:ascii="Arial" w:hAnsi="Arial" w:cs="Arial" w:eastAsia="Arial"/>
          <w:sz w:val="24"/>
          <w:szCs w:val="24"/>
          <w:spacing w:val="27"/>
          <w:w w:val="87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vid</w:t>
      </w:r>
      <w:r>
        <w:rPr>
          <w:rFonts w:ascii="Arial" w:hAnsi="Arial" w:cs="Arial" w:eastAsia="Arial"/>
          <w:sz w:val="24"/>
          <w:szCs w:val="24"/>
          <w:spacing w:val="-12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game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videog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”Bubb</w:t>
      </w:r>
      <w:r>
        <w:rPr>
          <w:rFonts w:ascii="Arial" w:hAnsi="Arial" w:cs="Arial" w:eastAsia="Arial"/>
          <w:sz w:val="24"/>
          <w:szCs w:val="24"/>
          <w:spacing w:val="1"/>
          <w:w w:val="106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Gulp”,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elo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M</w:t>
      </w:r>
      <w:r>
        <w:rPr>
          <w:rFonts w:ascii="Arial" w:hAnsi="Arial" w:cs="Arial" w:eastAsia="Arial"/>
          <w:sz w:val="24"/>
          <w:szCs w:val="24"/>
          <w:spacing w:val="-22"/>
          <w:w w:val="108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TLAB</w:t>
      </w:r>
      <w:r>
        <w:rPr>
          <w:rFonts w:ascii="Arial" w:hAnsi="Arial" w:cs="Arial" w:eastAsia="Arial"/>
          <w:sz w:val="24"/>
          <w:szCs w:val="24"/>
          <w:spacing w:val="46"/>
          <w:w w:val="10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frame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3" w:after="0" w:line="240" w:lineRule="auto"/>
        <w:ind w:left="2080" w:right="1672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Cropped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Siemens</w:t>
      </w:r>
    </w:p>
    <w:p>
      <w:pPr>
        <w:spacing w:before="10" w:after="0" w:line="240" w:lineRule="auto"/>
        <w:ind w:left="1836" w:right="1428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Syngo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Navigator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Image</w:t>
      </w:r>
    </w:p>
    <w:p>
      <w:pPr>
        <w:spacing w:before="10" w:after="0" w:line="240" w:lineRule="auto"/>
        <w:ind w:right="551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17.687103pt;margin-top:1.082896pt;width:422.313006pt;height:162.226002pt;mso-position-horizontal-relative:page;mso-position-vertical-relative:paragraph;z-index:-7338" coordorigin="2354,22" coordsize="8446,3245">
            <v:shape style="position:absolute;left:2578;top:29;width:8222;height:3108" type="#_x0000_t75">
              <v:imagedata r:id="rId85" o:title=""/>
            </v:shape>
            <v:group style="position:absolute;left:6529;top:1098;width:2011;height:1680" coordorigin="6529,1098" coordsize="2011,1680">
              <v:shape style="position:absolute;left:6529;top:1098;width:2011;height:1680" coordorigin="6529,1098" coordsize="2011,1680" path="m6529,2778l8540,1098e" filled="f" stroked="t" strokeweight="2.0pt" strokecolor="#F0FF00">
                <v:path arrowok="t"/>
              </v:shape>
            </v:group>
            <v:group style="position:absolute;left:8454;top:1006;width:196;height:187" coordorigin="8454,1006" coordsize="196,187">
              <v:shape style="position:absolute;left:8454;top:1006;width:196;height:187" coordorigin="8454,1006" coordsize="196,187" path="m8650,1006l8454,1040,8582,1193,8650,1006e" filled="t" fillcolor="#F0FF00" stroked="f">
                <v:path arrowok="t"/>
                <v:fill/>
              </v:shape>
            </v:group>
            <v:group style="position:absolute;left:6368;top:326;width:414;height:2" coordorigin="6368,326" coordsize="414,2">
              <v:shape style="position:absolute;left:6368;top:326;width:414;height:2" coordorigin="6368,326" coordsize="414,0" path="m6368,326l6783,326e" filled="f" stroked="t" strokeweight="7.206pt" strokecolor="#F0FF00">
                <v:path arrowok="t"/>
              </v:shape>
            </v:group>
            <v:group style="position:absolute;left:6735;top:314;width:157;height:151" coordorigin="6735,314" coordsize="157,151">
              <v:shape style="position:absolute;left:6735;top:314;width:157;height:151" coordorigin="6735,314" coordsize="157,151" path="m6787,314l6735,465,6892,435,6787,314e" filled="t" fillcolor="#F0FF00" stroked="f">
                <v:path arrowok="t"/>
                <v:fill/>
              </v:shape>
            </v:group>
            <v:group style="position:absolute;left:7632;top:1313;width:2;height:935" coordorigin="7632,1313" coordsize="2,935">
              <v:shape style="position:absolute;left:7632;top:1313;width:2;height:935" coordorigin="7632,1313" coordsize="0,935" path="m7632,2248l7632,1313e" filled="f" stroked="t" strokeweight="2.0pt" strokecolor="#F0FF00">
                <v:path arrowok="t"/>
              </v:shape>
            </v:group>
            <v:group style="position:absolute;left:7532;top:1170;width:199;height:173" coordorigin="7532,1170" coordsize="199,173">
              <v:shape style="position:absolute;left:7532;top:1170;width:199;height:173" coordorigin="7532,1170" coordsize="199,173" path="m7631,1170l7532,1343,7731,1343,7631,1170e" filled="t" fillcolor="#F0FF00" stroked="f">
                <v:path arrowok="t"/>
                <v:fill/>
              </v:shape>
            </v:group>
            <v:group style="position:absolute;left:2474;top:1723;width:2;height:1380" coordorigin="2474,1723" coordsize="2,1380">
              <v:shape style="position:absolute;left:2474;top:1723;width:2;height:1380" coordorigin="2474,1723" coordsize="0,1380" path="m2474,1723l2474,3103e" filled="f" stroked="t" strokeweight="2.0pt" strokecolor="#000000">
                <v:path arrowok="t"/>
              </v:shape>
            </v:group>
            <v:group style="position:absolute;left:2375;top:3073;width:199;height:173" coordorigin="2375,3073" coordsize="199,173">
              <v:shape style="position:absolute;left:2375;top:3073;width:199;height:173" coordorigin="2375,3073" coordsize="199,173" path="m2574,3073l2375,3073,2474,3246,2574,3073e" filled="t" fillcolor="#000000" stroked="f">
                <v:path arrowok="t"/>
                <v:fill/>
              </v:shape>
            </v:group>
            <v:group style="position:absolute;left:2474;top:185;width:2;height:1389" coordorigin="2474,185" coordsize="2,1389">
              <v:shape style="position:absolute;left:2474;top:185;width:2;height:1389" coordorigin="2474,185" coordsize="0,1389" path="m2474,1574l2474,185e" filled="f" stroked="t" strokeweight="2.0pt" strokecolor="#000000">
                <v:path arrowok="t"/>
              </v:shape>
            </v:group>
            <v:group style="position:absolute;left:2374;top:42;width:199;height:173" coordorigin="2374,42" coordsize="199,173">
              <v:shape style="position:absolute;left:2374;top:42;width:199;height:173" coordorigin="2374,42" coordsize="199,173" path="m2473,42l2374,214,2573,214,2473,42e" filled="t" fillcolor="#000000" stroked="f">
                <v:path arrowok="t"/>
                <v:fill/>
              </v:shape>
            </v:group>
            <v:group style="position:absolute;left:6112;top:1053;width:476;height:1589" coordorigin="6112,1053" coordsize="476,1589">
              <v:shape style="position:absolute;left:6112;top:1053;width:476;height:1589" coordorigin="6112,1053" coordsize="476,1589" path="m6112,2642l6589,1053e" filled="f" stroked="t" strokeweight="2.0pt" strokecolor="#F0FF00">
                <v:path arrowok="t"/>
              </v:shape>
            </v:group>
            <v:group style="position:absolute;left:6484;top:915;width:191;height:194" coordorigin="6484,915" coordsize="191,194">
              <v:shape style="position:absolute;left:6484;top:915;width:191;height:194" coordorigin="6484,915" coordsize="191,194" path="m6629,915l6484,1052,6675,1109,6629,915e" filled="t" fillcolor="#F0FF00" stroked="f">
                <v:path arrowok="t"/>
                <v:fill/>
              </v:shape>
            </v:group>
            <v:group style="position:absolute;left:5859;top:234;width:2;height:221" coordorigin="5859,234" coordsize="2,221">
              <v:shape style="position:absolute;left:5859;top:234;width:2;height:221" coordorigin="5859,234" coordsize="0,221" path="m5859,234l5859,455e" filled="t" fillcolor="#F0FF00" stroked="f">
                <v:path arrowok="t"/>
                <v:fill/>
              </v:shape>
            </v:group>
            <v:group style="position:absolute;left:5859;top:234;width:2;height:106" coordorigin="5859,234" coordsize="2,106">
              <v:shape style="position:absolute;left:5859;top:234;width:2;height:106" coordorigin="5859,234" coordsize="0,106" path="m5859,234l5859,340e" filled="f" stroked="t" strokeweight="2.0pt" strokecolor="#F0FF00">
                <v:path arrowok="t"/>
              </v:shape>
            </v:group>
            <v:group style="position:absolute;left:5780;top:317;width:160;height:138" coordorigin="5780,317" coordsize="160,138">
              <v:shape style="position:absolute;left:5780;top:317;width:160;height:138" coordorigin="5780,317" coordsize="160,138" path="m5940,317l5780,317,5860,455,5940,317e" filled="t" fillcolor="#F0FF00" stroked="f">
                <v:path arrowok="t"/>
                <v:fill/>
              </v:shape>
            </v:group>
            <v:group style="position:absolute;left:7632;top:2248;width:760;height:2" coordorigin="7632,2248" coordsize="760,2">
              <v:shape style="position:absolute;left:7632;top:2248;width:760;height:2" coordorigin="7632,2248" coordsize="760,0" path="m8391,2248l7632,2248e" filled="f" stroked="t" strokeweight="2.0pt" strokecolor="#F0FF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7.820076pt;margin-top:1.942033pt;width:11.99544pt;height:74.777366pt;mso-position-horizontal-relative:page;mso-position-vertical-relative:paragraph;z-index:-733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Exhale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Direction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</w:rPr>
        <w:t>Acceptance</w:t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</w:rPr>
        <w:t>Window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4" w:lineRule="exact"/>
        <w:ind w:right="626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7.820076pt;margin-top:-39.164417pt;width:11.99544pt;height:71.449085pt;mso-position-horizontal-relative:page;mso-position-vertical-relative:paragraph;z-index:-733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18" w:lineRule="exact"/>
                    <w:ind w:left="20" w:right="-5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Inhale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spacing w:val="0"/>
                      <w:w w:val="100"/>
                    </w:rPr>
                    <w:t>Direction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  <w:position w:val="-3"/>
        </w:rPr>
        <w:t>Diaphragm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970" w:right="-95"/>
        <w:jc w:val="left"/>
        <w:tabs>
          <w:tab w:pos="3940" w:val="left"/>
          <w:tab w:pos="520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FFFFFF"/>
          <w:spacing w:val="0"/>
          <w:w w:val="100"/>
          <w:position w:val="1"/>
        </w:rPr>
        <w:t>A</w:t>
        <w:tab/>
      </w:r>
      <w:r>
        <w:rPr>
          <w:rFonts w:ascii="Arial" w:hAnsi="Arial" w:cs="Arial" w:eastAsia="Arial"/>
          <w:sz w:val="36"/>
          <w:szCs w:val="36"/>
          <w:color w:val="FFFFFF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  <w:position w:val="2"/>
        </w:rPr>
        <w:t>Position</w:t>
        <w:tab/>
      </w:r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  <w:position w:val="2"/>
        </w:rPr>
      </w:r>
      <w:r>
        <w:rPr>
          <w:rFonts w:ascii="Arial" w:hAnsi="Arial" w:cs="Arial" w:eastAsia="Arial"/>
          <w:sz w:val="36"/>
          <w:szCs w:val="36"/>
          <w:color w:val="FFFFFF"/>
          <w:spacing w:val="0"/>
          <w:w w:val="100"/>
          <w:position w:val="1"/>
        </w:rPr>
        <w:t>B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533" w:right="1211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Example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Frame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of</w:t>
      </w:r>
    </w:p>
    <w:p>
      <w:pPr>
        <w:spacing w:before="10" w:after="0" w:line="240" w:lineRule="auto"/>
        <w:ind w:left="-36" w:right="642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spacing w:val="0"/>
          <w:w w:val="100"/>
        </w:rPr>
        <w:t>Feedback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-4"/>
          <w:w w:val="100"/>
        </w:rPr>
        <w:t>V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ideogame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Interface</w:t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880" w:right="1480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FFFFFF"/>
          <w:spacing w:val="0"/>
          <w:w w:val="100"/>
        </w:rPr>
        <w:t>Bubble</w:t>
      </w:r>
      <w:r>
        <w:rPr>
          <w:rFonts w:ascii="Arial" w:hAnsi="Arial" w:cs="Arial" w:eastAsia="Arial"/>
          <w:sz w:val="18"/>
          <w:szCs w:val="18"/>
          <w:color w:val="FFFFFF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FFFFF"/>
          <w:spacing w:val="0"/>
          <w:w w:val="103"/>
        </w:rPr>
        <w:t>Gulp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3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F0FF00"/>
          <w:spacing w:val="0"/>
          <w:w w:val="100"/>
        </w:rPr>
        <w:t>Instructions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03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-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How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to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move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fish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03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within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acceptance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F0FF00"/>
          <w:spacing w:val="0"/>
          <w:w w:val="100"/>
        </w:rPr>
        <w:t>window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380" w:bottom="1020" w:left="1720" w:right="1340"/>
          <w:pgSz w:w="12240" w:h="15840"/>
          <w:cols w:num="2" w:equalWidth="0">
            <w:col w:w="5448" w:space="260"/>
            <w:col w:w="3472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videogame.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Crop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ersion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Sieme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yngo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cessed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yield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videogame.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frame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videogame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text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hil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Siemens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Syngo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user-i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(Sie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Healthcare,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Erlangen,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5.1a)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captured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Epiphan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VI2USB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(Epiphan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Systems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Inc.,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alo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Alto,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California)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cessed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yield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kid-friendly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prese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tation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5.1b).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cessing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externally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connected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laptop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running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tel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Core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i7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cessor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GB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RAM.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terfac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jected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angled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mirror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compatible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5.2).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5.1a)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ted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ertical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haract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parallel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green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rolling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dots,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ting</w:t>
      </w:r>
      <w:r>
        <w:rPr>
          <w:rFonts w:ascii="Arial" w:hAnsi="Arial" w:cs="Arial" w:eastAsia="Arial"/>
          <w:sz w:val="24"/>
          <w:szCs w:val="24"/>
          <w:spacing w:val="5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bubbles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5.1b).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jecti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fish’s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ertical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pulse,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”gulp”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bubbles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acquire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ince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tivize</w:t>
      </w:r>
      <w:r>
        <w:rPr>
          <w:rFonts w:ascii="Arial" w:hAnsi="Arial" w:cs="Arial" w:eastAsia="Arial"/>
          <w:sz w:val="24"/>
          <w:szCs w:val="24"/>
          <w:spacing w:val="2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stable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athing,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alues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increased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66" w:after="0" w:line="240" w:lineRule="auto"/>
        <w:ind w:left="2622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2.658112pt;margin-top:4.190918pt;width:240.912328pt;height:59pt;mso-position-horizontal-relative:page;mso-position-vertical-relative:paragraph;z-index:-7335" type="#_x0000_t202" filled="f" stroked="f">
            <v:textbox inset="0,0,0,0">
              <w:txbxContent>
                <w:p>
                  <w:pPr>
                    <w:spacing w:before="0" w:after="0" w:line="281" w:lineRule="exact"/>
                    <w:ind w:left="289" w:right="-20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221F1F"/>
                      <w:spacing w:val="0"/>
                      <w:w w:val="100"/>
                    </w:rPr>
                    <w:t>MRI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221F1F"/>
                      <w:spacing w:val="-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221F1F"/>
                      <w:spacing w:val="0"/>
                      <w:w w:val="100"/>
                    </w:rPr>
                    <w:t>Scanner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74" w:lineRule="exact"/>
                    <w:ind w:left="2640" w:right="-20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221F1F"/>
                      <w:spacing w:val="0"/>
                      <w:w w:val="100"/>
                    </w:rPr>
                    <w:t>Mirror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21F1F"/>
          <w:spacing w:val="0"/>
          <w:w w:val="100"/>
        </w:rPr>
        <w:t>MRI</w:t>
      </w:r>
      <w:r>
        <w:rPr>
          <w:rFonts w:ascii="Arial" w:hAnsi="Arial" w:cs="Arial" w:eastAsia="Arial"/>
          <w:sz w:val="26"/>
          <w:szCs w:val="26"/>
          <w:color w:val="221F1F"/>
          <w:spacing w:val="-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21F1F"/>
          <w:spacing w:val="0"/>
          <w:w w:val="100"/>
        </w:rPr>
        <w:t>Scanner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21F1F"/>
          <w:spacing w:val="0"/>
          <w:w w:val="100"/>
        </w:rPr>
        <w:t>Mirror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821" w:top="1420" w:bottom="1020" w:left="1720" w:right="1340"/>
          <w:pgSz w:w="12240" w:h="15840"/>
          <w:cols w:num="2" w:equalWidth="0">
            <w:col w:w="4133" w:space="840"/>
            <w:col w:w="4207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auto"/>
        <w:ind w:right="226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21F1F"/>
          <w:spacing w:val="0"/>
          <w:w w:val="99"/>
        </w:rPr>
        <w:t>Feedback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1" w:after="0" w:line="240" w:lineRule="auto"/>
        <w:ind w:right="142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21F1F"/>
          <w:spacing w:val="-5"/>
          <w:w w:val="99"/>
        </w:rPr>
        <w:t>V</w:t>
      </w:r>
      <w:r>
        <w:rPr>
          <w:rFonts w:ascii="Arial" w:hAnsi="Arial" w:cs="Arial" w:eastAsia="Arial"/>
          <w:sz w:val="26"/>
          <w:szCs w:val="26"/>
          <w:color w:val="221F1F"/>
          <w:spacing w:val="0"/>
          <w:w w:val="99"/>
        </w:rPr>
        <w:t>ideogame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40"/>
        <w:jc w:val="both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08.007782pt;margin-top:-161.871124pt;width:421.159223pt;height:153.79378pt;mso-position-horizontal-relative:page;mso-position-vertical-relative:paragraph;z-index:-7334" coordorigin="2160,-3237" coordsize="8423,3076">
            <v:group style="position:absolute;left:3609;top:-3216;width:726;height:3044" coordorigin="3609,-3216" coordsize="726,3044">
              <v:shape style="position:absolute;left:3609;top:-3216;width:726;height:3044" coordorigin="3609,-3216" coordsize="726,3044" path="m3976,-3216l3918,-3176,3873,-3107,3827,-3006,3803,-2945,3780,-2876,3757,-2800,3735,-2718,3714,-2629,3694,-2534,3676,-2433,3659,-2327,3645,-2215,3632,-2098,3622,-1976,3615,-1849,3611,-1718,3610,-1643,3609,-1603,3611,-1463,3615,-1331,3622,-1206,3631,-1089,3643,-978,3657,-874,3673,-778,3691,-688,3710,-606,3731,-531,3753,-463,3777,-402,3827,-302,3879,-230,3934,-187,3989,-172,4016,-176,4069,-208,4119,-270,4167,-364,4189,-423,4210,-490,4230,-564,4249,-647,4266,-737,4281,-835,4295,-941,4307,-1055,4317,-1177,4325,-1306,4331,-1444,4334,-1589,4336,-1743,4334,-1895,4329,-2039,4321,-2173,4310,-2299,4296,-2415,4281,-2523,4263,-2623,4243,-2714,4223,-2797,4201,-2873,4178,-2940,4154,-2999,4107,-3096,4059,-3163,3995,-3213,3976,-3216e" filled="t" fillcolor="#F1F1F2" stroked="f">
                <v:path arrowok="t"/>
                <v:fill/>
              </v:shape>
              <v:shape style="position:absolute;left:3191;top:-3224;width:7392;height:3062" type="#_x0000_t75">
                <v:imagedata r:id="rId86" o:title=""/>
              </v:shape>
            </v:group>
            <v:group style="position:absolute;left:2170;top:-1730;width:6616;height:432" coordorigin="2170,-1730" coordsize="6616,432">
              <v:shape style="position:absolute;left:2170;top:-1730;width:6616;height:432" coordorigin="2170,-1730" coordsize="6616,432" path="m8570,-1730l2374,-1729,2309,-1715,2253,-1683,2209,-1636,2180,-1576,2170,-1507,2172,-1484,2191,-1420,2228,-1366,2279,-1326,2341,-1302,2386,-1297,8577,-1297,8643,-1310,8701,-1341,8746,-1388,8775,-1446,8786,-1513,8786,-1520,8773,-1587,8742,-1644,8695,-1689,8637,-1719,8570,-1730e" filled="t" fillcolor="#A5A7AA" stroked="f">
                <v:path arrowok="t"/>
                <v:fill/>
              </v:shape>
            </v:group>
            <v:group style="position:absolute;left:2161;top:-1740;width:6501;height:452" coordorigin="2161,-1740" coordsize="6501,452">
              <v:shape style="position:absolute;left:2161;top:-1740;width:6501;height:452" coordorigin="2161,-1740" coordsize="6501,452" path="m2386,-1740l2319,-1729,2260,-1701,2212,-1657,2178,-1601,2161,-1536,2162,-1511,2177,-1440,2207,-1380,2251,-1334,2305,-1302,2367,-1288,8570,-1287,8593,-1288,8615,-1292,8637,-1297,8658,-1305,8662,-1307,2386,-1307,2365,-1308,2305,-1324,2254,-1355,2211,-1407,2183,-1480,2180,-1500,2181,-1524,2194,-1587,2233,-1652,2284,-1692,2359,-1718,8662,-1720,8658,-1722,8637,-1729,8615,-1735,8593,-1738,2386,-1740e" filled="t" fillcolor="#A5A7AA" stroked="f">
                <v:path arrowok="t"/>
                <v:fill/>
              </v:shape>
            </v:group>
            <v:group style="position:absolute;left:2386;top:-1513;width:6409;height:206" coordorigin="2386,-1513" coordsize="6409,206">
              <v:shape style="position:absolute;left:2386;top:-1513;width:6409;height:206" coordorigin="2386,-1513" coordsize="6409,206" path="m8786,-1513l8776,-1513,8775,-1492,8772,-1471,8750,-1414,8711,-1364,8658,-1328,8584,-1308,2386,-1307,8662,-1307,8714,-1339,8757,-1387,8786,-1446,8795,-1490,8786,-1513e" filled="t" fillcolor="#A5A7AA" stroked="f">
                <v:path arrowok="t"/>
                <v:fill/>
              </v:shape>
            </v:group>
            <v:group style="position:absolute;left:8570;top:-1720;width:226;height:206" coordorigin="8570,-1720" coordsize="226,206">
              <v:shape style="position:absolute;left:8570;top:-1720;width:226;height:206" coordorigin="8570,-1720" coordsize="226,206" path="m8662,-1720l8570,-1720,8591,-1718,8612,-1715,8669,-1694,8719,-1654,8755,-1602,8776,-1527,8796,-1513,8786,-1581,8757,-1640,8714,-1688,8678,-1712,8662,-1720e" filled="t" fillcolor="#A5A7AA" stroked="f">
                <v:path arrowok="t"/>
                <v:fill/>
              </v:shape>
            </v:group>
            <v:group style="position:absolute;left:8606;top:-3236;width:20;height:25" coordorigin="8606,-3236" coordsize="20,25">
              <v:shape style="position:absolute;left:8606;top:-3236;width:20;height:25" coordorigin="8606,-3236" coordsize="20,25" path="m8626,-3236l8616,-3236,8616,-3235,8619,-3234,8616,-3225,8616,-3216,8608,-3216,8610,-3216,8626,-3211,8626,-3236e" filled="t" fillcolor="#221F1F" stroked="f">
                <v:path arrowok="t"/>
                <v:fill/>
              </v:shape>
              <v:shape style="position:absolute;left:8606;top:-3236;width:20;height:25" coordorigin="8606,-3236" coordsize="20,25" path="m8611,-3236l8607,-3236,8607,-3216,8616,-3216,8616,-3235,8615,-3236,8611,-3236e" filled="t" fillcolor="#221F1F" stroked="f">
                <v:path arrowok="t"/>
                <v:fill/>
              </v:shape>
              <v:shape style="position:absolute;left:8606;top:-3236;width:20;height:25" coordorigin="8606,-3236" coordsize="20,25" path="m8607,-3226l8606,-3226,8606,-3225,8607,-3225,8607,-3226e" filled="t" fillcolor="#221F1F" stroked="f">
                <v:path arrowok="t"/>
                <v:fill/>
              </v:shape>
              <v:shape style="position:absolute;left:8606;top:-3236;width:20;height:25" coordorigin="8606,-3236" coordsize="20,25" path="m8616,-3235l8616,-3225,8619,-3234,8616,-3235e" filled="t" fillcolor="#221F1F" stroked="f">
                <v:path arrowok="t"/>
                <v:fill/>
              </v:shape>
              <v:shape style="position:absolute;left:8606;top:-3236;width:20;height:25" coordorigin="8606,-3236" coordsize="20,25" path="m8616,-3236l8611,-3236,8615,-3236,8616,-3235,8616,-3236e" filled="t" fillcolor="#221F1F" stroked="f">
                <v:path arrowok="t"/>
                <v:fill/>
              </v:shape>
              <v:shape style="position:absolute;left:4065;top:-2098;width:4956;height:1920" type="#_x0000_t75">
                <v:imagedata r:id="rId87" o:title=""/>
              </v:shape>
              <v:shape style="position:absolute;left:4053;top:-3178;width:4818;height:1180" type="#_x0000_t75">
                <v:imagedata r:id="rId88" o:title=""/>
              </v:shape>
              <v:shape style="position:absolute;left:5321;top:-2238;width:1075;height:60" type="#_x0000_t75">
                <v:imagedata r:id="rId89" o:title=""/>
              </v:shape>
              <v:shape style="position:absolute;left:6574;top:-2358;width:2435;height:340" type="#_x0000_t75">
                <v:imagedata r:id="rId90" o:title=""/>
              </v:shape>
              <v:shape style="position:absolute;left:7276;top:-2478;width:1708;height:160" type="#_x0000_t75">
                <v:imagedata r:id="rId91" o:title=""/>
              </v:shape>
              <v:shape style="position:absolute;left:7444;top:-2538;width:1529;height:120" type="#_x0000_t75">
                <v:imagedata r:id="rId92" o:title=""/>
              </v:shape>
              <v:shape style="position:absolute;left:7455;top:-2678;width:1507;height:180" type="#_x0000_t75">
                <v:imagedata r:id="rId93" o:title=""/>
              </v:shape>
              <v:shape style="position:absolute;left:7372;top:-2898;width:1566;height:240" type="#_x0000_t75">
                <v:imagedata r:id="rId94" o:title=""/>
              </v:shape>
              <v:shape style="position:absolute;left:4006;top:-3218;width:4866;height:280" type="#_x0000_t75">
                <v:imagedata r:id="rId95" o:title=""/>
              </v:shape>
              <v:shape style="position:absolute;left:4215;top:-2787;width:28;height:117" type="#_x0000_t75">
                <v:imagedata r:id="rId96" o:title=""/>
              </v:shape>
              <v:shape style="position:absolute;left:4039;top:-1287;width:295;height:1109" type="#_x0000_t75">
                <v:imagedata r:id="rId97" o:title=""/>
              </v:shape>
              <v:shape style="position:absolute;left:3985;top:-3220;width:355;height:1229" type="#_x0000_t75">
                <v:imagedata r:id="rId98" o:title=""/>
              </v:shape>
              <v:shape style="position:absolute;left:5420;top:-2052;width:2344;height:312" type="#_x0000_t75">
                <v:imagedata r:id="rId99" o:title=""/>
              </v:shape>
              <v:shape style="position:absolute;left:5089;top:-2238;width:1871;height:266" type="#_x0000_t75">
                <v:imagedata r:id="rId100" o:title=""/>
              </v:shape>
              <v:shape style="position:absolute;left:5069;top:-2242;width:2674;height:258" type="#_x0000_t75">
                <v:imagedata r:id="rId101" o:title=""/>
              </v:shape>
              <v:shape style="position:absolute;left:5229;top:-2236;width:1352;height:270" type="#_x0000_t75">
                <v:imagedata r:id="rId102" o:title=""/>
              </v:shape>
              <v:shape style="position:absolute;left:5063;top:-2240;width:277;height:162" type="#_x0000_t75">
                <v:imagedata r:id="rId103" o:title=""/>
              </v:shape>
              <v:shape style="position:absolute;left:7246;top:-2689;width:365;height:362" type="#_x0000_t75">
                <v:imagedata r:id="rId104" o:title=""/>
              </v:shape>
              <v:shape style="position:absolute;left:6712;top:-2864;width:660;height:188" type="#_x0000_t75">
                <v:imagedata r:id="rId105" o:title=""/>
              </v:shape>
              <v:shape style="position:absolute;left:4362;top:-3141;width:1494;height:192" type="#_x0000_t75">
                <v:imagedata r:id="rId106" o:title=""/>
              </v:shape>
              <v:shape style="position:absolute;left:7443;top:-2909;width:1568;height:1105" type="#_x0000_t75">
                <v:imagedata r:id="rId107" o:title=""/>
              </v:shape>
              <v:shape style="position:absolute;left:4315;top:-1740;width:4481;height:452" type="#_x0000_t75">
                <v:imagedata r:id="rId108" o:title=""/>
              </v:shape>
              <v:shape style="position:absolute;left:8607;top:-3220;width:19;height:9" type="#_x0000_t75">
                <v:imagedata r:id="rId109" o:title=""/>
              </v:shape>
            </v:group>
            <v:group style="position:absolute;left:3985;top:-3228;width:5046;height:3060" coordorigin="3985,-3228" coordsize="5046,3060">
              <v:shape style="position:absolute;left:3985;top:-3228;width:5046;height:3060" coordorigin="3985,-3228" coordsize="5046,3060" path="m4044,-188l4033,-188,4033,-168,4044,-18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4087,-188l4044,-188,4033,-168,4070,-168,4087,-18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8735,-188l4087,-188,4070,-168,8717,-168,8735,-18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4118,-228l4092,-228,4082,-208,4061,-188,4098,-188,4108,-208,4118,-22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8806,-248l8777,-248,8743,-208,8726,-188,8752,-188,8769,-208,8785,-208,8795,-228,8806,-24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4046,-3188l4018,-3188,4028,-3168,4038,-3168,4049,-3148,4083,-3088,4107,-3048,4122,-3008,4137,-2988,4152,-2948,4167,-2908,4182,-2848,4196,-2808,4210,-2748,4224,-2708,4237,-2648,4249,-2568,4261,-2508,4272,-2448,4282,-2368,4290,-2288,4298,-2208,4305,-2128,4310,-2028,4314,-1948,4316,-1848,4317,-1748,4317,-1668,4316,-1588,4314,-1508,4312,-1448,4310,-1368,4307,-1308,4303,-1248,4299,-1168,4294,-1108,4289,-1048,4284,-988,4278,-948,4272,-888,4265,-828,4258,-788,4251,-728,4243,-688,4235,-648,4227,-608,4219,-568,4213,-528,4196,-468,4178,-408,4159,-348,4146,-308,4140,-308,4127,-268,4115,-248,4103,-228,4128,-228,4157,-288,4189,-368,4202,-428,4215,-468,4239,-568,4250,-628,4261,-688,4271,-748,4281,-808,4290,-868,4299,-948,4306,-1028,4313,-1108,4319,-1188,4324,-1268,4329,-1348,4332,-1448,4335,-1548,4336,-1648,4337,-1748,4336,-1828,4335,-1888,4333,-1968,4330,-2028,4326,-2108,4321,-2168,4316,-2228,4310,-2288,4303,-2348,4296,-2408,4288,-2468,4279,-2528,4270,-2568,4261,-2628,4241,-2708,4220,-2788,4198,-2868,4190,-2888,4182,-2928,4174,-2948,4125,-3068,4117,-3068,4109,-3088,4101,-3108,4093,-3108,4085,-3128,4072,-3148,4059,-3168,4046,-318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8725,-3208l8665,-3208,8683,-3188,8721,-3188,8732,-3168,8744,-3148,8755,-3148,8766,-3128,8799,-3068,8830,-3008,8860,-2928,8888,-2828,8902,-2788,8915,-2728,8927,-2668,8938,-2608,8949,-2548,8959,-2468,8968,-2408,8977,-2328,8985,-2248,8991,-2168,8997,-2088,9002,-1988,9006,-1908,9009,-1808,9010,-1708,9011,-1608,9011,-1588,9011,-1568,9010,-1548,9010,-1528,9009,-1508,9008,-1468,9007,-1428,9005,-1408,9004,-1368,9001,-1328,8999,-1268,8996,-1228,8993,-1188,8989,-1128,8985,-1088,8980,-1048,8975,-988,8970,-928,8964,-888,8957,-828,8953,-808,8950,-788,8946,-768,8942,-728,8938,-708,8933,-688,8929,-668,8924,-628,8909,-568,8892,-508,8887,-488,8880,-448,8874,-428,8868,-408,8861,-408,8854,-388,8828,-328,8798,-268,8788,-248,8815,-248,8843,-308,8867,-368,8889,-428,8909,-488,8930,-568,8943,-628,8955,-708,8967,-768,8977,-848,8985,-908,8993,-968,9000,-1048,9006,-1108,9012,-1168,9016,-1228,9020,-1288,9023,-1348,9025,-1408,9027,-1448,9029,-1488,9030,-1528,9031,-1568,9031,-1588,9031,-1688,9030,-1768,9028,-1828,9026,-1908,9023,-1968,9019,-2048,9015,-2108,9011,-2168,9006,-2228,9000,-2288,8994,-2348,8987,-2408,8980,-2468,8973,-2528,8964,-2568,8956,-2628,8947,-2668,8938,-2708,8928,-2748,8919,-2808,8900,-2868,8880,-2928,8859,-2988,8838,-3048,8830,-3068,8823,-3068,8815,-3088,8808,-3108,8794,-3128,8782,-3148,8769,-3168,8757,-3168,8745,-3188,8725,-320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4015,-3208l3992,-3208,4004,-3188,4035,-3188,4015,-3208e" filled="t" fillcolor="#221F1F" stroked="f">
                <v:path arrowok="t"/>
                <v:fill/>
              </v:shape>
              <v:shape style="position:absolute;left:3985;top:-3228;width:5046;height:3060" coordorigin="3985,-3228" coordsize="5046,3060" path="m8671,-3228l3985,-3228,3985,-3208,8689,-3208,8671,-3228e" filled="t" fillcolor="#221F1F" stroked="f">
                <v:path arrowok="t"/>
                <v:fill/>
              </v:shape>
              <v:shape style="position:absolute;left:9594;top:-3105;width:985;height:1967" type="#_x0000_t75">
                <v:imagedata r:id="rId110" o:title="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6"/>
          <w:b/>
          <w:bCs/>
        </w:rPr>
        <w:t>MRI</w:t>
      </w:r>
      <w:r>
        <w:rPr>
          <w:rFonts w:ascii="Arial" w:hAnsi="Arial" w:cs="Arial" w:eastAsia="Arial"/>
          <w:sz w:val="24"/>
          <w:szCs w:val="24"/>
          <w:spacing w:val="31"/>
          <w:w w:val="12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Setup</w:t>
      </w:r>
      <w:r>
        <w:rPr>
          <w:rFonts w:ascii="Arial" w:hAnsi="Arial" w:cs="Arial" w:eastAsia="Arial"/>
          <w:sz w:val="24"/>
          <w:szCs w:val="24"/>
          <w:spacing w:val="4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89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videogame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angled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mirror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MR-compatible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lines,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instead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freque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short-duration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4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instructed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uncomfortable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amou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needed.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Finall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text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ruct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adjust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place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green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lines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5.1b).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82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Partici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Fif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hildren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no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past</w:t>
      </w:r>
      <w:r>
        <w:rPr>
          <w:rFonts w:ascii="Arial" w:hAnsi="Arial" w:cs="Arial" w:eastAsia="Arial"/>
          <w:sz w:val="24"/>
          <w:szCs w:val="24"/>
          <w:spacing w:val="-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medical</w:t>
      </w:r>
      <w:r>
        <w:rPr>
          <w:rFonts w:ascii="Arial" w:hAnsi="Arial" w:cs="Arial" w:eastAsia="Arial"/>
          <w:sz w:val="24"/>
          <w:szCs w:val="24"/>
          <w:spacing w:val="-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istory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-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recruited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recruited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broader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uni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wide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range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ruitme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services</w:t>
      </w:r>
      <w:r>
        <w:rPr>
          <w:rFonts w:ascii="Arial" w:hAnsi="Arial" w:cs="Arial" w:eastAsia="Arial"/>
          <w:sz w:val="24"/>
          <w:szCs w:val="24"/>
          <w:spacing w:val="-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vided</w:t>
      </w:r>
      <w:r>
        <w:rPr>
          <w:rFonts w:ascii="Arial" w:hAnsi="Arial" w:cs="Arial" w:eastAsia="Arial"/>
          <w:sz w:val="24"/>
          <w:szCs w:val="24"/>
          <w:spacing w:val="5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Uni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</w:t>
      </w:r>
      <w:r>
        <w:rPr>
          <w:rFonts w:ascii="Arial" w:hAnsi="Arial" w:cs="Arial" w:eastAsia="Arial"/>
          <w:sz w:val="24"/>
          <w:szCs w:val="24"/>
          <w:spacing w:val="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ranslational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Science.</w:t>
      </w:r>
      <w:r>
        <w:rPr>
          <w:rFonts w:ascii="Arial" w:hAnsi="Arial" w:cs="Arial" w:eastAsia="Arial"/>
          <w:sz w:val="24"/>
          <w:szCs w:val="24"/>
          <w:spacing w:val="5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screened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12-le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ad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rule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ythmias.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cal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Institutional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Review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Board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Uni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29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appr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ed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col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legal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guardians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ded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written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informed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conse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asse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24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rformed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Siemens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rio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(Sie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ens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Healthcare,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Erlangen,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6-eleme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hest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24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-eleme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spine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3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vigator-gated</w:t>
      </w:r>
      <w:r>
        <w:rPr>
          <w:rFonts w:ascii="Arial" w:hAnsi="Arial" w:cs="Arial" w:eastAsia="Arial"/>
          <w:sz w:val="24"/>
          <w:szCs w:val="24"/>
          <w:spacing w:val="3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46]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mid-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4-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tations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separately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(NF)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instructions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regarding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ed</w:t>
      </w:r>
      <w:r>
        <w:rPr>
          <w:rFonts w:ascii="Arial" w:hAnsi="Arial" w:cs="Arial" w:eastAsia="Arial"/>
          <w:sz w:val="24"/>
          <w:szCs w:val="24"/>
          <w:spacing w:val="2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breathe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Be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those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G,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under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30-heart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eat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practice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ans</w:t>
      </w:r>
      <w:r>
        <w:rPr>
          <w:rFonts w:ascii="Arial" w:hAnsi="Arial" w:cs="Arial" w:eastAsia="Arial"/>
          <w:sz w:val="24"/>
          <w:szCs w:val="24"/>
          <w:spacing w:val="-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familiarize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himself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herself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04" w:lineRule="auto"/>
        <w:ind w:left="440" w:right="57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parameters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7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terle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at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7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V=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360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360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pixel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spacing</w:t>
      </w:r>
      <w:r>
        <w:rPr>
          <w:rFonts w:ascii="Arial" w:hAnsi="Arial" w:cs="Arial" w:eastAsia="Arial"/>
          <w:sz w:val="24"/>
          <w:szCs w:val="24"/>
          <w:spacing w:val="33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7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2.8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2.8</w:t>
      </w:r>
      <w:r>
        <w:rPr>
          <w:rFonts w:ascii="Arial" w:hAnsi="Arial" w:cs="Arial" w:eastAsia="Arial"/>
          <w:sz w:val="24"/>
          <w:szCs w:val="24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</w:t>
      </w:r>
      <w:r>
        <w:rPr>
          <w:rFonts w:ascii="Arial" w:hAnsi="Arial" w:cs="Arial" w:eastAsia="Arial"/>
          <w:sz w:val="16"/>
          <w:szCs w:val="16"/>
          <w:spacing w:val="10"/>
          <w:w w:val="100"/>
          <w:position w:val="9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,slice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thi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kness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64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8</w:t>
      </w:r>
      <w:r>
        <w:rPr>
          <w:rFonts w:ascii="Arial" w:hAnsi="Arial" w:cs="Arial" w:eastAsia="Arial"/>
          <w:sz w:val="24"/>
          <w:szCs w:val="24"/>
          <w:spacing w:val="6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mm,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64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1.4</w:t>
      </w:r>
      <w:r>
        <w:rPr>
          <w:rFonts w:ascii="Arial" w:hAnsi="Arial" w:cs="Arial" w:eastAsia="Arial"/>
          <w:sz w:val="24"/>
          <w:szCs w:val="24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6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64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17</w:t>
      </w:r>
      <w:r>
        <w:rPr>
          <w:rFonts w:ascii="Arial" w:hAnsi="Arial" w:cs="Arial" w:eastAsia="Arial"/>
          <w:sz w:val="24"/>
          <w:szCs w:val="24"/>
          <w:spacing w:val="4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ms,</w:t>
      </w:r>
      <w:r>
        <w:rPr>
          <w:rFonts w:ascii="Arial" w:hAnsi="Arial" w:cs="Arial" w:eastAsia="Arial"/>
          <w:sz w:val="24"/>
          <w:szCs w:val="24"/>
          <w:spacing w:val="6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ariable</w:t>
      </w:r>
      <w:r>
        <w:rPr>
          <w:rFonts w:ascii="Arial" w:hAnsi="Arial" w:cs="Arial" w:eastAsia="Arial"/>
          <w:sz w:val="24"/>
          <w:szCs w:val="24"/>
          <w:spacing w:val="5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flip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angle</w:t>
      </w:r>
      <w:r>
        <w:rPr>
          <w:rFonts w:ascii="Arial" w:hAnsi="Arial" w:cs="Arial" w:eastAsia="Arial"/>
          <w:sz w:val="24"/>
          <w:szCs w:val="24"/>
          <w:spacing w:val="2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64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20</w:t>
      </w:r>
      <w:r>
        <w:rPr>
          <w:rFonts w:ascii="Arial" w:hAnsi="Arial" w:cs="Arial" w:eastAsia="Arial"/>
          <w:sz w:val="16"/>
          <w:szCs w:val="16"/>
          <w:spacing w:val="10"/>
          <w:w w:val="149"/>
          <w:i/>
          <w:position w:val="9"/>
        </w:rPr>
        <w:t>◦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  <w:position w:val="0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0"/>
        </w:rPr>
        <w:t>ding</w:t>
      </w:r>
      <w:r>
        <w:rPr>
          <w:rFonts w:ascii="Arial" w:hAnsi="Arial" w:cs="Arial" w:eastAsia="Arial"/>
          <w:sz w:val="24"/>
          <w:szCs w:val="24"/>
          <w:spacing w:val="25"/>
          <w:w w:val="9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0.06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cyc/mm</w:t>
      </w:r>
      <w:r>
        <w:rPr>
          <w:rFonts w:ascii="Arial" w:hAnsi="Arial" w:cs="Arial" w:eastAsia="Arial"/>
          <w:sz w:val="24"/>
          <w:szCs w:val="24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[6],</w:t>
      </w:r>
      <w:r>
        <w:rPr>
          <w:rFonts w:ascii="Arial" w:hAnsi="Arial" w:cs="Arial" w:eastAsia="Arial"/>
          <w:sz w:val="24"/>
          <w:szCs w:val="24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through-plane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dep</w:t>
      </w:r>
      <w:r>
        <w:rPr>
          <w:rFonts w:ascii="Arial" w:hAnsi="Arial" w:cs="Arial" w:eastAsia="Arial"/>
          <w:sz w:val="24"/>
          <w:szCs w:val="24"/>
          <w:spacing w:val="1"/>
          <w:w w:val="93"/>
          <w:position w:val="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asing</w:t>
      </w:r>
      <w:r>
        <w:rPr>
          <w:rFonts w:ascii="Arial" w:hAnsi="Arial" w:cs="Arial" w:eastAsia="Arial"/>
          <w:sz w:val="24"/>
          <w:szCs w:val="24"/>
          <w:spacing w:val="-6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0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0.08</w:t>
      </w:r>
      <w:r>
        <w:rPr>
          <w:rFonts w:ascii="Arial" w:hAnsi="Arial" w:cs="Arial" w:eastAsia="Arial"/>
          <w:sz w:val="24"/>
          <w:szCs w:val="24"/>
          <w:spacing w:val="2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position w:val="0"/>
        </w:rPr>
        <w:t>cyc/mm</w:t>
      </w:r>
      <w:r>
        <w:rPr>
          <w:rFonts w:ascii="Arial" w:hAnsi="Arial" w:cs="Arial" w:eastAsia="Arial"/>
          <w:sz w:val="24"/>
          <w:szCs w:val="24"/>
          <w:spacing w:val="0"/>
          <w:w w:val="101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[31],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CS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AMM</w:t>
      </w:r>
      <w:r>
        <w:rPr>
          <w:rFonts w:ascii="Arial" w:hAnsi="Arial" w:cs="Arial" w:eastAsia="Arial"/>
          <w:sz w:val="24"/>
          <w:szCs w:val="24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8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ho</w:t>
      </w:r>
      <w:r>
        <w:rPr>
          <w:rFonts w:ascii="Arial" w:hAnsi="Arial" w:cs="Arial" w:eastAsia="Arial"/>
          <w:sz w:val="24"/>
          <w:szCs w:val="24"/>
          <w:spacing w:val="36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suppression</w:t>
      </w:r>
      <w:r>
        <w:rPr>
          <w:rFonts w:ascii="Arial" w:hAnsi="Arial" w:cs="Arial" w:eastAsia="Arial"/>
          <w:sz w:val="24"/>
          <w:szCs w:val="24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88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[32],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view</w:t>
      </w:r>
      <w:r>
        <w:rPr>
          <w:rFonts w:ascii="Arial" w:hAnsi="Arial" w:cs="Arial" w:eastAsia="Arial"/>
          <w:sz w:val="24"/>
          <w:szCs w:val="24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sharing</w:t>
      </w:r>
      <w:r>
        <w:rPr>
          <w:rFonts w:ascii="Arial" w:hAnsi="Arial" w:cs="Arial" w:eastAsia="Arial"/>
          <w:sz w:val="24"/>
          <w:szCs w:val="24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dual-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strategy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349" w:lineRule="exact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[30]</w:t>
      </w:r>
      <w:r>
        <w:rPr>
          <w:rFonts w:ascii="Arial" w:hAnsi="Arial" w:cs="Arial" w:eastAsia="Arial"/>
          <w:sz w:val="24"/>
          <w:szCs w:val="24"/>
          <w:spacing w:val="3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an</w:t>
      </w:r>
      <w:r>
        <w:rPr>
          <w:rFonts w:ascii="Arial" w:hAnsi="Arial" w:cs="Arial" w:eastAsia="Arial"/>
          <w:sz w:val="24"/>
          <w:szCs w:val="24"/>
          <w:spacing w:val="5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4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size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of</w:t>
      </w:r>
      <w:r>
        <w:rPr>
          <w:rFonts w:ascii="Arial" w:hAnsi="Arial" w:cs="Arial" w:eastAsia="Arial"/>
          <w:sz w:val="24"/>
          <w:szCs w:val="24"/>
          <w:spacing w:val="61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4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mm.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4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  <w:position w:val="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6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cardiac</w:t>
      </w:r>
      <w:r>
        <w:rPr>
          <w:rFonts w:ascii="Arial" w:hAnsi="Arial" w:cs="Arial" w:eastAsia="Arial"/>
          <w:sz w:val="24"/>
          <w:szCs w:val="24"/>
          <w:spacing w:val="2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cycle,</w:t>
      </w:r>
      <w:r>
        <w:rPr>
          <w:rFonts w:ascii="Arial" w:hAnsi="Arial" w:cs="Arial" w:eastAsia="Arial"/>
          <w:sz w:val="24"/>
          <w:szCs w:val="24"/>
          <w:spacing w:val="40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ccurred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immediat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4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preceding</w:t>
      </w:r>
      <w:r>
        <w:rPr>
          <w:rFonts w:ascii="Arial" w:hAnsi="Arial" w:cs="Arial" w:eastAsia="Arial"/>
          <w:sz w:val="24"/>
          <w:szCs w:val="24"/>
          <w:spacing w:val="5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cycles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accepted.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11–25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phases</w:t>
      </w:r>
      <w:r>
        <w:rPr>
          <w:rFonts w:ascii="Arial" w:hAnsi="Arial" w:cs="Arial" w:eastAsia="Arial"/>
          <w:sz w:val="24"/>
          <w:szCs w:val="24"/>
          <w:spacing w:val="4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ending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para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eters,</w:t>
      </w:r>
      <w:r>
        <w:rPr>
          <w:rFonts w:ascii="Arial" w:hAnsi="Arial" w:cs="Arial" w:eastAsia="Arial"/>
          <w:sz w:val="24"/>
          <w:szCs w:val="24"/>
          <w:spacing w:val="4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complete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38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satisfied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criteria.</w:t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erratic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t,</w:t>
      </w:r>
      <w:r>
        <w:rPr>
          <w:rFonts w:ascii="Arial" w:hAnsi="Arial" w:cs="Arial" w:eastAsia="Arial"/>
          <w:sz w:val="24"/>
          <w:szCs w:val="24"/>
          <w:spacing w:val="5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difficult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reasonable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amou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</w:t>
      </w:r>
      <w:r>
        <w:rPr>
          <w:rFonts w:ascii="Arial" w:hAnsi="Arial" w:cs="Arial" w:eastAsia="Arial"/>
          <w:sz w:val="24"/>
          <w:szCs w:val="24"/>
          <w:spacing w:val="3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sio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n</w:t>
      </w:r>
      <w:r>
        <w:rPr>
          <w:rFonts w:ascii="Arial" w:hAnsi="Arial" w:cs="Arial" w:eastAsia="Arial"/>
          <w:sz w:val="24"/>
          <w:szCs w:val="24"/>
          <w:spacing w:val="16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increases,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elih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also</w:t>
      </w:r>
      <w:r>
        <w:rPr>
          <w:rFonts w:ascii="Arial" w:hAnsi="Arial" w:cs="Arial" w:eastAsia="Arial"/>
          <w:sz w:val="24"/>
          <w:szCs w:val="24"/>
          <w:spacing w:val="33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creases,</w:t>
      </w:r>
      <w:r>
        <w:rPr>
          <w:rFonts w:ascii="Arial" w:hAnsi="Arial" w:cs="Arial" w:eastAsia="Arial"/>
          <w:sz w:val="24"/>
          <w:szCs w:val="24"/>
          <w:spacing w:val="47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so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defined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target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defined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incompl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te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(data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red)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192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completed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Progr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past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192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hear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eats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38-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equi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hieving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less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20%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orse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alues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[71,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74].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omplete,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ceeded</w:t>
      </w:r>
      <w:r>
        <w:rPr>
          <w:rFonts w:ascii="Arial" w:hAnsi="Arial" w:cs="Arial" w:eastAsia="Arial"/>
          <w:sz w:val="24"/>
          <w:szCs w:val="24"/>
          <w:spacing w:val="5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ns.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ed,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1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acquired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orie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tations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(mid,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h,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base,</w:t>
      </w:r>
      <w:r>
        <w:rPr>
          <w:rFonts w:ascii="Arial" w:hAnsi="Arial" w:cs="Arial" w:eastAsia="Arial"/>
          <w:sz w:val="24"/>
          <w:szCs w:val="24"/>
          <w:spacing w:val="-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ex)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(mid,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h)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least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362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Calculation</w:t>
      </w:r>
      <w:r>
        <w:rPr>
          <w:rFonts w:ascii="Arial" w:hAnsi="Arial" w:cs="Arial" w:eastAsia="Arial"/>
          <w:sz w:val="24"/>
          <w:szCs w:val="24"/>
          <w:spacing w:val="-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diac</w:t>
      </w:r>
      <w:r>
        <w:rPr>
          <w:rFonts w:ascii="Arial" w:hAnsi="Arial" w:cs="Arial" w:eastAsia="Arial"/>
          <w:sz w:val="24"/>
          <w:szCs w:val="24"/>
          <w:spacing w:val="-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ains</w:t>
      </w:r>
      <w:r>
        <w:rPr>
          <w:rFonts w:ascii="Arial" w:hAnsi="Arial" w:cs="Arial" w:eastAsia="Arial"/>
          <w:sz w:val="24"/>
          <w:szCs w:val="24"/>
          <w:spacing w:val="-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om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images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analyzed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DENSEanalysis</w:t>
      </w:r>
      <w:r>
        <w:rPr>
          <w:rFonts w:ascii="Arial" w:hAnsi="Arial" w:cs="Arial" w:eastAsia="Arial"/>
          <w:sz w:val="24"/>
          <w:szCs w:val="24"/>
          <w:spacing w:val="39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[34],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custom,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en-source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M</w:t>
      </w:r>
      <w:r>
        <w:rPr>
          <w:rFonts w:ascii="Arial" w:hAnsi="Arial" w:cs="Arial" w:eastAsia="Arial"/>
          <w:sz w:val="24"/>
          <w:szCs w:val="24"/>
          <w:spacing w:val="-22"/>
          <w:w w:val="108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TLAB</w:t>
      </w:r>
      <w:r>
        <w:rPr>
          <w:rFonts w:ascii="Arial" w:hAnsi="Arial" w:cs="Arial" w:eastAsia="Arial"/>
          <w:sz w:val="24"/>
          <w:szCs w:val="24"/>
          <w:spacing w:val="69"/>
          <w:w w:val="10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rks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delineate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cardium,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epicardial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oundaries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ually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magnitu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end-systolic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end-diastolic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frame.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field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reconstructed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simplified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[35].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selection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seed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phase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path-foll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wing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algorithm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displaceme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t-enc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phase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othing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applied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grangian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displaceme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previously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[36].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o-dimensional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Lagr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angian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jectories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tire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short-axis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computed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long-axis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ges.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ere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eraged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single</w:t>
      </w:r>
      <w:r>
        <w:rPr>
          <w:rFonts w:ascii="Arial" w:hAnsi="Arial" w:cs="Arial" w:eastAsia="Arial"/>
          <w:sz w:val="24"/>
          <w:szCs w:val="24"/>
          <w:spacing w:val="4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erage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cur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slice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eak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pixels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10%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length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xcluded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eased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noise</w:t>
      </w:r>
      <w:r>
        <w:rPr>
          <w:rFonts w:ascii="Arial" w:hAnsi="Arial" w:cs="Arial" w:eastAsia="Arial"/>
          <w:sz w:val="24"/>
          <w:szCs w:val="24"/>
          <w:spacing w:val="2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cur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regions.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eak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defined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ositi</w:t>
      </w:r>
      <w:r>
        <w:rPr>
          <w:rFonts w:ascii="Arial" w:hAnsi="Arial" w:cs="Arial" w:eastAsia="Arial"/>
          <w:sz w:val="24"/>
          <w:szCs w:val="24"/>
          <w:spacing w:val="-6"/>
          <w:w w:val="10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strain)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negati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shortening</w:t>
      </w:r>
      <w:r>
        <w:rPr>
          <w:rFonts w:ascii="Arial" w:hAnsi="Arial" w:cs="Arial" w:eastAsia="Arial"/>
          <w:sz w:val="24"/>
          <w:szCs w:val="24"/>
          <w:spacing w:val="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(circumfere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tial</w:t>
      </w:r>
      <w:r>
        <w:rPr>
          <w:rFonts w:ascii="Arial" w:hAnsi="Arial" w:cs="Arial" w:eastAsia="Arial"/>
          <w:sz w:val="24"/>
          <w:szCs w:val="24"/>
          <w:spacing w:val="4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strain).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5.3.5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nalysis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35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signal-to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noise</w:t>
      </w:r>
      <w:r>
        <w:rPr>
          <w:rFonts w:ascii="Arial" w:hAnsi="Arial" w:cs="Arial" w:eastAsia="Arial"/>
          <w:sz w:val="24"/>
          <w:szCs w:val="24"/>
          <w:spacing w:val="4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(SNR)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4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agnitude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image</w:t>
      </w:r>
      <w:r>
        <w:rPr>
          <w:rFonts w:ascii="Arial" w:hAnsi="Arial" w:cs="Arial" w:eastAsia="Arial"/>
          <w:sz w:val="24"/>
          <w:szCs w:val="24"/>
          <w:spacing w:val="5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1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defined</w:t>
      </w:r>
      <w:r>
        <w:rPr>
          <w:rFonts w:ascii="Arial" w:hAnsi="Arial" w:cs="Arial" w:eastAsia="Arial"/>
          <w:sz w:val="24"/>
          <w:szCs w:val="24"/>
          <w:spacing w:val="5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heart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accepted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total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eats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noise</w:t>
      </w:r>
      <w:r>
        <w:rPr>
          <w:rFonts w:ascii="Arial" w:hAnsi="Arial" w:cs="Arial" w:eastAsia="Arial"/>
          <w:sz w:val="24"/>
          <w:szCs w:val="24"/>
          <w:spacing w:val="4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ratio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(SNR)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calculated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4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phase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4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magnitude</w:t>
      </w:r>
      <w:r>
        <w:rPr>
          <w:rFonts w:ascii="Arial" w:hAnsi="Arial" w:cs="Arial" w:eastAsia="Arial"/>
          <w:sz w:val="24"/>
          <w:szCs w:val="24"/>
          <w:spacing w:val="2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image.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computed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ge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signal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</w:t>
      </w:r>
      <w:r>
        <w:rPr>
          <w:rFonts w:ascii="Arial" w:hAnsi="Arial" w:cs="Arial" w:eastAsia="Arial"/>
          <w:sz w:val="24"/>
          <w:szCs w:val="24"/>
          <w:spacing w:val="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(noise)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area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sign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al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(free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tifacts).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cian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distribution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signal,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corrections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applied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measured</w:t>
      </w:r>
      <w:r>
        <w:rPr>
          <w:rFonts w:ascii="Arial" w:hAnsi="Arial" w:cs="Arial" w:eastAsia="Arial"/>
          <w:sz w:val="24"/>
          <w:szCs w:val="24"/>
          <w:spacing w:val="-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standard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32"/>
          <w:w w:val="100"/>
          <w:i/>
          <w:position w:val="-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Equation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5.1)</w:t>
      </w:r>
      <w:r>
        <w:rPr>
          <w:rFonts w:ascii="Arial" w:hAnsi="Arial" w:cs="Arial" w:eastAsia="Arial"/>
          <w:sz w:val="24"/>
          <w:szCs w:val="24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measured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cardial</w:t>
      </w:r>
      <w:r>
        <w:rPr>
          <w:rFonts w:ascii="Arial" w:hAnsi="Arial" w:cs="Arial" w:eastAsia="Arial"/>
          <w:sz w:val="24"/>
          <w:szCs w:val="24"/>
          <w:spacing w:val="29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signal</w:t>
      </w:r>
      <w:r>
        <w:rPr>
          <w:rFonts w:ascii="Arial" w:hAnsi="Arial" w:cs="Arial" w:eastAsia="Arial"/>
          <w:sz w:val="24"/>
          <w:szCs w:val="24"/>
          <w:spacing w:val="-5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57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in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Equation</w:t>
      </w:r>
      <w:r>
        <w:rPr>
          <w:rFonts w:ascii="Arial" w:hAnsi="Arial" w:cs="Arial" w:eastAsia="Arial"/>
          <w:sz w:val="24"/>
          <w:szCs w:val="24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5.2)</w:t>
      </w:r>
      <w:r>
        <w:rPr>
          <w:rFonts w:ascii="Arial" w:hAnsi="Arial" w:cs="Arial" w:eastAsia="Arial"/>
          <w:sz w:val="24"/>
          <w:szCs w:val="24"/>
          <w:spacing w:val="1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position w:val="0"/>
        </w:rPr>
        <w:t>ompute</w:t>
      </w:r>
      <w:r>
        <w:rPr>
          <w:rFonts w:ascii="Arial" w:hAnsi="Arial" w:cs="Arial" w:eastAsia="Arial"/>
          <w:sz w:val="24"/>
          <w:szCs w:val="24"/>
          <w:spacing w:val="10"/>
          <w:w w:val="93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  <w:position w:val="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0"/>
        </w:rPr>
        <w:t>e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SNR</w:t>
      </w:r>
      <w:r>
        <w:rPr>
          <w:rFonts w:ascii="Arial" w:hAnsi="Arial" w:cs="Arial" w:eastAsia="Arial"/>
          <w:sz w:val="24"/>
          <w:szCs w:val="24"/>
          <w:spacing w:val="12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position w:val="0"/>
        </w:rPr>
        <w:t>[46,</w:t>
      </w:r>
      <w:r>
        <w:rPr>
          <w:rFonts w:ascii="Arial" w:hAnsi="Arial" w:cs="Arial" w:eastAsia="Arial"/>
          <w:sz w:val="24"/>
          <w:szCs w:val="24"/>
          <w:spacing w:val="-6"/>
          <w:w w:val="92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6,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67].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  <w:position w:val="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20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defined</w:t>
      </w:r>
      <w:r>
        <w:rPr>
          <w:rFonts w:ascii="Arial" w:hAnsi="Arial" w:cs="Arial" w:eastAsia="Arial"/>
          <w:sz w:val="24"/>
          <w:szCs w:val="24"/>
          <w:spacing w:val="56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0"/>
        </w:rPr>
        <w:t>as</w:t>
      </w:r>
      <w:r>
        <w:rPr>
          <w:rFonts w:ascii="Arial" w:hAnsi="Arial" w:cs="Arial" w:eastAsia="Arial"/>
          <w:sz w:val="24"/>
          <w:szCs w:val="24"/>
          <w:spacing w:val="3"/>
          <w:w w:val="87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ratio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of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4"/>
          <w:position w:val="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cardial</w:t>
      </w:r>
      <w:r>
        <w:rPr>
          <w:rFonts w:ascii="Arial" w:hAnsi="Arial" w:cs="Arial" w:eastAsia="Arial"/>
          <w:sz w:val="24"/>
          <w:szCs w:val="24"/>
          <w:spacing w:val="39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0"/>
        </w:rPr>
        <w:t>signal</w:t>
      </w:r>
      <w:r>
        <w:rPr>
          <w:rFonts w:ascii="Arial" w:hAnsi="Arial" w:cs="Arial" w:eastAsia="Arial"/>
          <w:sz w:val="24"/>
          <w:szCs w:val="24"/>
          <w:spacing w:val="6"/>
          <w:w w:val="94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true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position w:val="0"/>
        </w:rPr>
        <w:t>standard</w:t>
      </w:r>
      <w:r>
        <w:rPr>
          <w:rFonts w:ascii="Arial" w:hAnsi="Arial" w:cs="Arial" w:eastAsia="Arial"/>
          <w:sz w:val="24"/>
          <w:szCs w:val="24"/>
          <w:spacing w:val="11"/>
          <w:w w:val="96"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deviation.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14" w:after="0" w:line="242" w:lineRule="exact"/>
        <w:ind w:right="188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6.707001pt;margin-top:.958845pt;width:29.925pt;height:.1pt;mso-position-horizontal-relative:page;mso-position-vertical-relative:paragraph;z-index:-7333" coordorigin="5534,19" coordsize="599,2">
            <v:shape style="position:absolute;left:5534;top:19;width:599;height:2" coordorigin="5534,19" coordsize="599,0" path="m5534,19l6133,19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-3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163" w:lineRule="exact"/>
        <w:ind w:right="812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7.903015pt;margin-top:4.267209pt;width:27.534pt;height:.1pt;mso-position-horizontal-relative:page;mso-position-vertical-relative:paragraph;z-index:-7332" coordorigin="5558,85" coordsize="551,2">
            <v:shape style="position:absolute;left:5558;top:85;width:551;height:2" coordorigin="5558,85" coordsize="551,0" path="m5558,85l6109,85e" filled="f" stroked="t" strokeweight=".39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-1"/>
        </w:rPr>
        <w:t>σ</w:t>
      </w:r>
      <w:r>
        <w:rPr>
          <w:rFonts w:ascii="Arial" w:hAnsi="Arial" w:cs="Arial" w:eastAsia="Arial"/>
          <w:sz w:val="24"/>
          <w:szCs w:val="24"/>
          <w:spacing w:val="-5"/>
          <w:w w:val="100"/>
          <w:i/>
          <w:position w:val="-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-1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52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2"/>
          <w:position w:val="6"/>
        </w:rPr>
        <w:t>4</w:t>
      </w:r>
      <w:r>
        <w:rPr>
          <w:rFonts w:ascii="Arial" w:hAnsi="Arial" w:cs="Arial" w:eastAsia="Arial"/>
          <w:sz w:val="24"/>
          <w:szCs w:val="24"/>
          <w:spacing w:val="6"/>
          <w:w w:val="82"/>
          <w:position w:val="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2"/>
          <w:i/>
          <w:position w:val="6"/>
        </w:rPr>
        <w:t>−</w:t>
      </w:r>
      <w:r>
        <w:rPr>
          <w:rFonts w:ascii="Meiryo" w:hAnsi="Meiryo" w:cs="Meiryo" w:eastAsia="Meiryo"/>
          <w:sz w:val="24"/>
          <w:szCs w:val="24"/>
          <w:spacing w:val="14"/>
          <w:w w:val="82"/>
          <w:i/>
          <w:position w:val="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  <w:i/>
          <w:position w:val="6"/>
        </w:rPr>
        <w:t>π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tabs>
          <w:tab w:pos="41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Meiryo" w:hAnsi="Meiryo" w:cs="Meiryo" w:eastAsia="Meiryo"/>
          <w:sz w:val="24"/>
          <w:szCs w:val="24"/>
          <w:spacing w:val="0"/>
          <w:w w:val="80"/>
          <w:i/>
        </w:rPr>
        <w:t>∗</w:t>
      </w:r>
      <w:r>
        <w:rPr>
          <w:rFonts w:ascii="Meiryo" w:hAnsi="Meiryo" w:cs="Meiryo" w:eastAsia="Meiryo"/>
          <w:sz w:val="24"/>
          <w:szCs w:val="24"/>
          <w:spacing w:val="-12"/>
          <w:w w:val="8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19"/>
          <w:w w:val="100"/>
          <w:i/>
          <w:position w:val="-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0"/>
        </w:rPr>
        <w:t>≈</w:t>
      </w:r>
      <w:r>
        <w:rPr>
          <w:rFonts w:ascii="Meiryo" w:hAnsi="Meiryo" w:cs="Meiryo" w:eastAsia="Meiryo"/>
          <w:sz w:val="24"/>
          <w:szCs w:val="24"/>
          <w:spacing w:val="-23"/>
          <w:w w:val="100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  <w:position w:val="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83"/>
          <w:i/>
          <w:position w:val="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83"/>
          <w:position w:val="0"/>
        </w:rPr>
        <w:t>526</w:t>
      </w:r>
      <w:r>
        <w:rPr>
          <w:rFonts w:ascii="Arial" w:hAnsi="Arial" w:cs="Arial" w:eastAsia="Arial"/>
          <w:sz w:val="24"/>
          <w:szCs w:val="24"/>
          <w:spacing w:val="29"/>
          <w:w w:val="83"/>
          <w:position w:val="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83"/>
          <w:i/>
          <w:position w:val="0"/>
        </w:rPr>
        <w:t>∗</w:t>
      </w:r>
      <w:r>
        <w:rPr>
          <w:rFonts w:ascii="Meiryo" w:hAnsi="Meiryo" w:cs="Meiryo" w:eastAsia="Meiryo"/>
          <w:sz w:val="24"/>
          <w:szCs w:val="24"/>
          <w:spacing w:val="-19"/>
          <w:w w:val="83"/>
          <w:i/>
          <w:position w:val="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0"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>M</w:t>
      </w:r>
      <w:r>
        <w:rPr>
          <w:rFonts w:ascii="Arial" w:hAnsi="Arial" w:cs="Arial" w:eastAsia="Arial"/>
          <w:sz w:val="16"/>
          <w:szCs w:val="16"/>
          <w:spacing w:val="-30"/>
          <w:w w:val="100"/>
          <w:i/>
          <w:position w:val="-4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  <w:t>(5.1)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4381" w:space="85"/>
            <w:col w:w="4714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0" w:lineRule="exact"/>
        <w:ind w:left="3987" w:right="-20"/>
        <w:jc w:val="left"/>
        <w:tabs>
          <w:tab w:pos="85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318.936005pt;margin-top:8.101219pt;width:43.732pt;height:.1pt;mso-position-horizontal-relative:page;mso-position-vertical-relative:paragraph;z-index:-7331" coordorigin="6379,162" coordsize="875,2">
            <v:shape style="position:absolute;left:6379;top:162;width:875;height:2" coordorigin="6379,162" coordsize="875,0" path="m6379,162l7253,162e" filled="f" stroked="t" strokeweight=".47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i/>
          <w:position w:val="1"/>
        </w:rPr>
        <w:t>S</w:t>
      </w:r>
      <w:r>
        <w:rPr>
          <w:rFonts w:ascii="Arial" w:hAnsi="Arial" w:cs="Arial" w:eastAsia="Arial"/>
          <w:sz w:val="24"/>
          <w:szCs w:val="24"/>
          <w:spacing w:val="-4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1"/>
        </w:rPr>
        <w:t>=</w:t>
      </w:r>
      <w:r>
        <w:rPr>
          <w:rFonts w:ascii="Arial" w:hAnsi="Arial" w:cs="Arial" w:eastAsia="Arial"/>
          <w:sz w:val="24"/>
          <w:szCs w:val="24"/>
          <w:spacing w:val="-19"/>
          <w:w w:val="129"/>
          <w:position w:val="1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32"/>
          <w:i/>
          <w:position w:val="22"/>
        </w:rPr>
        <w:t>√</w:t>
      </w:r>
      <w:r>
        <w:rPr>
          <w:rFonts w:ascii="Arial" w:hAnsi="Arial" w:cs="Arial" w:eastAsia="Arial"/>
          <w:sz w:val="24"/>
          <w:szCs w:val="24"/>
          <w:spacing w:val="0"/>
          <w:w w:val="113"/>
          <w:i/>
          <w:position w:val="1"/>
        </w:rPr>
        <w:t>M</w:t>
      </w:r>
      <w:r>
        <w:rPr>
          <w:rFonts w:ascii="Arial" w:hAnsi="Arial" w:cs="Arial" w:eastAsia="Arial"/>
          <w:sz w:val="24"/>
          <w:szCs w:val="24"/>
          <w:spacing w:val="-42"/>
          <w:w w:val="100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8"/>
        </w:rPr>
        <w:t>2</w:t>
      </w:r>
      <w:r>
        <w:rPr>
          <w:rFonts w:ascii="Arial" w:hAnsi="Arial" w:cs="Arial" w:eastAsia="Arial"/>
          <w:sz w:val="16"/>
          <w:szCs w:val="16"/>
          <w:spacing w:val="15"/>
          <w:w w:val="100"/>
          <w:position w:val="8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6"/>
          <w:i/>
          <w:position w:val="1"/>
        </w:rPr>
        <w:t>−</w:t>
      </w:r>
      <w:r>
        <w:rPr>
          <w:rFonts w:ascii="Meiryo" w:hAnsi="Meiryo" w:cs="Meiryo" w:eastAsia="Meiryo"/>
          <w:sz w:val="24"/>
          <w:szCs w:val="24"/>
          <w:spacing w:val="-25"/>
          <w:w w:val="96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  <w:position w:val="1"/>
        </w:rPr>
        <w:t>σ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8"/>
        </w:rPr>
        <w:t>2</w:t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spacing w:val="0"/>
          <w:w w:val="100"/>
          <w:position w:val="8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(5.2)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plete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(satisfied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stoppage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criterion),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computed</w:t>
      </w:r>
      <w:r>
        <w:rPr>
          <w:rFonts w:ascii="Arial" w:hAnsi="Arial" w:cs="Arial" w:eastAsia="Arial"/>
          <w:sz w:val="24"/>
          <w:szCs w:val="24"/>
          <w:spacing w:val="4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based</w:t>
      </w:r>
      <w:r>
        <w:rPr>
          <w:rFonts w:ascii="Arial" w:hAnsi="Arial" w:cs="Arial" w:eastAsia="Arial"/>
          <w:sz w:val="24"/>
          <w:szCs w:val="24"/>
          <w:spacing w:val="-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partial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5.3.6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14"/>
          <w:i/>
        </w:rPr>
        <w:t>T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8"/>
          <w:i/>
        </w:rPr>
        <w:t>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Off-scanner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3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estigators</w:t>
      </w:r>
      <w:r>
        <w:rPr>
          <w:rFonts w:ascii="Arial" w:hAnsi="Arial" w:cs="Arial" w:eastAsia="Arial"/>
          <w:sz w:val="24"/>
          <w:szCs w:val="24"/>
          <w:spacing w:val="3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ensure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comfortable</w:t>
      </w:r>
      <w:r>
        <w:rPr>
          <w:rFonts w:ascii="Arial" w:hAnsi="Arial" w:cs="Arial" w:eastAsia="Arial"/>
          <w:sz w:val="24"/>
          <w:szCs w:val="24"/>
          <w:spacing w:val="3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understand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efore</w:t>
      </w:r>
      <w:r>
        <w:rPr>
          <w:rFonts w:ascii="Arial" w:hAnsi="Arial" w:cs="Arial" w:eastAsia="Arial"/>
          <w:sz w:val="24"/>
          <w:szCs w:val="24"/>
          <w:spacing w:val="4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[68].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2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efficacy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off-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30</w:t>
      </w:r>
      <w:r>
        <w:rPr>
          <w:rFonts w:ascii="Arial" w:hAnsi="Arial" w:cs="Arial" w:eastAsia="Arial"/>
          <w:sz w:val="24"/>
          <w:szCs w:val="24"/>
          <w:spacing w:val="1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50</w:t>
      </w:r>
      <w:r>
        <w:rPr>
          <w:rFonts w:ascii="Arial" w:hAnsi="Arial" w:cs="Arial" w:eastAsia="Arial"/>
          <w:sz w:val="24"/>
          <w:szCs w:val="24"/>
          <w:spacing w:val="1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randomized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equal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groups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recei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extensi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scanning;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grou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ere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referred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32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’trained’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’u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trained.’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tioned</w:t>
      </w:r>
      <w:r>
        <w:rPr>
          <w:rFonts w:ascii="Arial" w:hAnsi="Arial" w:cs="Arial" w:eastAsia="Arial"/>
          <w:sz w:val="24"/>
          <w:szCs w:val="24"/>
          <w:spacing w:val="5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e,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(including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ts)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under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inimal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scanner,</w:t>
      </w:r>
      <w:r>
        <w:rPr>
          <w:rFonts w:ascii="Arial" w:hAnsi="Arial" w:cs="Arial" w:eastAsia="Arial"/>
          <w:sz w:val="24"/>
          <w:szCs w:val="24"/>
          <w:spacing w:val="4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defined</w:t>
      </w:r>
      <w:r>
        <w:rPr>
          <w:rFonts w:ascii="Arial" w:hAnsi="Arial" w:cs="Arial" w:eastAsia="Arial"/>
          <w:sz w:val="24"/>
          <w:szCs w:val="24"/>
          <w:spacing w:val="4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-1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30-heart</w:t>
      </w:r>
      <w:r>
        <w:rPr>
          <w:rFonts w:ascii="Arial" w:hAnsi="Arial" w:cs="Arial" w:eastAsia="Arial"/>
          <w:sz w:val="24"/>
          <w:szCs w:val="24"/>
          <w:spacing w:val="7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eat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practice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scans</w:t>
      </w:r>
      <w:r>
        <w:rPr>
          <w:rFonts w:ascii="Arial" w:hAnsi="Arial" w:cs="Arial" w:eastAsia="Arial"/>
          <w:sz w:val="24"/>
          <w:szCs w:val="24"/>
          <w:spacing w:val="-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tions.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remaining</w:t>
      </w:r>
      <w:r>
        <w:rPr>
          <w:rFonts w:ascii="Arial" w:hAnsi="Arial" w:cs="Arial" w:eastAsia="Arial"/>
          <w:sz w:val="24"/>
          <w:szCs w:val="24"/>
          <w:spacing w:val="-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also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recei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off-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anner</w:t>
      </w:r>
      <w:r>
        <w:rPr>
          <w:rFonts w:ascii="Arial" w:hAnsi="Arial" w:cs="Arial" w:eastAsia="Arial"/>
          <w:sz w:val="24"/>
          <w:szCs w:val="24"/>
          <w:spacing w:val="4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included</w:t>
      </w:r>
      <w:r>
        <w:rPr>
          <w:rFonts w:ascii="Arial" w:hAnsi="Arial" w:cs="Arial" w:eastAsia="Arial"/>
          <w:sz w:val="24"/>
          <w:szCs w:val="24"/>
          <w:spacing w:val="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subgroup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analysis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ecause</w:t>
      </w:r>
      <w:r>
        <w:rPr>
          <w:rFonts w:ascii="Arial" w:hAnsi="Arial" w:cs="Arial" w:eastAsia="Arial"/>
          <w:sz w:val="24"/>
          <w:szCs w:val="24"/>
          <w:spacing w:val="-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randomized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treatme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prior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formal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ulator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PrimeSense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Carmine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1.09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(Prime-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Sense,</w:t>
      </w:r>
      <w:r>
        <w:rPr>
          <w:rFonts w:ascii="Arial" w:hAnsi="Arial" w:cs="Arial" w:eastAsia="Arial"/>
          <w:sz w:val="24"/>
          <w:szCs w:val="24"/>
          <w:spacing w:val="22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Aviv,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Israel)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camera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precisely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hest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domen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excursion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translation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[75,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complete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goal-based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efore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ancing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scanning.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raining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recorded</w:t>
      </w:r>
      <w:r>
        <w:rPr>
          <w:rFonts w:ascii="Arial" w:hAnsi="Arial" w:cs="Arial" w:eastAsia="Arial"/>
          <w:sz w:val="24"/>
          <w:szCs w:val="24"/>
          <w:spacing w:val="2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ed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detail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endix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B.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13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5.3.7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Statistics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analyses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completed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3.2.2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oundation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Vienna,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Austria).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2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mean</w:t>
      </w:r>
      <w:r>
        <w:rPr>
          <w:rFonts w:ascii="Arial" w:hAnsi="Arial" w:cs="Arial" w:eastAsia="Arial"/>
          <w:sz w:val="24"/>
          <w:szCs w:val="24"/>
          <w:spacing w:val="55"/>
          <w:w w:val="86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deviation.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tested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Shapiro-Wilk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erage</w:t>
      </w:r>
      <w:r>
        <w:rPr>
          <w:rFonts w:ascii="Arial" w:hAnsi="Arial" w:cs="Arial" w:eastAsia="Arial"/>
          <w:sz w:val="24"/>
          <w:szCs w:val="24"/>
          <w:spacing w:val="4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5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paired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t-test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Signed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appropriate,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compared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ined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t’s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t-t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Mann-Whitney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appropriate.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ine</w:t>
      </w:r>
      <w:r>
        <w:rPr>
          <w:rFonts w:ascii="Arial" w:hAnsi="Arial" w:cs="Arial" w:eastAsia="Arial"/>
          <w:sz w:val="24"/>
          <w:szCs w:val="24"/>
          <w:spacing w:val="3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cienc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elated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736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30" w:firstLine="351"/>
        <w:jc w:val="both"/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Fif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y-six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pros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cti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enro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led.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Six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excluded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uncomfortable</w:t>
      </w:r>
      <w:r>
        <w:rPr>
          <w:rFonts w:ascii="Arial" w:hAnsi="Arial" w:cs="Arial" w:eastAsia="Arial"/>
          <w:sz w:val="24"/>
          <w:szCs w:val="24"/>
          <w:spacing w:val="3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scanner,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ving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premature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tractions,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ving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ECG-monitor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equipme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consiste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ving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scanning.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(Age: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48%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female)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past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included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subset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randomized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15;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5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</w:t>
      </w:r>
      <w:r>
        <w:rPr>
          <w:rFonts w:ascii="Arial" w:hAnsi="Arial" w:cs="Arial" w:eastAsia="Arial"/>
          <w:sz w:val="24"/>
          <w:szCs w:val="24"/>
          <w:spacing w:val="-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  <w:position w:val="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ears,</w:t>
      </w:r>
      <w:r>
        <w:rPr>
          <w:rFonts w:ascii="Arial" w:hAnsi="Arial" w:cs="Arial" w:eastAsia="Arial"/>
          <w:sz w:val="24"/>
          <w:szCs w:val="24"/>
          <w:spacing w:val="17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47%</w:t>
      </w:r>
      <w:r>
        <w:rPr>
          <w:rFonts w:ascii="Arial" w:hAnsi="Arial" w:cs="Arial" w:eastAsia="Arial"/>
          <w:sz w:val="24"/>
          <w:szCs w:val="24"/>
          <w:spacing w:val="14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female)</w:t>
      </w:r>
      <w:r>
        <w:rPr>
          <w:rFonts w:ascii="Arial" w:hAnsi="Arial" w:cs="Arial" w:eastAsia="Arial"/>
          <w:sz w:val="24"/>
          <w:szCs w:val="24"/>
          <w:spacing w:val="44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or</w:t>
      </w:r>
      <w:r>
        <w:rPr>
          <w:rFonts w:ascii="Arial" w:hAnsi="Arial" w:cs="Arial" w:eastAsia="Arial"/>
          <w:sz w:val="24"/>
          <w:szCs w:val="24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trained</w:t>
      </w:r>
      <w:r>
        <w:rPr>
          <w:rFonts w:ascii="Arial" w:hAnsi="Arial" w:cs="Arial" w:eastAsia="Arial"/>
          <w:sz w:val="24"/>
          <w:szCs w:val="24"/>
          <w:spacing w:val="-2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(n</w:t>
      </w:r>
      <w:r>
        <w:rPr>
          <w:rFonts w:ascii="Arial" w:hAnsi="Arial" w:cs="Arial" w:eastAsia="Arial"/>
          <w:sz w:val="24"/>
          <w:szCs w:val="24"/>
          <w:spacing w:val="1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4"/>
        </w:rPr>
        <w:t>=</w:t>
      </w:r>
      <w:r>
        <w:rPr>
          <w:rFonts w:ascii="Arial" w:hAnsi="Arial" w:cs="Arial" w:eastAsia="Arial"/>
          <w:sz w:val="24"/>
          <w:szCs w:val="24"/>
          <w:spacing w:val="-7"/>
          <w:w w:val="12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15;</w:t>
      </w:r>
      <w:r>
        <w:rPr>
          <w:rFonts w:ascii="Arial" w:hAnsi="Arial" w:cs="Arial" w:eastAsia="Arial"/>
          <w:sz w:val="24"/>
          <w:szCs w:val="24"/>
          <w:spacing w:val="-2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Age: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13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3,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66%</w:t>
      </w:r>
      <w:r>
        <w:rPr>
          <w:rFonts w:ascii="Arial" w:hAnsi="Arial" w:cs="Arial" w:eastAsia="Arial"/>
          <w:sz w:val="24"/>
          <w:szCs w:val="24"/>
          <w:spacing w:val="8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female)</w:t>
      </w:r>
      <w:r>
        <w:rPr>
          <w:rFonts w:ascii="Arial" w:hAnsi="Arial" w:cs="Arial" w:eastAsia="Arial"/>
          <w:sz w:val="24"/>
          <w:szCs w:val="24"/>
          <w:spacing w:val="35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groups.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4"/>
          <w:position w:val="4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07" w:lineRule="auto"/>
        <w:ind w:left="440" w:right="3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succe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sfu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lly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completed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off-scanner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prescri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stoppage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criterion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11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cases,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completed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scanning,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scans,</w:t>
      </w:r>
      <w:r>
        <w:rPr>
          <w:rFonts w:ascii="Arial" w:hAnsi="Arial" w:cs="Arial" w:eastAsia="Arial"/>
          <w:sz w:val="24"/>
          <w:szCs w:val="24"/>
          <w:spacing w:val="4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completion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abridged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imaging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1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descri</w:t>
      </w:r>
      <w:r>
        <w:rPr>
          <w:rFonts w:ascii="Arial" w:hAnsi="Arial" w:cs="Arial" w:eastAsia="Arial"/>
          <w:sz w:val="24"/>
          <w:szCs w:val="24"/>
          <w:spacing w:val="7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599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5.4.1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7" w:lineRule="auto"/>
        <w:ind w:left="440" w:right="3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</w:rPr>
        <w:t>Using</w:t>
      </w:r>
      <w:r>
        <w:rPr>
          <w:rFonts w:ascii="Arial" w:hAnsi="Arial" w:cs="Arial" w:eastAsia="Arial"/>
          <w:sz w:val="24"/>
          <w:szCs w:val="24"/>
          <w:spacing w:val="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ed</w:t>
      </w:r>
      <w:r>
        <w:rPr>
          <w:rFonts w:ascii="Arial" w:hAnsi="Arial" w:cs="Arial" w:eastAsia="Arial"/>
          <w:sz w:val="24"/>
          <w:szCs w:val="24"/>
          <w:spacing w:val="6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erage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(58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13%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15%,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27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0.001,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5.3a).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erage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correlated</w:t>
      </w:r>
      <w:r>
        <w:rPr>
          <w:rFonts w:ascii="Arial" w:hAnsi="Arial" w:cs="Arial" w:eastAsia="Arial"/>
          <w:sz w:val="24"/>
          <w:szCs w:val="24"/>
          <w:spacing w:val="2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age</w:t>
      </w:r>
      <w:r>
        <w:rPr>
          <w:rFonts w:ascii="Arial" w:hAnsi="Arial" w:cs="Arial" w:eastAsia="Arial"/>
          <w:sz w:val="24"/>
          <w:szCs w:val="24"/>
          <w:spacing w:val="3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acquisitions</w:t>
      </w:r>
      <w:r>
        <w:rPr>
          <w:rFonts w:ascii="Arial" w:hAnsi="Arial" w:cs="Arial" w:eastAsia="Arial"/>
          <w:sz w:val="24"/>
          <w:szCs w:val="24"/>
          <w:spacing w:val="5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0.07,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0.63;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r=0.14,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0.32,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5.3b).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erage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efficiency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36" w:lineRule="exact"/>
        <w:ind w:left="440" w:right="258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4"/>
          <w:position w:val="4"/>
        </w:rPr>
        <w:t>acquisitions</w:t>
      </w:r>
      <w:r>
        <w:rPr>
          <w:rFonts w:ascii="Arial" w:hAnsi="Arial" w:cs="Arial" w:eastAsia="Arial"/>
          <w:sz w:val="24"/>
          <w:szCs w:val="24"/>
          <w:spacing w:val="17"/>
          <w:w w:val="94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(57</w:t>
      </w:r>
      <w:r>
        <w:rPr>
          <w:rFonts w:ascii="Arial" w:hAnsi="Arial" w:cs="Arial" w:eastAsia="Arial"/>
          <w:sz w:val="24"/>
          <w:szCs w:val="24"/>
          <w:spacing w:val="-12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17%</w:t>
      </w:r>
      <w:r>
        <w:rPr>
          <w:rFonts w:ascii="Arial" w:hAnsi="Arial" w:cs="Arial" w:eastAsia="Arial"/>
          <w:sz w:val="24"/>
          <w:szCs w:val="24"/>
          <w:spacing w:val="19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57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11%,</w:t>
      </w:r>
      <w:r>
        <w:rPr>
          <w:rFonts w:ascii="Arial" w:hAnsi="Arial" w:cs="Arial" w:eastAsia="Arial"/>
          <w:sz w:val="24"/>
          <w:szCs w:val="24"/>
          <w:spacing w:val="19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4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0.90,</w:t>
      </w:r>
      <w:r>
        <w:rPr>
          <w:rFonts w:ascii="Arial" w:hAnsi="Arial" w:cs="Arial" w:eastAsia="Arial"/>
          <w:sz w:val="24"/>
          <w:szCs w:val="24"/>
          <w:spacing w:val="19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Figure</w:t>
      </w:r>
      <w:r>
        <w:rPr>
          <w:rFonts w:ascii="Arial" w:hAnsi="Arial" w:cs="Arial" w:eastAsia="Arial"/>
          <w:sz w:val="24"/>
          <w:szCs w:val="24"/>
          <w:spacing w:val="-1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5.4).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40" w:right="760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5.4.2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(22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21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8" w:lineRule="auto"/>
        <w:ind w:left="440" w:right="3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0.01,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5.5).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signifi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ained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ages</w:t>
      </w:r>
      <w:r>
        <w:rPr>
          <w:rFonts w:ascii="Arial" w:hAnsi="Arial" w:cs="Arial" w:eastAsia="Arial"/>
          <w:sz w:val="24"/>
          <w:szCs w:val="24"/>
          <w:spacing w:val="2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(22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21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8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0.77).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29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8.87899pt;margin-top:25.523636pt;width:12.7347pt;height:159.503354pt;mso-position-horizontal-relative:page;mso-position-vertical-relative:paragraph;z-index:-7328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1" w:lineRule="exact"/>
                    <w:ind w:left="20" w:right="-5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Average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Navigator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Efficiency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2"/>
                    </w:rPr>
                    <w:t>(%)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100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80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21"/>
          <w:szCs w:val="21"/>
          <w:color w:val="221F1F"/>
          <w:spacing w:val="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&lt;</w:t>
      </w:r>
      <w:r>
        <w:rPr>
          <w:rFonts w:ascii="Arial" w:hAnsi="Arial" w:cs="Arial" w:eastAsia="Arial"/>
          <w:sz w:val="21"/>
          <w:szCs w:val="21"/>
          <w:color w:val="221F1F"/>
          <w:spacing w:val="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0.001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1" w:after="0" w:line="240" w:lineRule="auto"/>
        <w:ind w:left="-36" w:right="-56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100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" w:right="-56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80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NF,</w:t>
      </w:r>
      <w:r>
        <w:rPr>
          <w:rFonts w:ascii="Arial" w:hAnsi="Arial" w:cs="Arial" w:eastAsia="Arial"/>
          <w:sz w:val="18"/>
          <w:szCs w:val="18"/>
          <w:color w:val="221F1F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-0.07,</w:t>
      </w:r>
      <w:r>
        <w:rPr>
          <w:rFonts w:ascii="Arial" w:hAnsi="Arial" w:cs="Arial" w:eastAsia="Arial"/>
          <w:sz w:val="18"/>
          <w:szCs w:val="18"/>
          <w:color w:val="221F1F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0.63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FG,</w:t>
      </w:r>
      <w:r>
        <w:rPr>
          <w:rFonts w:ascii="Arial" w:hAnsi="Arial" w:cs="Arial" w:eastAsia="Arial"/>
          <w:sz w:val="18"/>
          <w:szCs w:val="18"/>
          <w:color w:val="221F1F"/>
          <w:spacing w:val="-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221F1F"/>
          <w:spacing w:val="4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0.14,</w:t>
      </w:r>
      <w:r>
        <w:rPr>
          <w:rFonts w:ascii="Arial" w:hAnsi="Arial" w:cs="Arial" w:eastAsia="Arial"/>
          <w:sz w:val="18"/>
          <w:szCs w:val="18"/>
          <w:color w:val="221F1F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18"/>
          <w:szCs w:val="18"/>
          <w:color w:val="221F1F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21F1F"/>
          <w:spacing w:val="0"/>
          <w:w w:val="100"/>
        </w:rPr>
        <w:t>0.32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1133" w:space="912"/>
            <w:col w:w="902" w:space="1603"/>
            <w:col w:w="359" w:space="382"/>
            <w:col w:w="3889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40" w:lineRule="auto"/>
        <w:ind w:left="893" w:right="-20"/>
        <w:jc w:val="left"/>
        <w:tabs>
          <w:tab w:pos="46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631592pt;margin-top:-53.204391pt;width:12.7347pt;height:159.503354pt;mso-position-horizontal-relative:page;mso-position-vertical-relative:paragraph;z-index:-732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31" w:lineRule="exact"/>
                    <w:ind w:left="20" w:right="-5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Average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Navigator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0"/>
                    </w:rPr>
                    <w:t>Efficiency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1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21F1F"/>
                      <w:spacing w:val="0"/>
                      <w:w w:val="102"/>
                    </w:rPr>
                    <w:t>(%)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60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60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893" w:right="-20"/>
        <w:jc w:val="left"/>
        <w:tabs>
          <w:tab w:pos="46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40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40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5" w:after="0" w:line="240" w:lineRule="auto"/>
        <w:ind w:left="893" w:right="-20"/>
        <w:jc w:val="left"/>
        <w:tabs>
          <w:tab w:pos="46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20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  <w:position w:val="1"/>
        </w:rPr>
        <w:t>20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59" w:lineRule="exact"/>
        <w:ind w:left="1013" w:right="-20"/>
        <w:jc w:val="left"/>
        <w:tabs>
          <w:tab w:pos="478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v:group style="position:absolute;margin-left:332.951996pt;margin-top:-178.64328pt;width:197.907033pt;height:198.385834pt;mso-position-horizontal-relative:page;mso-position-vertical-relative:paragraph;z-index:-7329" coordorigin="6659,-3573" coordsize="3958,3968">
            <v:group style="position:absolute;left:6679;top:-3552;width:3918;height:3927" coordorigin="6679,-3552" coordsize="3918,3927">
              <v:shape style="position:absolute;left:6679;top:-3552;width:3918;height:3927" coordorigin="6679,-3552" coordsize="3918,3927" path="m6679,375l6679,-3552,10597,-3552,10597,375,6679,375e" filled="f" stroked="t" strokeweight="2.0pt" strokecolor="#FFFFFF">
                <v:path arrowok="t"/>
              </v:shape>
            </v:group>
            <v:group style="position:absolute;left:6679;top:-3553;width:2;height:3928" coordorigin="6679,-3553" coordsize="2,3928">
              <v:shape style="position:absolute;left:6679;top:-3553;width:2;height:3928" coordorigin="6679,-3553" coordsize="0,3928" path="m6679,-3553l6679,375e" filled="f" stroked="t" strokeweight="2.000002pt" strokecolor="#000000">
                <v:path arrowok="t"/>
              </v:shape>
            </v:group>
            <v:group style="position:absolute;left:6679;top:375;width:3918;height:2" coordorigin="6679,375" coordsize="3918,2">
              <v:shape style="position:absolute;left:6679;top:375;width:3918;height:2" coordorigin="6679,375" coordsize="3918,0" path="m6679,375l10597,375e" filled="f" stroked="t" strokeweight="2.000029pt" strokecolor="#000000">
                <v:path arrowok="t"/>
              </v:shape>
            </v:group>
            <v:group style="position:absolute;left:10597;top:-3552;width:2;height:3927" coordorigin="10597,-3552" coordsize="2,3927">
              <v:shape style="position:absolute;left:10597;top:-3552;width:2;height:3927" coordorigin="10597,-3552" coordsize="0,3927" path="m10597,-3552l10597,375e" filled="f" stroked="t" strokeweight="2.0pt" strokecolor="#000000">
                <v:path arrowok="t"/>
              </v:shape>
            </v:group>
            <v:group style="position:absolute;left:6679;top:-3552;width:3918;height:2" coordorigin="6679,-3552" coordsize="3918,2">
              <v:shape style="position:absolute;left:6679;top:-3552;width:3918;height:2" coordorigin="6679,-3552" coordsize="3918,0" path="m6679,-3552l10597,-3552e" filled="f" stroked="t" strokeweight="2.000015pt" strokecolor="#000000">
                <v:path arrowok="t"/>
              </v:shape>
            </v:group>
            <v:group style="position:absolute;left:7370;top:-3533;width:40;height:2" coordorigin="7370,-3533" coordsize="40,2">
              <v:shape style="position:absolute;left:7370;top:-3533;width:40;height:2" coordorigin="7370,-3533" coordsize="40,0" path="m7370,-3533l7410,-3533e" filled="f" stroked="t" strokeweight="1.938pt" strokecolor="#000000">
                <v:path arrowok="t"/>
              </v:shape>
            </v:group>
            <v:group style="position:absolute;left:7370;top:355;width:40;height:2" coordorigin="7370,355" coordsize="40,2">
              <v:shape style="position:absolute;left:7370;top:355;width:40;height:2" coordorigin="7370,355" coordsize="40,0" path="m7370,355l7410,355e" filled="f" stroked="t" strokeweight="2.0129pt" strokecolor="#000000">
                <v:path arrowok="t"/>
              </v:shape>
            </v:group>
            <v:group style="position:absolute;left:8083;top:-3533;width:40;height:2" coordorigin="8083,-3533" coordsize="40,2">
              <v:shape style="position:absolute;left:8083;top:-3533;width:40;height:2" coordorigin="8083,-3533" coordsize="40,0" path="m8083,-3533l8123,-3533e" filled="f" stroked="t" strokeweight="1.938pt" strokecolor="#000000">
                <v:path arrowok="t"/>
              </v:shape>
            </v:group>
            <v:group style="position:absolute;left:8083;top:355;width:40;height:2" coordorigin="8083,355" coordsize="40,2">
              <v:shape style="position:absolute;left:8083;top:355;width:40;height:2" coordorigin="8083,355" coordsize="40,0" path="m8083,355l8123,355e" filled="f" stroked="t" strokeweight="2.0129pt" strokecolor="#000000">
                <v:path arrowok="t"/>
              </v:shape>
            </v:group>
            <v:group style="position:absolute;left:8796;top:-3533;width:40;height:2" coordorigin="8796,-3533" coordsize="40,2">
              <v:shape style="position:absolute;left:8796;top:-3533;width:40;height:2" coordorigin="8796,-3533" coordsize="40,0" path="m8796,-3533l8836,-3533e" filled="f" stroked="t" strokeweight="1.938pt" strokecolor="#000000">
                <v:path arrowok="t"/>
              </v:shape>
            </v:group>
            <v:group style="position:absolute;left:8796;top:355;width:40;height:2" coordorigin="8796,355" coordsize="40,2">
              <v:shape style="position:absolute;left:8796;top:355;width:40;height:2" coordorigin="8796,355" coordsize="40,0" path="m8796,355l8836,355e" filled="f" stroked="t" strokeweight="2.0129pt" strokecolor="#000000">
                <v:path arrowok="t"/>
              </v:shape>
            </v:group>
            <v:group style="position:absolute;left:9508;top:-3533;width:40;height:2" coordorigin="9508,-3533" coordsize="40,2">
              <v:shape style="position:absolute;left:9508;top:-3533;width:40;height:2" coordorigin="9508,-3533" coordsize="40,0" path="m9508,-3533l9548,-3533e" filled="f" stroked="t" strokeweight="1.938pt" strokecolor="#000000">
                <v:path arrowok="t"/>
              </v:shape>
            </v:group>
            <v:group style="position:absolute;left:9508;top:355;width:40;height:2" coordorigin="9508,355" coordsize="40,2">
              <v:shape style="position:absolute;left:9508;top:355;width:40;height:2" coordorigin="9508,355" coordsize="40,0" path="m9508,355l9548,355e" filled="f" stroked="t" strokeweight="2.0129pt" strokecolor="#000000">
                <v:path arrowok="t"/>
              </v:shape>
            </v:group>
            <v:group style="position:absolute;left:10221;top:-3533;width:40;height:2" coordorigin="10221,-3533" coordsize="40,2">
              <v:shape style="position:absolute;left:10221;top:-3533;width:40;height:2" coordorigin="10221,-3533" coordsize="40,0" path="m10221,-3533l10261,-3533e" filled="f" stroked="t" strokeweight="1.938pt" strokecolor="#000000">
                <v:path arrowok="t"/>
              </v:shape>
            </v:group>
            <v:group style="position:absolute;left:10221;top:355;width:40;height:2" coordorigin="10221,355" coordsize="40,2">
              <v:shape style="position:absolute;left:10221;top:355;width:40;height:2" coordorigin="10221,355" coordsize="40,0" path="m10221,355l10261,355e" filled="f" stroked="t" strokeweight="2.0129pt" strokecolor="#000000">
                <v:path arrowok="t"/>
              </v:shape>
            </v:group>
            <v:group style="position:absolute;left:6679;top:375;width:39;height:2" coordorigin="6679,375" coordsize="39,2">
              <v:shape style="position:absolute;left:6679;top:375;width:39;height:2" coordorigin="6679,375" coordsize="39,0" path="m6679,375l6718,375e" filled="f" stroked="t" strokeweight="2.0pt" strokecolor="#000000">
                <v:path arrowok="t"/>
              </v:shape>
            </v:group>
            <v:group style="position:absolute;left:10557;top:-411;width:40;height:2" coordorigin="10557,-411" coordsize="40,2">
              <v:shape style="position:absolute;left:10557;top:-411;width:40;height:2" coordorigin="10557,-411" coordsize="40,0" path="m10597,-411l10557,-411e" filled="f" stroked="t" strokeweight="2.0pt" strokecolor="#000000">
                <v:path arrowok="t"/>
              </v:shape>
            </v:group>
            <v:group style="position:absolute;left:6679;top:-411;width:39;height:2" coordorigin="6679,-411" coordsize="39,2">
              <v:shape style="position:absolute;left:6679;top:-411;width:39;height:2" coordorigin="6679,-411" coordsize="39,0" path="m6679,-411l6718,-411e" filled="f" stroked="t" strokeweight="2.0pt" strokecolor="#000000">
                <v:path arrowok="t"/>
              </v:shape>
            </v:group>
            <v:group style="position:absolute;left:10557;top:-1197;width:40;height:2" coordorigin="10557,-1197" coordsize="40,2">
              <v:shape style="position:absolute;left:10557;top:-1197;width:40;height:2" coordorigin="10557,-1197" coordsize="40,0" path="m10597,-1197l10557,-1197e" filled="f" stroked="t" strokeweight="2.0pt" strokecolor="#000000">
                <v:path arrowok="t"/>
              </v:shape>
            </v:group>
            <v:group style="position:absolute;left:6679;top:-1197;width:39;height:2" coordorigin="6679,-1197" coordsize="39,2">
              <v:shape style="position:absolute;left:6679;top:-1197;width:39;height:2" coordorigin="6679,-1197" coordsize="39,0" path="m6679,-1197l6718,-1197e" filled="f" stroked="t" strokeweight="2.0pt" strokecolor="#000000">
                <v:path arrowok="t"/>
              </v:shape>
            </v:group>
            <v:group style="position:absolute;left:10557;top:-1982;width:40;height:2" coordorigin="10557,-1982" coordsize="40,2">
              <v:shape style="position:absolute;left:10557;top:-1982;width:40;height:2" coordorigin="10557,-1982" coordsize="40,0" path="m10597,-1982l10557,-1982e" filled="f" stroked="t" strokeweight="2.0pt" strokecolor="#000000">
                <v:path arrowok="t"/>
              </v:shape>
            </v:group>
            <v:group style="position:absolute;left:6679;top:-1982;width:39;height:2" coordorigin="6679,-1982" coordsize="39,2">
              <v:shape style="position:absolute;left:6679;top:-1982;width:39;height:2" coordorigin="6679,-1982" coordsize="39,0" path="m6679,-1982l6718,-1982e" filled="f" stroked="t" strokeweight="2.0pt" strokecolor="#000000">
                <v:path arrowok="t"/>
              </v:shape>
            </v:group>
            <v:group style="position:absolute;left:10557;top:-2768;width:40;height:2" coordorigin="10557,-2768" coordsize="40,2">
              <v:shape style="position:absolute;left:10557;top:-2768;width:40;height:2" coordorigin="10557,-2768" coordsize="40,0" path="m10597,-2768l10557,-2768e" filled="f" stroked="t" strokeweight="2.0pt" strokecolor="#000000">
                <v:path arrowok="t"/>
              </v:shape>
            </v:group>
            <v:group style="position:absolute;left:6679;top:-2768;width:39;height:2" coordorigin="6679,-2768" coordsize="39,2">
              <v:shape style="position:absolute;left:6679;top:-2768;width:39;height:2" coordorigin="6679,-2768" coordsize="39,0" path="m6679,-2768l6718,-2768e" filled="f" stroked="t" strokeweight="2.0pt" strokecolor="#000000">
                <v:path arrowok="t"/>
              </v:shape>
            </v:group>
            <v:group style="position:absolute;left:6679;top:-3552;width:39;height:2" coordorigin="6679,-3552" coordsize="39,2">
              <v:shape style="position:absolute;left:6679;top:-3552;width:39;height:2" coordorigin="6679,-3552" coordsize="39,0" path="m6679,-3552l6718,-3552e" filled="f" stroked="t" strokeweight="2.0pt" strokecolor="#000000">
                <v:path arrowok="t"/>
              </v:shape>
            </v:group>
            <v:group style="position:absolute;left:9205;top:-254;width:80;height:77" coordorigin="9205,-254" coordsize="80,77">
              <v:shape style="position:absolute;left:9205;top:-254;width:80;height:77" coordorigin="9205,-254" coordsize="80,77" path="m9232,-254l9217,-244,9207,-226,9205,-199,9216,-186,9235,-178,9264,-178,9279,-193,9285,-214,9284,-222,9276,-239,9258,-251,9232,-254e" filled="t" fillcolor="#000000" stroked="f">
                <v:path arrowok="t"/>
                <v:fill/>
              </v:shape>
            </v:group>
            <v:group style="position:absolute;left:7103;top:-48;width:80;height:77" coordorigin="7103,-48" coordsize="80,77">
              <v:shape style="position:absolute;left:7103;top:-48;width:80;height:77" coordorigin="7103,-48" coordsize="80,77" path="m7130,-48l7115,-38,7105,-20,7103,7,7114,20,7133,28,7162,29,7178,14,7183,-8,7183,-16,7174,-33,7156,-45,7130,-48e" filled="t" fillcolor="#000000" stroked="f">
                <v:path arrowok="t"/>
                <v:fill/>
              </v:shape>
            </v:group>
            <v:group style="position:absolute;left:10416;top:-1675;width:80;height:77" coordorigin="10416,-1675" coordsize="80,77">
              <v:shape style="position:absolute;left:10416;top:-1675;width:80;height:77" coordorigin="10416,-1675" coordsize="80,77" path="m10443,-1675l10428,-1666,10418,-1647,10416,-1620,10427,-1607,10446,-1599,10475,-1599,10490,-1614,10496,-1635,10495,-1644,10487,-1661,10469,-1672,10443,-1675e" filled="t" fillcolor="#000000" stroked="f">
                <v:path arrowok="t"/>
                <v:fill/>
              </v:shape>
            </v:group>
            <v:group style="position:absolute;left:10096;top:-1529;width:80;height:77" coordorigin="10096,-1529" coordsize="80,77">
              <v:shape style="position:absolute;left:10096;top:-1529;width:80;height:77" coordorigin="10096,-1529" coordsize="80,77" path="m10123,-1529l10108,-1520,10098,-1501,10096,-1474,10107,-1461,10126,-1453,10155,-1453,10170,-1468,10176,-1489,10175,-1498,10167,-1515,10149,-1526,10123,-1529e" filled="t" fillcolor="#000000" stroked="f">
                <v:path arrowok="t"/>
                <v:fill/>
              </v:shape>
            </v:group>
            <v:group style="position:absolute;left:7174;top:-546;width:80;height:77" coordorigin="7174,-546" coordsize="80,77">
              <v:shape style="position:absolute;left:7174;top:-546;width:80;height:77" coordorigin="7174,-546" coordsize="80,77" path="m7201,-546l7186,-536,7176,-518,7174,-491,7185,-478,7204,-470,7233,-470,7248,-485,7254,-506,7253,-514,7245,-531,7227,-543,7201,-546e" filled="t" fillcolor="#000000" stroked="f">
                <v:path arrowok="t"/>
                <v:fill/>
              </v:shape>
            </v:group>
            <v:group style="position:absolute;left:6888;top:-1559;width:80;height:76" coordorigin="6888,-1559" coordsize="80,76">
              <v:shape style="position:absolute;left:6888;top:-1559;width:80;height:76" coordorigin="6888,-1559" coordsize="80,76" path="m6916,-1559l6900,-1550,6890,-1531,6888,-1504,6899,-1491,6919,-1483,6947,-1483,6963,-1498,6969,-1519,6968,-1528,6959,-1545,6942,-1556,6916,-1559e" filled="t" fillcolor="#000000" stroked="f">
                <v:path arrowok="t"/>
                <v:fill/>
              </v:shape>
            </v:group>
            <v:group style="position:absolute;left:10345;top:-595;width:80;height:77" coordorigin="10345,-595" coordsize="80,77">
              <v:shape style="position:absolute;left:10345;top:-595;width:80;height:77" coordorigin="10345,-595" coordsize="80,77" path="m10372,-595l10357,-586,10347,-567,10345,-540,10356,-527,10375,-519,10404,-519,10419,-534,10425,-555,10424,-564,10416,-581,10398,-592,10372,-595e" filled="t" fillcolor="#000000" stroked="f">
                <v:path arrowok="t"/>
                <v:fill/>
              </v:shape>
            </v:group>
            <v:group style="position:absolute;left:6710;top:-1166;width:80;height:77" coordorigin="6710,-1166" coordsize="80,77">
              <v:shape style="position:absolute;left:6710;top:-1166;width:80;height:77" coordorigin="6710,-1166" coordsize="80,77" path="m6737,-1166l6722,-1157,6712,-1139,6710,-1111,6721,-1098,6741,-1090,6769,-1090,6785,-1105,6790,-1126,6790,-1135,6781,-1152,6763,-1163,6737,-1166e" filled="t" fillcolor="#000000" stroked="f">
                <v:path arrowok="t"/>
                <v:fill/>
              </v:shape>
            </v:group>
            <v:group style="position:absolute;left:8954;top:-2036;width:80;height:76" coordorigin="8954,-2036" coordsize="80,76">
              <v:shape style="position:absolute;left:8954;top:-2036;width:80;height:76" coordorigin="8954,-2036" coordsize="80,76" path="m8981,-2036l8966,-2026,8956,-2008,8954,-1981,8965,-1968,8984,-1960,9013,-1960,9028,-1975,9034,-1996,9033,-2004,9025,-2021,9007,-2033,8981,-2036e" filled="t" fillcolor="#000000" stroked="f">
                <v:path arrowok="t"/>
                <v:fill/>
              </v:shape>
            </v:group>
            <v:group style="position:absolute;left:8348;top:-1227;width:80;height:77" coordorigin="8348,-1227" coordsize="80,77">
              <v:shape style="position:absolute;left:8348;top:-1227;width:80;height:77" coordorigin="8348,-1227" coordsize="80,77" path="m8376,-1227l8360,-1217,8350,-1199,8348,-1171,8359,-1158,8379,-1150,8407,-1150,8423,-1165,8429,-1186,8428,-1195,8419,-1212,8402,-1223,8376,-1227e" filled="t" fillcolor="#000000" stroked="f">
                <v:path arrowok="t"/>
                <v:fill/>
              </v:shape>
            </v:group>
            <v:group style="position:absolute;left:8848;top:-136;width:80;height:77" coordorigin="8848,-136" coordsize="80,77">
              <v:shape style="position:absolute;left:8848;top:-136;width:80;height:77" coordorigin="8848,-136" coordsize="80,77" path="m8876,-136l8860,-126,8851,-108,8848,-81,8859,-68,8879,-60,8908,-59,8923,-74,8929,-96,8928,-104,8919,-121,8902,-133,8876,-136e" filled="t" fillcolor="#000000" stroked="f">
                <v:path arrowok="t"/>
                <v:fill/>
              </v:shape>
            </v:group>
            <v:group style="position:absolute;left:8385;top:-1203;width:80;height:77" coordorigin="8385,-1203" coordsize="80,77">
              <v:shape style="position:absolute;left:8385;top:-1203;width:80;height:77" coordorigin="8385,-1203" coordsize="80,77" path="m8412,-1203l8397,-1193,8387,-1175,8385,-1148,8396,-1135,8415,-1127,8444,-1126,8459,-1142,8465,-1163,8464,-1171,8456,-1188,8438,-1200,8412,-1203e" filled="t" fillcolor="#000000" stroked="f">
                <v:path arrowok="t"/>
                <v:fill/>
              </v:shape>
            </v:group>
            <v:group style="position:absolute;left:9061;top:-709;width:80;height:77" coordorigin="9061,-709" coordsize="80,77">
              <v:shape style="position:absolute;left:9061;top:-709;width:80;height:77" coordorigin="9061,-709" coordsize="80,77" path="m9088,-709l9073,-700,9063,-681,9061,-654,9072,-641,9091,-633,9120,-633,9136,-648,9141,-669,9141,-677,9132,-694,9114,-706,9088,-709e" filled="t" fillcolor="#000000" stroked="f">
                <v:path arrowok="t"/>
                <v:fill/>
              </v:shape>
            </v:group>
            <v:group style="position:absolute;left:8492;top:-774;width:80;height:76" coordorigin="8492,-774" coordsize="80,76">
              <v:shape style="position:absolute;left:8492;top:-774;width:80;height:76" coordorigin="8492,-774" coordsize="80,76" path="m8519,-774l8504,-764,8494,-746,8492,-718,8503,-705,8522,-697,8551,-697,8567,-712,8572,-734,8572,-742,8563,-759,8545,-770,8519,-774e" filled="t" fillcolor="#000000" stroked="f">
                <v:path arrowok="t"/>
                <v:fill/>
              </v:shape>
            </v:group>
            <v:group style="position:absolute;left:9417;top:-2019;width:80;height:77" coordorigin="9417,-2019" coordsize="80,77">
              <v:shape style="position:absolute;left:9417;top:-2019;width:80;height:77" coordorigin="9417,-2019" coordsize="80,77" path="m9445,-2019l9429,-2009,9419,-1991,9417,-1964,9428,-1950,9448,-1943,9477,-1942,9492,-1957,9498,-1979,9497,-1987,9488,-2004,9471,-2015,9445,-2019e" filled="t" fillcolor="#000000" stroked="f">
                <v:path arrowok="t"/>
                <v:fill/>
              </v:shape>
            </v:group>
            <v:group style="position:absolute;left:8848;top:-1340;width:80;height:77" coordorigin="8848,-1340" coordsize="80,77">
              <v:shape style="position:absolute;left:8848;top:-1340;width:80;height:77" coordorigin="8848,-1340" coordsize="80,77" path="m8876,-1340l8860,-1331,8851,-1312,8848,-1285,8859,-1272,8879,-1264,8908,-1264,8923,-1279,8929,-1300,8928,-1309,8919,-1326,8902,-1337,8876,-1340e" filled="t" fillcolor="#000000" stroked="f">
                <v:path arrowok="t"/>
                <v:fill/>
              </v:shape>
            </v:group>
            <v:group style="position:absolute;left:10487;top:-980;width:80;height:76" coordorigin="10487,-980" coordsize="80,76">
              <v:shape style="position:absolute;left:10487;top:-980;width:80;height:76" coordorigin="10487,-980" coordsize="80,76" path="m10514,-980l10498,-970,10489,-952,10487,-925,10497,-911,10517,-904,10546,-903,10561,-918,10567,-940,10566,-948,10557,-965,10540,-976,10514,-980e" filled="t" fillcolor="#000000" stroked="f">
                <v:path arrowok="t"/>
                <v:fill/>
              </v:shape>
            </v:group>
            <v:group style="position:absolute;left:9596;top:-1463;width:80;height:77" coordorigin="9596,-1463" coordsize="80,77">
              <v:shape style="position:absolute;left:9596;top:-1463;width:80;height:77" coordorigin="9596,-1463" coordsize="80,77" path="m9623,-1463l9607,-1453,9598,-1435,9596,-1408,9607,-1394,9626,-1387,9655,-1386,9670,-1401,9676,-1423,9675,-1431,9666,-1448,9649,-1459,9623,-1463e" filled="t" fillcolor="#000000" stroked="f">
                <v:path arrowok="t"/>
                <v:fill/>
              </v:shape>
            </v:group>
            <v:group style="position:absolute;left:7386;top:-1096;width:80;height:76" coordorigin="7386,-1096" coordsize="80,76">
              <v:shape style="position:absolute;left:7386;top:-1096;width:80;height:76" coordorigin="7386,-1096" coordsize="80,76" path="m7414,-1096l7398,-1086,7388,-1068,7386,-1041,7397,-1027,7417,-1019,7445,-1019,7461,-1034,7467,-1056,7466,-1064,7457,-1081,7440,-1092,7414,-1096e" filled="t" fillcolor="#000000" stroked="f">
                <v:path arrowok="t"/>
                <v:fill/>
              </v:shape>
            </v:group>
            <v:group style="position:absolute;left:8529;top:-1939;width:80;height:77" coordorigin="8529,-1939" coordsize="80,77">
              <v:shape style="position:absolute;left:8529;top:-1939;width:80;height:77" coordorigin="8529,-1939" coordsize="80,77" path="m8556,-1939l8540,-1930,8531,-1911,8529,-1884,8539,-1871,8559,-1863,8588,-1863,8603,-1878,8609,-1899,8608,-1908,8599,-1925,8582,-1936,8556,-1939e" filled="t" fillcolor="#000000" stroked="f">
                <v:path arrowok="t"/>
                <v:fill/>
              </v:shape>
            </v:group>
            <v:group style="position:absolute;left:6888;top:-671;width:80;height:76" coordorigin="6888,-671" coordsize="80,76">
              <v:shape style="position:absolute;left:6888;top:-671;width:80;height:76" coordorigin="6888,-671" coordsize="80,76" path="m6916,-671l6900,-661,6890,-643,6888,-615,6899,-602,6919,-594,6947,-594,6963,-609,6969,-630,6968,-639,6959,-656,6942,-667,6916,-671e" filled="t" fillcolor="#000000" stroked="f">
                <v:path arrowok="t"/>
                <v:fill/>
              </v:shape>
            </v:group>
            <v:group style="position:absolute;left:10379;top:-1059;width:80;height:77" coordorigin="10379,-1059" coordsize="80,77">
              <v:shape style="position:absolute;left:10379;top:-1059;width:80;height:77" coordorigin="10379,-1059" coordsize="80,77" path="m10407,-1059l10391,-1050,10381,-1031,10379,-1004,10390,-991,10410,-983,10438,-983,10454,-998,10460,-1019,10459,-1027,10450,-1044,10433,-1056,10407,-1059e" filled="t" fillcolor="#000000" stroked="f">
                <v:path arrowok="t"/>
                <v:fill/>
              </v:shape>
            </v:group>
            <v:group style="position:absolute;left:8385;top:-662;width:80;height:77" coordorigin="8385,-662" coordsize="80,77">
              <v:shape style="position:absolute;left:8385;top:-662;width:80;height:77" coordorigin="8385,-662" coordsize="80,77" path="m8412,-662l8397,-652,8387,-634,8385,-607,8396,-594,8415,-586,8444,-585,8459,-600,8465,-622,8464,-630,8456,-647,8438,-659,8412,-662e" filled="t" fillcolor="#000000" stroked="f">
                <v:path arrowok="t"/>
                <v:fill/>
              </v:shape>
            </v:group>
            <v:group style="position:absolute;left:9881;top:-877;width:80;height:76" coordorigin="9881,-877" coordsize="80,76">
              <v:shape style="position:absolute;left:9881;top:-877;width:80;height:76" coordorigin="9881,-877" coordsize="80,76" path="m9908,-877l9893,-867,9883,-849,9881,-822,9892,-808,9912,-800,9940,-800,9956,-815,9962,-837,9961,-845,9952,-862,9934,-873,9908,-877e" filled="t" fillcolor="#000000" stroked="f">
                <v:path arrowok="t"/>
                <v:fill/>
              </v:shape>
            </v:group>
            <v:group style="position:absolute;left:9596;top:-1448;width:80;height:77" coordorigin="9596,-1448" coordsize="80,77">
              <v:shape style="position:absolute;left:9596;top:-1448;width:80;height:77" coordorigin="9596,-1448" coordsize="80,77" path="m9623,-1448l9607,-1438,9598,-1420,9596,-1393,9607,-1379,9626,-1372,9655,-1371,9670,-1386,9676,-1408,9675,-1416,9666,-1433,9649,-1444,9623,-1448e" filled="t" fillcolor="#000000" stroked="f">
                <v:path arrowok="t"/>
                <v:fill/>
              </v:shape>
            </v:group>
            <v:group style="position:absolute;left:7708;top:-235;width:80;height:76" coordorigin="7708,-235" coordsize="80,76">
              <v:shape style="position:absolute;left:7708;top:-235;width:80;height:76" coordorigin="7708,-235" coordsize="80,76" path="m7736,-235l7720,-225,7710,-207,7708,-180,7719,-166,7739,-159,7768,-158,7783,-173,7789,-195,7788,-203,7779,-220,7762,-231,7736,-235e" filled="t" fillcolor="#000000" stroked="f">
                <v:path arrowok="t"/>
                <v:fill/>
              </v:shape>
            </v:group>
            <v:group style="position:absolute;left:10059;top:263;width:80;height:77" coordorigin="10059,263" coordsize="80,77">
              <v:shape style="position:absolute;left:10059;top:263;width:80;height:77" coordorigin="10059,263" coordsize="80,77" path="m10087,263l10071,273,10061,291,10059,319,10070,332,10090,340,10118,340,10134,325,10140,303,10139,295,10130,278,10113,267,10087,263e" filled="t" fillcolor="#000000" stroked="f">
                <v:path arrowok="t"/>
                <v:fill/>
              </v:shape>
            </v:group>
            <v:group style="position:absolute;left:8954;top:-1074;width:80;height:76" coordorigin="8954,-1074" coordsize="80,76">
              <v:shape style="position:absolute;left:8954;top:-1074;width:80;height:76" coordorigin="8954,-1074" coordsize="80,76" path="m8981,-1074l8966,-1065,8956,-1046,8954,-1019,8965,-1006,8984,-998,9013,-998,9028,-1013,9034,-1034,9033,-1042,9025,-1059,9007,-1071,8981,-1074e" filled="t" fillcolor="#000000" stroked="f">
                <v:path arrowok="t"/>
                <v:fill/>
              </v:shape>
            </v:group>
            <v:group style="position:absolute;left:8954;top:-885;width:80;height:77" coordorigin="8954,-885" coordsize="80,77">
              <v:shape style="position:absolute;left:8954;top:-885;width:80;height:77" coordorigin="8954,-885" coordsize="80,77" path="m8981,-885l8966,-876,8956,-857,8954,-830,8965,-817,8984,-809,9013,-809,9028,-824,9034,-845,9033,-854,9025,-871,9007,-882,8981,-885e" filled="t" fillcolor="#000000" stroked="f">
                <v:path arrowok="t"/>
                <v:fill/>
              </v:shape>
            </v:group>
            <v:group style="position:absolute;left:6854;top:-1484;width:80;height:76" coordorigin="6854,-1484" coordsize="80,76">
              <v:shape style="position:absolute;left:6854;top:-1484;width:80;height:76" coordorigin="6854,-1484" coordsize="80,76" path="m6881,-1484l6866,-1475,6856,-1456,6854,-1429,6865,-1416,6884,-1408,6913,-1408,6928,-1423,6934,-1444,6933,-1453,6925,-1470,6907,-1481,6881,-1484e" filled="t" fillcolor="#000000" stroked="f">
                <v:path arrowok="t"/>
                <v:fill/>
              </v:shape>
            </v:group>
            <v:group style="position:absolute;left:8741;top:-1815;width:80;height:77" coordorigin="8741,-1815" coordsize="80,77">
              <v:shape style="position:absolute;left:8741;top:-1815;width:80;height:77" coordorigin="8741,-1815" coordsize="80,77" path="m8768,-1815l8753,-1805,8743,-1787,8741,-1760,8752,-1746,8772,-1739,8800,-1738,8816,-1753,8821,-1775,8821,-1783,8812,-1800,8794,-1812,8768,-1815e" filled="t" fillcolor="#000000" stroked="f">
                <v:path arrowok="t"/>
                <v:fill/>
              </v:shape>
            </v:group>
            <v:group style="position:absolute;left:8314;top:-1207;width:80;height:76" coordorigin="8314,-1207" coordsize="80,76">
              <v:shape style="position:absolute;left:8314;top:-1207;width:80;height:76" coordorigin="8314,-1207" coordsize="80,76" path="m8341,-1207l8326,-1198,8316,-1179,8314,-1152,8325,-1139,8344,-1131,8373,-1131,8388,-1146,8394,-1167,8393,-1176,8385,-1193,8367,-1204,8341,-1207e" filled="t" fillcolor="#000000" stroked="f">
                <v:path arrowok="t"/>
                <v:fill/>
              </v:shape>
            </v:group>
            <v:group style="position:absolute;left:10452;top:-484;width:80;height:76" coordorigin="10452,-484" coordsize="80,76">
              <v:shape style="position:absolute;left:10452;top:-484;width:80;height:76" coordorigin="10452,-484" coordsize="80,76" path="m10480,-484l10464,-474,10454,-456,10452,-429,10463,-415,10483,-408,10511,-407,10527,-422,10533,-444,10532,-452,10523,-469,10506,-480,10480,-484e" filled="t" fillcolor="#000000" stroked="f">
                <v:path arrowok="t"/>
                <v:fill/>
              </v:shape>
            </v:group>
            <v:group style="position:absolute;left:7601;top:-1433;width:80;height:77" coordorigin="7601,-1433" coordsize="80,77">
              <v:shape style="position:absolute;left:7601;top:-1433;width:80;height:77" coordorigin="7601,-1433" coordsize="80,77" path="m7628,-1433l7613,-1423,7603,-1405,7601,-1378,7612,-1364,7632,-1357,7660,-1356,7676,-1371,7681,-1393,7681,-1401,7672,-1418,7654,-1429,7628,-1433e" filled="t" fillcolor="#000000" stroked="f">
                <v:path arrowok="t"/>
                <v:fill/>
              </v:shape>
            </v:group>
            <v:group style="position:absolute;left:9666;top:-647;width:80;height:76" coordorigin="9666,-647" coordsize="80,76">
              <v:shape style="position:absolute;left:9666;top:-647;width:80;height:76" coordorigin="9666,-647" coordsize="80,76" path="m9694,-647l9678,-637,9668,-619,9666,-592,9677,-579,9697,-571,9726,-570,9741,-585,9747,-607,9746,-615,9737,-632,9720,-644,9694,-647e" filled="t" fillcolor="#000000" stroked="f">
                <v:path arrowok="t"/>
                <v:fill/>
              </v:shape>
            </v:group>
            <v:group style="position:absolute;left:7352;top:-744;width:80;height:77" coordorigin="7352,-744" coordsize="80,77">
              <v:shape style="position:absolute;left:7352;top:-744;width:80;height:77" coordorigin="7352,-744" coordsize="80,77" path="m7379,-744l7364,-734,7354,-716,7352,-688,7363,-675,7382,-667,7411,-667,7427,-682,7432,-703,7432,-712,7423,-729,7405,-740,7379,-744e" filled="t" fillcolor="#000000" stroked="f">
                <v:path arrowok="t"/>
                <v:fill/>
              </v:shape>
            </v:group>
            <v:group style="position:absolute;left:7779;top:-495;width:80;height:77" coordorigin="7779,-495" coordsize="80,77">
              <v:shape style="position:absolute;left:7779;top:-495;width:80;height:77" coordorigin="7779,-495" coordsize="80,77" path="m7807,-495l7791,-485,7781,-467,7779,-439,7790,-426,7810,-418,7838,-418,7854,-433,7860,-454,7859,-463,7850,-480,7833,-491,7807,-495e" filled="t" fillcolor="#000000" stroked="f">
                <v:path arrowok="t"/>
                <v:fill/>
              </v:shape>
            </v:group>
            <v:group style="position:absolute;left:9310;top:-1323;width:80;height:77" coordorigin="9310,-1323" coordsize="80,77">
              <v:shape style="position:absolute;left:9310;top:-1323;width:80;height:77" coordorigin="9310,-1323" coordsize="80,77" path="m9337,-1323l9322,-1314,9312,-1295,9310,-1268,9321,-1255,9340,-1247,9369,-1247,9385,-1262,9390,-1283,9390,-1291,9381,-1308,9363,-1320,9337,-1323e" filled="t" fillcolor="#000000" stroked="f">
                <v:path arrowok="t"/>
                <v:fill/>
              </v:shape>
            </v:group>
            <v:group style="position:absolute;left:8885;top:-619;width:80;height:77" coordorigin="8885,-619" coordsize="80,77">
              <v:shape style="position:absolute;left:8885;top:-619;width:80;height:77" coordorigin="8885,-619" coordsize="80,77" path="m8912,-619l8897,-609,8887,-591,8885,-564,8896,-551,8915,-543,8944,-543,8959,-558,8965,-579,8964,-587,8956,-604,8938,-616,8912,-619e" filled="t" fillcolor="#000000" stroked="f">
                <v:path arrowok="t"/>
                <v:fill/>
              </v:shape>
            </v:group>
            <v:group style="position:absolute;left:8885;top:-578;width:80;height:77" coordorigin="8885,-578" coordsize="80,77">
              <v:shape style="position:absolute;left:8885;top:-578;width:80;height:77" coordorigin="8885,-578" coordsize="80,77" path="m8912,-578l8897,-569,8887,-550,8885,-523,8896,-510,8915,-502,8944,-502,8959,-517,8965,-538,8964,-547,8956,-564,8938,-575,8912,-578e" filled="t" fillcolor="#000000" stroked="f">
                <v:path arrowok="t"/>
                <v:fill/>
              </v:shape>
            </v:group>
            <v:group style="position:absolute;left:8348;top:-1589;width:80;height:77" coordorigin="8348,-1589" coordsize="80,77">
              <v:shape style="position:absolute;left:8348;top:-1589;width:80;height:77" coordorigin="8348,-1589" coordsize="80,77" path="m8376,-1589l8360,-1580,8350,-1561,8348,-1534,8359,-1521,8379,-1513,8407,-1513,8423,-1528,8429,-1549,8428,-1558,8419,-1575,8402,-1586,8376,-1589e" filled="t" fillcolor="#000000" stroked="f">
                <v:path arrowok="t"/>
                <v:fill/>
              </v:shape>
            </v:group>
            <v:group style="position:absolute;left:7923;top:-827;width:80;height:76" coordorigin="7923,-827" coordsize="80,76">
              <v:shape style="position:absolute;left:7923;top:-827;width:80;height:76" coordorigin="7923,-827" coordsize="80,76" path="m7950,-827l7935,-818,7925,-799,7923,-772,7934,-759,7954,-751,7982,-751,7998,-766,8004,-787,8003,-796,7994,-813,7976,-824,7950,-827e" filled="t" fillcolor="#000000" stroked="f">
                <v:path arrowok="t"/>
                <v:fill/>
              </v:shape>
            </v:group>
            <v:group style="position:absolute;left:7992;top:-1111;width:80;height:77" coordorigin="7992,-1111" coordsize="80,77">
              <v:shape style="position:absolute;left:7992;top:-1111;width:80;height:77" coordorigin="7992,-1111" coordsize="80,77" path="m8019,-1111l8004,-1101,7994,-1083,7992,-1056,8003,-1042,8022,-1034,8051,-1034,8066,-1049,8072,-1071,8071,-1079,8063,-1096,8045,-1107,8019,-1111e" filled="t" fillcolor="#000000" stroked="f">
                <v:path arrowok="t"/>
                <v:fill/>
              </v:shape>
            </v:group>
            <v:group style="position:absolute;left:8990;top:-460;width:80;height:77" coordorigin="8990,-460" coordsize="80,77">
              <v:shape style="position:absolute;left:8990;top:-460;width:80;height:77" coordorigin="8990,-460" coordsize="80,77" path="m9017,-460l9002,-451,8992,-432,8990,-405,9001,-392,9021,-384,9049,-384,9065,-399,9071,-420,9070,-428,9061,-445,9043,-457,9017,-460e" filled="t" fillcolor="#000000" stroked="f">
                <v:path arrowok="t"/>
                <v:fill/>
              </v:shape>
            </v:group>
            <v:group style="position:absolute;left:9847;top:-939;width:80;height:76" coordorigin="9847,-939" coordsize="80,76">
              <v:shape style="position:absolute;left:9847;top:-939;width:80;height:76" coordorigin="9847,-939" coordsize="80,76" path="m9874,-939l9859,-929,9849,-911,9847,-884,9858,-870,9877,-863,9906,-862,9921,-877,9927,-899,9926,-907,9918,-924,9900,-936,9874,-939e" filled="t" fillcolor="#000000" stroked="f">
                <v:path arrowok="t"/>
                <v:fill/>
              </v:shape>
            </v:group>
            <v:group style="position:absolute;left:8421;top:-540;width:80;height:77" coordorigin="8421,-540" coordsize="80,77">
              <v:shape style="position:absolute;left:8421;top:-540;width:80;height:77" coordorigin="8421,-540" coordsize="80,77" path="m8449,-540l8433,-530,8423,-512,8421,-484,8432,-471,8452,-463,8480,-463,8496,-478,8502,-499,8501,-508,8492,-525,8475,-536,8449,-540e" filled="t" fillcolor="#000000" stroked="f">
                <v:path arrowok="t"/>
                <v:fill/>
              </v:shape>
            </v:group>
            <v:group style="position:absolute;left:9632;top:-432;width:80;height:76" coordorigin="9632,-432" coordsize="80,76">
              <v:shape style="position:absolute;left:9632;top:-432;width:80;height:76" coordorigin="9632,-432" coordsize="80,76" path="m9659,-432l9644,-423,9634,-404,9632,-377,9643,-364,9663,-356,9691,-356,9707,-371,9712,-392,9712,-401,9703,-418,9685,-429,9659,-432e" filled="t" fillcolor="#000000" stroked="f">
                <v:path arrowok="t"/>
                <v:fill/>
              </v:shape>
            </v:group>
            <v:group style="position:absolute;left:7210;top:-2304;width:80;height:77" coordorigin="7210,-2304" coordsize="80,77">
              <v:shape style="position:absolute;left:7210;top:-2304;width:80;height:77" coordorigin="7210,-2304" coordsize="80,77" path="m7238,-2304l7222,-2295,7212,-2276,7210,-2249,7221,-2236,7241,-2228,7269,-2228,7285,-2243,7291,-2264,7290,-2273,7281,-2290,7264,-2301,7238,-2304e" filled="t" fillcolor="#000000" stroked="f">
                <v:path arrowok="t"/>
                <v:fill/>
              </v:shape>
            </v:group>
            <v:group style="position:absolute;left:7708;top:-179;width:80;height:76" coordorigin="7708,-179" coordsize="80,76">
              <v:shape style="position:absolute;left:7708;top:-179;width:80;height:76" coordorigin="7708,-179" coordsize="80,76" path="m7736,-179l7720,-169,7710,-151,7708,-124,7719,-110,7739,-103,7768,-102,7783,-117,7789,-139,7788,-147,7779,-164,7762,-176,7736,-179e" filled="t" fillcolor="#000000" stroked="f">
                <v:path arrowok="t"/>
                <v:fill/>
              </v:shape>
            </v:group>
            <v:group style="position:absolute;left:9810;top:-14;width:80;height:77" coordorigin="9810,-14" coordsize="80,77">
              <v:shape style="position:absolute;left:9810;top:-14;width:80;height:77" coordorigin="9810,-14" coordsize="80,77" path="m9838,-14l9822,-4,9812,14,9810,42,9821,55,9841,63,9869,63,9885,48,9891,27,9890,18,9881,1,9864,-10,9838,-14e" filled="t" fillcolor="#000000" stroked="f">
                <v:path arrowok="t"/>
                <v:fill/>
              </v:shape>
            </v:group>
            <v:group style="position:absolute;left:9205;top:-1458;width:80;height:77" coordorigin="9205,-1458" coordsize="80,77">
              <v:shape style="position:absolute;left:9205;top:-1458;width:80;height:77" coordorigin="9205,-1458" coordsize="80,77" path="m9232,-1458l9217,-1449,9207,-1430,9205,-1403,9216,-1390,9235,-1382,9264,-1382,9279,-1397,9285,-1418,9284,-1427,9276,-1444,9258,-1455,9232,-1458e" filled="t" fillcolor="#004DFF" stroked="f">
                <v:path arrowok="t"/>
                <v:fill/>
              </v:shape>
            </v:group>
            <v:group style="position:absolute;left:7103;top:-1471;width:80;height:76" coordorigin="7103,-1471" coordsize="80,76">
              <v:shape style="position:absolute;left:7103;top:-1471;width:80;height:76" coordorigin="7103,-1471" coordsize="80,76" path="m7130,-1471l7115,-1462,7105,-1443,7103,-1416,7114,-1403,7133,-1395,7162,-1395,7178,-1410,7183,-1431,7183,-1440,7174,-1457,7156,-1468,7130,-1471e" filled="t" fillcolor="#004DFF" stroked="f">
                <v:path arrowok="t"/>
                <v:fill/>
              </v:shape>
            </v:group>
            <v:group style="position:absolute;left:10416;top:-3161;width:80;height:76" coordorigin="10416,-3161" coordsize="80,76">
              <v:shape style="position:absolute;left:10416;top:-3161;width:80;height:76" coordorigin="10416,-3161" coordsize="80,76" path="m10443,-3161l10428,-3151,10418,-3133,10416,-3106,10427,-3093,10446,-3085,10475,-3085,10490,-3100,10496,-3121,10495,-3129,10487,-3146,10469,-3158,10443,-3161e" filled="t" fillcolor="#004DFF" stroked="f">
                <v:path arrowok="t"/>
                <v:fill/>
              </v:shape>
            </v:group>
            <v:group style="position:absolute;left:10096;top:-1978;width:80;height:76" coordorigin="10096,-1978" coordsize="80,76">
              <v:shape style="position:absolute;left:10096;top:-1978;width:80;height:76" coordorigin="10096,-1978" coordsize="80,76" path="m10123,-1978l10108,-1968,10098,-1950,10096,-1923,10107,-1910,10126,-1902,10155,-1902,10170,-1917,10176,-1938,10175,-1946,10167,-1963,10149,-1975,10123,-1978e" filled="t" fillcolor="#004DFF" stroked="f">
                <v:path arrowok="t"/>
                <v:fill/>
              </v:shape>
            </v:group>
            <v:group style="position:absolute;left:7174;top:-1716;width:80;height:77" coordorigin="7174,-1716" coordsize="80,77">
              <v:shape style="position:absolute;left:7174;top:-1716;width:80;height:77" coordorigin="7174,-1716" coordsize="80,77" path="m7201,-1716l7186,-1706,7176,-1688,7174,-1661,7185,-1648,7204,-1640,7233,-1640,7248,-1655,7254,-1676,7253,-1684,7245,-1701,7227,-1713,7201,-1716e" filled="t" fillcolor="#004DFF" stroked="f">
                <v:path arrowok="t"/>
                <v:fill/>
              </v:shape>
            </v:group>
            <v:group style="position:absolute;left:6888;top:-2066;width:80;height:77" coordorigin="6888,-2066" coordsize="80,77">
              <v:shape style="position:absolute;left:6888;top:-2066;width:80;height:77" coordorigin="6888,-2066" coordsize="80,77" path="m6916,-2066l6900,-2056,6890,-2038,6888,-2011,6899,-1998,6919,-1990,6947,-1990,6963,-2005,6969,-2026,6968,-2034,6959,-2051,6942,-2063,6916,-2066e" filled="t" fillcolor="#004DFF" stroked="f">
                <v:path arrowok="t"/>
                <v:fill/>
              </v:shape>
            </v:group>
            <v:group style="position:absolute;left:10345;top:-1793;width:80;height:77" coordorigin="10345,-1793" coordsize="80,77">
              <v:shape style="position:absolute;left:10345;top:-1793;width:80;height:77" coordorigin="10345,-1793" coordsize="80,77" path="m10372,-1793l10357,-1784,10347,-1765,10345,-1738,10356,-1725,10375,-1717,10404,-1717,10419,-1732,10425,-1753,10424,-1762,10416,-1779,10398,-1790,10372,-1793e" filled="t" fillcolor="#004DFF" stroked="f">
                <v:path arrowok="t"/>
                <v:fill/>
              </v:shape>
            </v:group>
            <v:group style="position:absolute;left:6710;top:-2077;width:80;height:77" coordorigin="6710,-2077" coordsize="80,77">
              <v:shape style="position:absolute;left:6710;top:-2077;width:80;height:77" coordorigin="6710,-2077" coordsize="80,77" path="m6737,-2077l6722,-2067,6712,-2049,6710,-2022,6721,-2008,6741,-2001,6769,-2000,6785,-2015,6790,-2037,6790,-2045,6781,-2062,6763,-2073,6737,-2077e" filled="t" fillcolor="#004DFF" stroked="f">
                <v:path arrowok="t"/>
                <v:fill/>
              </v:shape>
            </v:group>
            <v:group style="position:absolute;left:8954;top:-2364;width:80;height:77" coordorigin="8954,-2364" coordsize="80,77">
              <v:shape style="position:absolute;left:8954;top:-2364;width:80;height:77" coordorigin="8954,-2364" coordsize="80,77" path="m8981,-2364l8966,-2355,8956,-2336,8954,-2309,8965,-2296,8984,-2288,9013,-2288,9028,-2303,9034,-2324,9033,-2333,9025,-2350,9007,-2361,8981,-2364e" filled="t" fillcolor="#004DFF" stroked="f">
                <v:path arrowok="t"/>
                <v:fill/>
              </v:shape>
            </v:group>
            <v:group style="position:absolute;left:8348;top:-2075;width:80;height:76" coordorigin="8348,-2075" coordsize="80,76">
              <v:shape style="position:absolute;left:8348;top:-2075;width:80;height:76" coordorigin="8348,-2075" coordsize="80,76" path="m8376,-2075l8360,-2065,8350,-2047,8348,-2020,8359,-2006,8379,-1998,8407,-1998,8423,-2013,8429,-2035,8428,-2043,8419,-2060,8402,-2071,8376,-2075e" filled="t" fillcolor="#004DFF" stroked="f">
                <v:path arrowok="t"/>
                <v:fill/>
              </v:shape>
            </v:group>
            <v:group style="position:absolute;left:8848;top:-1826;width:80;height:77" coordorigin="8848,-1826" coordsize="80,77">
              <v:shape style="position:absolute;left:8848;top:-1826;width:80;height:77" coordorigin="8848,-1826" coordsize="80,77" path="m8876,-1826l8860,-1816,8851,-1798,8848,-1770,8859,-1757,8879,-1749,8908,-1749,8923,-1764,8929,-1785,8928,-1794,8919,-1811,8902,-1822,8876,-1826e" filled="t" fillcolor="#004DFF" stroked="f">
                <v:path arrowok="t"/>
                <v:fill/>
              </v:shape>
            </v:group>
            <v:group style="position:absolute;left:8385;top:-2264;width:80;height:77" coordorigin="8385,-2264" coordsize="80,77">
              <v:shape style="position:absolute;left:8385;top:-2264;width:80;height:77" coordorigin="8385,-2264" coordsize="80,77" path="m8412,-2264l8397,-2254,8387,-2236,8385,-2208,8396,-2195,8415,-2187,8444,-2187,8459,-2202,8465,-2223,8464,-2232,8456,-2249,8438,-2260,8412,-2264e" filled="t" fillcolor="#004DFF" stroked="f">
                <v:path arrowok="t"/>
                <v:fill/>
              </v:shape>
            </v:group>
            <v:group style="position:absolute;left:9061;top:-982;width:80;height:77" coordorigin="9061,-982" coordsize="80,77">
              <v:shape style="position:absolute;left:9061;top:-982;width:80;height:77" coordorigin="9061,-982" coordsize="80,77" path="m9088,-982l9073,-972,9063,-954,9061,-927,9072,-913,9091,-906,9120,-905,9136,-920,9141,-942,9141,-950,9132,-967,9114,-979,9088,-982e" filled="t" fillcolor="#004DFF" stroked="f">
                <v:path arrowok="t"/>
                <v:fill/>
              </v:shape>
            </v:group>
            <v:group style="position:absolute;left:8492;top:-1873;width:80;height:77" coordorigin="8492,-1873" coordsize="80,77">
              <v:shape style="position:absolute;left:8492;top:-1873;width:80;height:77" coordorigin="8492,-1873" coordsize="80,77" path="m8519,-1873l8504,-1863,8494,-1845,8492,-1818,8503,-1804,8522,-1797,8551,-1796,8567,-1811,8572,-1833,8572,-1841,8563,-1858,8545,-1869,8519,-1873e" filled="t" fillcolor="#004DFF" stroked="f">
                <v:path arrowok="t"/>
                <v:fill/>
              </v:shape>
            </v:group>
            <v:group style="position:absolute;left:9417;top:-2697;width:80;height:76" coordorigin="9417,-2697" coordsize="80,76">
              <v:shape style="position:absolute;left:9417;top:-2697;width:80;height:76" coordorigin="9417,-2697" coordsize="80,76" path="m9445,-2697l9429,-2688,9419,-2669,9417,-2642,9428,-2629,9448,-2621,9477,-2621,9492,-2636,9498,-2657,9497,-2666,9488,-2683,9471,-2694,9445,-2697e" filled="t" fillcolor="#004DFF" stroked="f">
                <v:path arrowok="t"/>
                <v:fill/>
              </v:shape>
            </v:group>
            <v:group style="position:absolute;left:8848;top:-2745;width:80;height:77" coordorigin="8848,-2745" coordsize="80,77">
              <v:shape style="position:absolute;left:8848;top:-2745;width:80;height:77" coordorigin="8848,-2745" coordsize="80,77" path="m8876,-2745l8860,-2735,8851,-2717,8848,-2689,8859,-2676,8879,-2668,8908,-2668,8923,-2683,8929,-2704,8928,-2713,8919,-2730,8902,-2741,8876,-2745e" filled="t" fillcolor="#004DFF" stroked="f">
                <v:path arrowok="t"/>
                <v:fill/>
              </v:shape>
            </v:group>
            <v:group style="position:absolute;left:10487;top:-1828;width:80;height:77" coordorigin="10487,-1828" coordsize="80,77">
              <v:shape style="position:absolute;left:10487;top:-1828;width:80;height:77" coordorigin="10487,-1828" coordsize="80,77" path="m10514,-1828l10498,-1818,10489,-1800,10487,-1773,10497,-1759,10517,-1752,10546,-1751,10561,-1766,10567,-1788,10566,-1796,10557,-1813,10540,-1824,10514,-1828e" filled="t" fillcolor="#004DFF" stroked="f">
                <v:path arrowok="t"/>
                <v:fill/>
              </v:shape>
            </v:group>
            <v:group style="position:absolute;left:9596;top:-1637;width:80;height:77" coordorigin="9596,-1637" coordsize="80,77">
              <v:shape style="position:absolute;left:9596;top:-1637;width:80;height:77" coordorigin="9596,-1637" coordsize="80,77" path="m9623,-1637l9607,-1627,9598,-1609,9596,-1582,9607,-1568,9626,-1560,9655,-1560,9670,-1575,9676,-1597,9675,-1605,9666,-1622,9649,-1633,9623,-1637e" filled="t" fillcolor="#004DFF" stroked="f">
                <v:path arrowok="t"/>
                <v:fill/>
              </v:shape>
            </v:group>
            <v:group style="position:absolute;left:7386;top:-2165;width:80;height:77" coordorigin="7386,-2165" coordsize="80,77">
              <v:shape style="position:absolute;left:7386;top:-2165;width:80;height:77" coordorigin="7386,-2165" coordsize="80,77" path="m7414,-2165l7398,-2155,7388,-2137,7386,-2110,7397,-2096,7417,-2089,7446,-2088,7461,-2103,7467,-2125,7466,-2133,7457,-2150,7440,-2161,7414,-2165e" filled="t" fillcolor="#004DFF" stroked="f">
                <v:path arrowok="t"/>
                <v:fill/>
              </v:shape>
            </v:group>
            <v:group style="position:absolute;left:8529;top:-1905;width:80;height:77" coordorigin="8529,-1905" coordsize="80,77">
              <v:shape style="position:absolute;left:8529;top:-1905;width:80;height:77" coordorigin="8529,-1905" coordsize="80,77" path="m8556,-1905l8540,-1895,8531,-1877,8529,-1850,8539,-1837,8559,-1829,8588,-1829,8603,-1844,8609,-1865,8608,-1873,8599,-1890,8582,-1902,8556,-1905e" filled="t" fillcolor="#004DFF" stroked="f">
                <v:path arrowok="t"/>
                <v:fill/>
              </v:shape>
            </v:group>
            <v:group style="position:absolute;left:6888;top:-2218;width:80;height:76" coordorigin="6888,-2218" coordsize="80,76">
              <v:shape style="position:absolute;left:6888;top:-2218;width:80;height:76" coordorigin="6888,-2218" coordsize="80,76" path="m6916,-2218l6900,-2209,6890,-2191,6888,-2163,6899,-2150,6919,-2142,6947,-2142,6963,-2157,6969,-2178,6968,-2187,6959,-2204,6942,-2215,6916,-2218e" filled="t" fillcolor="#004DFF" stroked="f">
                <v:path arrowok="t"/>
                <v:fill/>
              </v:shape>
            </v:group>
            <v:group style="position:absolute;left:10379;top:-1896;width:80;height:77" coordorigin="10379,-1896" coordsize="80,77">
              <v:shape style="position:absolute;left:10379;top:-1896;width:80;height:77" coordorigin="10379,-1896" coordsize="80,77" path="m10407,-1896l10391,-1887,10381,-1868,10379,-1841,10390,-1828,10410,-1820,10438,-1820,10454,-1835,10460,-1856,10459,-1865,10450,-1882,10433,-1893,10407,-1896e" filled="t" fillcolor="#004DFF" stroked="f">
                <v:path arrowok="t"/>
                <v:fill/>
              </v:shape>
            </v:group>
            <v:group style="position:absolute;left:8385;top:-1813;width:80;height:76" coordorigin="8385,-1813" coordsize="80,76">
              <v:shape style="position:absolute;left:8385;top:-1813;width:80;height:76" coordorigin="8385,-1813" coordsize="80,76" path="m8412,-1813l8397,-1803,8387,-1785,8385,-1758,8396,-1744,8415,-1737,8444,-1736,8459,-1751,8465,-1773,8464,-1781,8456,-1798,8438,-1809,8412,-1813e" filled="t" fillcolor="#004DFF" stroked="f">
                <v:path arrowok="t"/>
                <v:fill/>
              </v:shape>
            </v:group>
            <v:group style="position:absolute;left:9881;top:-1834;width:80;height:77" coordorigin="9881,-1834" coordsize="80,77">
              <v:shape style="position:absolute;left:9881;top:-1834;width:80;height:77" coordorigin="9881,-1834" coordsize="80,77" path="m9908,-1834l9893,-1825,9883,-1806,9881,-1779,9892,-1766,9912,-1758,9940,-1758,9956,-1773,9962,-1794,9961,-1802,9952,-1819,9934,-1831,9908,-1834e" filled="t" fillcolor="#004DFF" stroked="f">
                <v:path arrowok="t"/>
                <v:fill/>
              </v:shape>
            </v:group>
            <v:group style="position:absolute;left:9596;top:-2066;width:80;height:77" coordorigin="9596,-2066" coordsize="80,77">
              <v:shape style="position:absolute;left:9596;top:-2066;width:80;height:77" coordorigin="9596,-2066" coordsize="80,77" path="m9623,-2066l9607,-2056,9598,-2038,9596,-2011,9607,-1998,9626,-1990,9655,-1990,9670,-2005,9676,-2026,9675,-2034,9666,-2051,9649,-2063,9623,-2066e" filled="t" fillcolor="#004DFF" stroked="f">
                <v:path arrowok="t"/>
                <v:fill/>
              </v:shape>
            </v:group>
            <v:group style="position:absolute;left:7708;top:-1042;width:80;height:77" coordorigin="7708,-1042" coordsize="80,77">
              <v:shape style="position:absolute;left:7708;top:-1042;width:80;height:77" coordorigin="7708,-1042" coordsize="80,77" path="m7736,-1042l7720,-1032,7710,-1014,7708,-987,7719,-974,7739,-966,7768,-965,7783,-981,7789,-1002,7788,-1010,7779,-1027,7762,-1039,7736,-1042e" filled="t" fillcolor="#004DFF" stroked="f">
                <v:path arrowok="t"/>
                <v:fill/>
              </v:shape>
            </v:group>
            <v:group style="position:absolute;left:10059;top:-2143;width:80;height:77" coordorigin="10059,-2143" coordsize="80,77">
              <v:shape style="position:absolute;left:10059;top:-2143;width:80;height:77" coordorigin="10059,-2143" coordsize="80,77" path="m10087,-2143l10071,-2134,10061,-2115,10059,-2088,10070,-2075,10090,-2067,10118,-2067,10134,-2082,10140,-2103,10139,-2112,10130,-2129,10113,-2140,10087,-2143e" filled="t" fillcolor="#004DFF" stroked="f">
                <v:path arrowok="t"/>
                <v:fill/>
              </v:shape>
            </v:group>
            <v:group style="position:absolute;left:8954;top:-2487;width:80;height:76" coordorigin="8954,-2487" coordsize="80,76">
              <v:shape style="position:absolute;left:8954;top:-2487;width:80;height:76" coordorigin="8954,-2487" coordsize="80,76" path="m8981,-2487l8966,-2477,8956,-2459,8954,-2432,8965,-2418,8984,-2411,9013,-2410,9028,-2425,9034,-2447,9033,-2455,9025,-2472,9007,-2483,8981,-2487e" filled="t" fillcolor="#004DFF" stroked="f">
                <v:path arrowok="t"/>
                <v:fill/>
              </v:shape>
            </v:group>
            <v:group style="position:absolute;left:8954;top:-2380;width:80;height:76" coordorigin="8954,-2380" coordsize="80,76">
              <v:shape style="position:absolute;left:8954;top:-2380;width:80;height:76" coordorigin="8954,-2380" coordsize="80,76" path="m8981,-2380l8966,-2370,8956,-2352,8954,-2324,8965,-2311,8984,-2303,9013,-2303,9028,-2318,9034,-2339,9033,-2348,9025,-2365,9007,-2376,8981,-2380e" filled="t" fillcolor="#004DFF" stroked="f">
                <v:path arrowok="t"/>
                <v:fill/>
              </v:shape>
            </v:group>
            <v:group style="position:absolute;left:6854;top:-2060;width:80;height:76" coordorigin="6854,-2060" coordsize="80,76">
              <v:shape style="position:absolute;left:6854;top:-2060;width:80;height:76" coordorigin="6854,-2060" coordsize="80,76" path="m6881,-2060l6866,-2050,6856,-2032,6854,-2004,6865,-1991,6884,-1983,6913,-1983,6928,-1998,6934,-2020,6933,-2028,6925,-2045,6907,-2056,6881,-2060e" filled="t" fillcolor="#004DFF" stroked="f">
                <v:path arrowok="t"/>
                <v:fill/>
              </v:shape>
            </v:group>
            <v:group style="position:absolute;left:8741;top:-2925;width:80;height:77" coordorigin="8741,-2925" coordsize="80,77">
              <v:shape style="position:absolute;left:8741;top:-2925;width:80;height:77" coordorigin="8741,-2925" coordsize="80,77" path="m8768,-2925l8753,-2915,8743,-2897,8741,-2870,8752,-2856,8772,-2849,8800,-2848,8816,-2863,8821,-2885,8821,-2893,8812,-2910,8794,-2921,8768,-2925e" filled="t" fillcolor="#004DFF" stroked="f">
                <v:path arrowok="t"/>
                <v:fill/>
              </v:shape>
            </v:group>
            <v:group style="position:absolute;left:8314;top:-2268;width:80;height:77" coordorigin="8314,-2268" coordsize="80,77">
              <v:shape style="position:absolute;left:8314;top:-2268;width:80;height:77" coordorigin="8314,-2268" coordsize="80,77" path="m8341,-2268l8326,-2258,8316,-2240,8314,-2213,8325,-2199,8344,-2192,8373,-2191,8388,-2206,8394,-2228,8393,-2236,8385,-2253,8367,-2265,8341,-2268e" filled="t" fillcolor="#004DFF" stroked="f">
                <v:path arrowok="t"/>
                <v:fill/>
              </v:shape>
            </v:group>
            <v:group style="position:absolute;left:10452;top:-1250;width:80;height:77" coordorigin="10452,-1250" coordsize="80,77">
              <v:shape style="position:absolute;left:10452;top:-1250;width:80;height:77" coordorigin="10452,-1250" coordsize="80,77" path="m10480,-1250l10464,-1241,10454,-1222,10452,-1195,10463,-1182,10483,-1174,10511,-1174,10527,-1189,10533,-1210,10532,-1219,10523,-1235,10506,-1247,10480,-1250e" filled="t" fillcolor="#004DFF" stroked="f">
                <v:path arrowok="t"/>
                <v:fill/>
              </v:shape>
            </v:group>
            <v:group style="position:absolute;left:7601;top:-1635;width:80;height:77" coordorigin="7601,-1635" coordsize="80,77">
              <v:shape style="position:absolute;left:7601;top:-1635;width:80;height:77" coordorigin="7601,-1635" coordsize="80,77" path="m7628,-1635l7613,-1625,7603,-1607,7601,-1579,7612,-1566,7632,-1558,7660,-1558,7676,-1573,7681,-1594,7681,-1603,7672,-1620,7654,-1631,7628,-1635e" filled="t" fillcolor="#004DFF" stroked="f">
                <v:path arrowok="t"/>
                <v:fill/>
              </v:shape>
            </v:group>
            <v:group style="position:absolute;left:9666;top:-1583;width:80;height:77" coordorigin="9666,-1583" coordsize="80,77">
              <v:shape style="position:absolute;left:9666;top:-1583;width:80;height:77" coordorigin="9666,-1583" coordsize="80,77" path="m9694,-1583l9678,-1573,9668,-1555,9666,-1528,9677,-1515,9697,-1507,9726,-1507,9741,-1522,9747,-1543,9746,-1551,9737,-1568,9720,-1580,9694,-1583e" filled="t" fillcolor="#004DFF" stroked="f">
                <v:path arrowok="t"/>
                <v:fill/>
              </v:shape>
            </v:group>
            <v:group style="position:absolute;left:7352;top:-1598;width:80;height:77" coordorigin="7352,-1598" coordsize="80,77">
              <v:shape style="position:absolute;left:7352;top:-1598;width:80;height:77" coordorigin="7352,-1598" coordsize="80,77" path="m7379,-1598l7364,-1588,7354,-1570,7352,-1543,7363,-1530,7382,-1522,7411,-1522,7427,-1537,7432,-1558,7432,-1566,7423,-1583,7405,-1595,7379,-1598e" filled="t" fillcolor="#004DFF" stroked="f">
                <v:path arrowok="t"/>
                <v:fill/>
              </v:shape>
            </v:group>
            <v:group style="position:absolute;left:7779;top:-1443;width:80;height:77" coordorigin="7779,-1443" coordsize="80,77">
              <v:shape style="position:absolute;left:7779;top:-1443;width:80;height:77" coordorigin="7779,-1443" coordsize="80,77" path="m7807,-1443l7791,-1434,7781,-1415,7779,-1388,7790,-1375,7810,-1367,7838,-1367,7854,-1382,7860,-1403,7859,-1412,7850,-1429,7833,-1440,7807,-1443e" filled="t" fillcolor="#004DFF" stroked="f">
                <v:path arrowok="t"/>
                <v:fill/>
              </v:shape>
            </v:group>
            <v:group style="position:absolute;left:9310;top:-2429;width:80;height:76" coordorigin="9310,-2429" coordsize="80,76">
              <v:shape style="position:absolute;left:9310;top:-2429;width:80;height:76" coordorigin="9310,-2429" coordsize="80,76" path="m9337,-2429l9322,-2419,9312,-2401,9310,-2374,9321,-2360,9340,-2353,9369,-2352,9385,-2367,9390,-2389,9390,-2397,9381,-2414,9363,-2426,9337,-2429e" filled="t" fillcolor="#004DFF" stroked="f">
                <v:path arrowok="t"/>
                <v:fill/>
              </v:shape>
            </v:group>
            <v:group style="position:absolute;left:8885;top:-1735;width:80;height:77" coordorigin="8885,-1735" coordsize="80,77">
              <v:shape style="position:absolute;left:8885;top:-1735;width:80;height:77" coordorigin="8885,-1735" coordsize="80,77" path="m8912,-1735l8897,-1726,8887,-1707,8885,-1680,8896,-1667,8915,-1659,8944,-1659,8959,-1674,8965,-1695,8964,-1704,8956,-1721,8938,-1732,8912,-1735e" filled="t" fillcolor="#004DFF" stroked="f">
                <v:path arrowok="t"/>
                <v:fill/>
              </v:shape>
            </v:group>
            <v:group style="position:absolute;left:8885;top:-2057;width:80;height:77" coordorigin="8885,-2057" coordsize="80,77">
              <v:shape style="position:absolute;left:8885;top:-2057;width:80;height:77" coordorigin="8885,-2057" coordsize="80,77" path="m8912,-2057l8897,-2048,8887,-2029,8885,-2002,8896,-1989,8915,-1981,8944,-1981,8959,-1996,8965,-2017,8964,-2026,8956,-2043,8938,-2054,8912,-2057e" filled="t" fillcolor="#004DFF" stroked="f">
                <v:path arrowok="t"/>
                <v:fill/>
              </v:shape>
            </v:group>
            <v:group style="position:absolute;left:8348;top:-2229;width:80;height:77" coordorigin="8348,-2229" coordsize="80,77">
              <v:shape style="position:absolute;left:8348;top:-2229;width:80;height:77" coordorigin="8348,-2229" coordsize="80,77" path="m8376,-2229l8360,-2220,8350,-2201,8348,-2174,8359,-2161,8379,-2153,8407,-2153,8423,-2168,8429,-2189,8428,-2198,8419,-2214,8402,-2226,8376,-2229e" filled="t" fillcolor="#004DFF" stroked="f">
                <v:path arrowok="t"/>
                <v:fill/>
              </v:shape>
            </v:group>
            <v:group style="position:absolute;left:7923;top:-920;width:80;height:77" coordorigin="7923,-920" coordsize="80,77">
              <v:shape style="position:absolute;left:7923;top:-920;width:80;height:77" coordorigin="7923,-920" coordsize="80,77" path="m7950,-920l7935,-910,7925,-892,7923,-864,7934,-851,7954,-843,7982,-843,7998,-858,8004,-880,8003,-888,7994,-905,7976,-916,7950,-920e" filled="t" fillcolor="#004DFF" stroked="f">
                <v:path arrowok="t"/>
                <v:fill/>
              </v:shape>
            </v:group>
            <v:group style="position:absolute;left:7992;top:-2057;width:80;height:77" coordorigin="7992,-2057" coordsize="80,77">
              <v:shape style="position:absolute;left:7992;top:-2057;width:80;height:77" coordorigin="7992,-2057" coordsize="80,77" path="m8019,-2057l8004,-2048,7994,-2029,7992,-2002,8003,-1989,8022,-1981,8051,-1981,8066,-1996,8072,-2017,8071,-2026,8063,-2043,8045,-2054,8019,-2057e" filled="t" fillcolor="#004DFF" stroked="f">
                <v:path arrowok="t"/>
                <v:fill/>
              </v:shape>
            </v:group>
            <v:group style="position:absolute;left:8990;top:-2004;width:80;height:77" coordorigin="8990,-2004" coordsize="80,77">
              <v:shape style="position:absolute;left:8990;top:-2004;width:80;height:77" coordorigin="8990,-2004" coordsize="80,77" path="m9017,-2004l9002,-1994,8992,-1976,8990,-1949,9001,-1935,9021,-1928,9049,-1927,9065,-1942,9071,-1964,9070,-1972,9061,-1989,9043,-2000,9017,-2004e" filled="t" fillcolor="#004DFF" stroked="f">
                <v:path arrowok="t"/>
                <v:fill/>
              </v:shape>
            </v:group>
            <v:group style="position:absolute;left:9847;top:-2472;width:80;height:76" coordorigin="9847,-2472" coordsize="80,76">
              <v:shape style="position:absolute;left:9847;top:-2472;width:80;height:76" coordorigin="9847,-2472" coordsize="80,76" path="m9874,-2472l9859,-2462,9849,-2444,9847,-2417,9858,-2403,9877,-2396,9906,-2395,9921,-2410,9927,-2432,9926,-2440,9918,-2457,9900,-2468,9874,-2472e" filled="t" fillcolor="#004DFF" stroked="f">
                <v:path arrowok="t"/>
                <v:fill/>
              </v:shape>
            </v:group>
            <v:group style="position:absolute;left:8421;top:-1862;width:80;height:77" coordorigin="8421,-1862" coordsize="80,77">
              <v:shape style="position:absolute;left:8421;top:-1862;width:80;height:77" coordorigin="8421,-1862" coordsize="80,77" path="m8449,-1862l8433,-1852,8423,-1834,8421,-1807,8432,-1794,8452,-1786,8480,-1786,8496,-1801,8502,-1822,8501,-1830,8492,-1847,8475,-1859,8449,-1862e" filled="t" fillcolor="#004DFF" stroked="f">
                <v:path arrowok="t"/>
                <v:fill/>
              </v:shape>
            </v:group>
            <v:group style="position:absolute;left:9632;top:-1628;width:80;height:76" coordorigin="9632,-1628" coordsize="80,76">
              <v:shape style="position:absolute;left:9632;top:-1628;width:80;height:76" coordorigin="9632,-1628" coordsize="80,76" path="m9659,-1628l9644,-1618,9634,-1600,9632,-1573,9643,-1560,9663,-1552,9691,-1552,9707,-1567,9712,-1588,9712,-1596,9703,-1613,9685,-1625,9659,-1628e" filled="t" fillcolor="#004DFF" stroked="f">
                <v:path arrowok="t"/>
                <v:fill/>
              </v:shape>
            </v:group>
            <v:group style="position:absolute;left:7210;top:-2744;width:80;height:76" coordorigin="7210,-2744" coordsize="80,76">
              <v:shape style="position:absolute;left:7210;top:-2744;width:80;height:76" coordorigin="7210,-2744" coordsize="80,76" path="m7238,-2744l7222,-2735,7212,-2717,7210,-2689,7221,-2676,7241,-2668,7269,-2668,7285,-2683,7291,-2704,7290,-2713,7281,-2730,7264,-2741,7238,-2744e" filled="t" fillcolor="#004DFF" stroked="f">
                <v:path arrowok="t"/>
                <v:fill/>
              </v:shape>
            </v:group>
            <v:group style="position:absolute;left:7708;top:-355;width:80;height:77" coordorigin="7708,-355" coordsize="80,77">
              <v:shape style="position:absolute;left:7708;top:-355;width:80;height:77" coordorigin="7708,-355" coordsize="80,77" path="m7736,-355l7720,-345,7710,-327,7708,-300,7719,-287,7739,-279,7768,-278,7783,-293,7789,-315,7788,-323,7779,-340,7762,-352,7736,-355e" filled="t" fillcolor="#004DFF" stroked="f">
                <v:path arrowok="t"/>
                <v:fill/>
              </v:shape>
            </v:group>
            <v:group style="position:absolute;left:9810;top:-2264;width:80;height:77" coordorigin="9810,-2264" coordsize="80,77">
              <v:shape style="position:absolute;left:9810;top:-2264;width:80;height:77" coordorigin="9810,-2264" coordsize="80,77" path="m9838,-2264l9822,-2254,9812,-2236,9810,-2208,9821,-2195,9841,-2187,9869,-2187,9885,-2202,9891,-2223,9890,-2232,9881,-2249,9864,-2260,9838,-2264e" filled="t" fillcolor="#004DFF" stroked="f">
                <v:path arrowok="t"/>
                <v:fill/>
              </v:shape>
            </v:group>
            <v:group style="position:absolute;left:6679;top:-2039;width:3918;height:271" coordorigin="6679,-2039" coordsize="3918,271">
              <v:shape style="position:absolute;left:6679;top:-2039;width:3918;height:271" coordorigin="6679,-2039" coordsize="3918,271" path="m6679,-1768l10597,-2039e" filled="f" stroked="t" strokeweight="2.0pt" strokecolor="#004DFF">
                <v:path arrowok="t"/>
              </v:shape>
            </v:group>
            <v:group style="position:absolute;left:6679;top:-1001;width:3918;height:148" coordorigin="6679,-1001" coordsize="3918,148">
              <v:shape style="position:absolute;left:6679;top:-1001;width:3918;height:148" coordorigin="6679,-1001" coordsize="3918,148" path="m6679,-1001l10597,-854e" filled="f" stroked="t" strokeweight="2.0pt" strokecolor="#000000">
                <v:path arrowok="t"/>
              </v:shape>
            </v:group>
            <v:group style="position:absolute;left:6830;top:-3397;width:80;height:77" coordorigin="6830,-3397" coordsize="80,77">
              <v:shape style="position:absolute;left:6830;top:-3397;width:80;height:77" coordorigin="6830,-3397" coordsize="80,77" path="m6858,-3397l6842,-3388,6832,-3369,6830,-3342,6841,-3329,6861,-3321,6889,-3321,6905,-3336,6911,-3357,6910,-3365,6901,-3382,6884,-3394,6858,-3397e" filled="t" fillcolor="#000000" stroked="f">
                <v:path arrowok="t"/>
                <v:fill/>
              </v:shape>
            </v:group>
            <v:group style="position:absolute;left:6830;top:-3135;width:80;height:77" coordorigin="6830,-3135" coordsize="80,77">
              <v:shape style="position:absolute;left:6830;top:-3135;width:80;height:77" coordorigin="6830,-3135" coordsize="80,77" path="m6858,-3135l6842,-3126,6832,-3107,6830,-3080,6841,-3067,6861,-3059,6889,-3059,6905,-3074,6911,-3095,6910,-3104,6901,-3121,6884,-3132,6858,-3135e" filled="t" fillcolor="#004DFF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  <w:position w:val="-10"/>
        </w:rPr>
        <w:t>0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17"/>
          <w:w w:val="100"/>
          <w:position w:val="-10"/>
        </w:rPr>
        <w:t> </w:t>
      </w:r>
      <w:r>
        <w:rPr>
          <w:rFonts w:ascii="Arial" w:hAnsi="Arial" w:cs="Arial" w:eastAsia="Arial"/>
          <w:sz w:val="35"/>
          <w:szCs w:val="35"/>
          <w:color w:val="221F1F"/>
          <w:spacing w:val="0"/>
          <w:w w:val="100"/>
          <w:position w:val="4"/>
        </w:rPr>
        <w:t>A</w:t>
      </w:r>
      <w:r>
        <w:rPr>
          <w:rFonts w:ascii="Arial" w:hAnsi="Arial" w:cs="Arial" w:eastAsia="Arial"/>
          <w:sz w:val="35"/>
          <w:szCs w:val="35"/>
          <w:color w:val="221F1F"/>
          <w:spacing w:val="-93"/>
          <w:w w:val="100"/>
          <w:position w:val="4"/>
        </w:rPr>
        <w:t> </w:t>
      </w:r>
      <w:r>
        <w:rPr>
          <w:rFonts w:ascii="Arial" w:hAnsi="Arial" w:cs="Arial" w:eastAsia="Arial"/>
          <w:sz w:val="35"/>
          <w:szCs w:val="35"/>
          <w:color w:val="221F1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35"/>
          <w:szCs w:val="35"/>
          <w:color w:val="221F1F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  <w:position w:val="-9"/>
        </w:rPr>
        <w:t>0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8"/>
          <w:w w:val="100"/>
          <w:position w:val="-9"/>
        </w:rPr>
        <w:t> </w:t>
      </w:r>
      <w:r>
        <w:rPr>
          <w:rFonts w:ascii="Arial" w:hAnsi="Arial" w:cs="Arial" w:eastAsia="Arial"/>
          <w:sz w:val="35"/>
          <w:szCs w:val="35"/>
          <w:color w:val="221F1F"/>
          <w:spacing w:val="0"/>
          <w:w w:val="102"/>
          <w:position w:val="4"/>
        </w:rPr>
        <w:t>B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0" w:after="0" w:line="220" w:lineRule="exact"/>
        <w:ind w:right="314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44.200180pt;margin-top:-201.621399pt;width:124.999832pt;height:198.877047pt;mso-position-horizontal-relative:page;mso-position-vertical-relative:paragraph;z-index:-7330" coordorigin="2884,-4032" coordsize="2500,3978">
            <v:group style="position:absolute;left:2904;top:-4012;width:2460;height:3938" coordorigin="2904,-4012" coordsize="2460,3938">
              <v:shape style="position:absolute;left:2904;top:-4012;width:2460;height:3938" coordorigin="2904,-4012" coordsize="2460,3938" path="m2904,-75l2904,-4012,5364,-4012,5364,-75,2904,-75e" filled="f" stroked="t" strokeweight="2.0pt" strokecolor="#FFFFFF">
                <v:path arrowok="t"/>
              </v:shape>
            </v:group>
            <v:group style="position:absolute;left:3498;top:-3993;width:40;height:2" coordorigin="3498,-3993" coordsize="40,2">
              <v:shape style="position:absolute;left:3498;top:-3993;width:40;height:2" coordorigin="3498,-3993" coordsize="40,0" path="m3498,-3993l3538,-3993e" filled="f" stroked="t" strokeweight="1.938pt" strokecolor="#000000">
                <v:path arrowok="t"/>
              </v:shape>
            </v:group>
            <v:group style="position:absolute;left:3498;top:-95;width:40;height:2" coordorigin="3498,-95" coordsize="40,2">
              <v:shape style="position:absolute;left:3498;top:-95;width:40;height:2" coordorigin="3498,-95" coordsize="40,0" path="m3498,-95l3538,-95e" filled="f" stroked="t" strokeweight="2.012100pt" strokecolor="#000000">
                <v:path arrowok="t"/>
              </v:shape>
            </v:group>
            <v:group style="position:absolute;left:2904;top:-4012;width:2;height:3938" coordorigin="2904,-4012" coordsize="2,3938">
              <v:shape style="position:absolute;left:2904;top:-4012;width:2;height:3938" coordorigin="2904,-4012" coordsize="0,3938" path="m2904,-4012l2904,-75e" filled="f" stroked="t" strokeweight="2.000001pt" strokecolor="#000000">
                <v:path arrowok="t"/>
              </v:shape>
            </v:group>
            <v:group style="position:absolute;left:2904;top:-75;width:2460;height:2" coordorigin="2904,-75" coordsize="2460,2">
              <v:shape style="position:absolute;left:2904;top:-75;width:2460;height:2" coordorigin="2904,-75" coordsize="2460,0" path="m2904,-75l5364,-75e" filled="f" stroked="t" strokeweight="2.000029pt" strokecolor="#000000">
                <v:path arrowok="t"/>
              </v:shape>
            </v:group>
            <v:group style="position:absolute;left:5364;top:-4012;width:2;height:3938" coordorigin="5364,-4012" coordsize="2,3938">
              <v:shape style="position:absolute;left:5364;top:-4012;width:2;height:3938" coordorigin="5364,-4012" coordsize="0,3938" path="m5364,-4012l5364,-75e" filled="f" stroked="t" strokeweight="2.0pt" strokecolor="#000000">
                <v:path arrowok="t"/>
              </v:shape>
            </v:group>
            <v:group style="position:absolute;left:2904;top:-4012;width:2460;height:2" coordorigin="2904,-4012" coordsize="2460,2">
              <v:shape style="position:absolute;left:2904;top:-4012;width:2460;height:2" coordorigin="2904,-4012" coordsize="2460,0" path="m2904,-4012l5364,-4012e" filled="f" stroked="t" strokeweight="2.000015pt" strokecolor="#000000">
                <v:path arrowok="t"/>
              </v:shape>
            </v:group>
            <v:group style="position:absolute;left:4728;top:-3993;width:40;height:2" coordorigin="4728,-3993" coordsize="40,2">
              <v:shape style="position:absolute;left:4728;top:-3993;width:40;height:2" coordorigin="4728,-3993" coordsize="40,0" path="m4728,-3993l4768,-3993e" filled="f" stroked="t" strokeweight="1.938pt" strokecolor="#000000">
                <v:path arrowok="t"/>
              </v:shape>
            </v:group>
            <v:group style="position:absolute;left:4728;top:-95;width:40;height:2" coordorigin="4728,-95" coordsize="40,2">
              <v:shape style="position:absolute;left:4728;top:-95;width:40;height:2" coordorigin="4728,-95" coordsize="40,0" path="m4728,-95l4768,-95e" filled="f" stroked="t" strokeweight="2.012100pt" strokecolor="#000000">
                <v:path arrowok="t"/>
              </v:shape>
            </v:group>
            <v:group style="position:absolute;left:2904;top:-75;width:39;height:2" coordorigin="2904,-75" coordsize="39,2">
              <v:shape style="position:absolute;left:2904;top:-75;width:39;height:2" coordorigin="2904,-75" coordsize="39,0" path="m2904,-75l2943,-75e" filled="f" stroked="t" strokeweight="2.0pt" strokecolor="#000000">
                <v:path arrowok="t"/>
              </v:shape>
            </v:group>
            <v:group style="position:absolute;left:5324;top:-864;width:40;height:2" coordorigin="5324,-864" coordsize="40,2">
              <v:shape style="position:absolute;left:5324;top:-864;width:40;height:2" coordorigin="5324,-864" coordsize="40,0" path="m5364,-864l5324,-864e" filled="f" stroked="t" strokeweight="2.0pt" strokecolor="#000000">
                <v:path arrowok="t"/>
              </v:shape>
            </v:group>
            <v:group style="position:absolute;left:2904;top:-864;width:39;height:2" coordorigin="2904,-864" coordsize="39,2">
              <v:shape style="position:absolute;left:2904;top:-864;width:39;height:2" coordorigin="2904,-864" coordsize="39,0" path="m2904,-864l2943,-864e" filled="f" stroked="t" strokeweight="2.0pt" strokecolor="#000000">
                <v:path arrowok="t"/>
              </v:shape>
            </v:group>
            <v:group style="position:absolute;left:5324;top:-1651;width:40;height:2" coordorigin="5324,-1651" coordsize="40,2">
              <v:shape style="position:absolute;left:5324;top:-1651;width:40;height:2" coordorigin="5324,-1651" coordsize="40,0" path="m5364,-1651l5324,-1651e" filled="f" stroked="t" strokeweight="2.0pt" strokecolor="#000000">
                <v:path arrowok="t"/>
              </v:shape>
            </v:group>
            <v:group style="position:absolute;left:2904;top:-1651;width:39;height:2" coordorigin="2904,-1651" coordsize="39,2">
              <v:shape style="position:absolute;left:2904;top:-1651;width:39;height:2" coordorigin="2904,-1651" coordsize="39,0" path="m2904,-1651l2943,-1651e" filled="f" stroked="t" strokeweight="2.0pt" strokecolor="#000000">
                <v:path arrowok="t"/>
              </v:shape>
            </v:group>
            <v:group style="position:absolute;left:5324;top:-2438;width:40;height:2" coordorigin="5324,-2438" coordsize="40,2">
              <v:shape style="position:absolute;left:5324;top:-2438;width:40;height:2" coordorigin="5324,-2438" coordsize="40,0" path="m5364,-2438l5324,-2438e" filled="f" stroked="t" strokeweight="2.0pt" strokecolor="#000000">
                <v:path arrowok="t"/>
              </v:shape>
            </v:group>
            <v:group style="position:absolute;left:2904;top:-2438;width:39;height:2" coordorigin="2904,-2438" coordsize="39,2">
              <v:shape style="position:absolute;left:2904;top:-2438;width:39;height:2" coordorigin="2904,-2438" coordsize="39,0" path="m2904,-2438l2943,-2438e" filled="f" stroked="t" strokeweight="2.0pt" strokecolor="#000000">
                <v:path arrowok="t"/>
              </v:shape>
            </v:group>
            <v:group style="position:absolute;left:5324;top:-3225;width:40;height:2" coordorigin="5324,-3225" coordsize="40,2">
              <v:shape style="position:absolute;left:5324;top:-3225;width:40;height:2" coordorigin="5324,-3225" coordsize="40,0" path="m5364,-3225l5324,-3225e" filled="f" stroked="t" strokeweight="2.0pt" strokecolor="#000000">
                <v:path arrowok="t"/>
              </v:shape>
            </v:group>
            <v:group style="position:absolute;left:2904;top:-3225;width:39;height:2" coordorigin="2904,-3225" coordsize="39,2">
              <v:shape style="position:absolute;left:2904;top:-3225;width:39;height:2" coordorigin="2904,-3225" coordsize="39,0" path="m2904,-3225l2943,-3225e" filled="f" stroked="t" strokeweight="2.0pt" strokecolor="#000000">
                <v:path arrowok="t"/>
              </v:shape>
            </v:group>
            <v:group style="position:absolute;left:2904;top:-4012;width:39;height:2" coordorigin="2904,-4012" coordsize="39,2">
              <v:shape style="position:absolute;left:2904;top:-4012;width:39;height:2" coordorigin="2904,-4012" coordsize="39,0" path="m2904,-4012l2943,-4012e" filled="f" stroked="t" strokeweight="2.0pt" strokecolor="#000000">
                <v:path arrowok="t"/>
              </v:shape>
            </v:group>
            <v:group style="position:absolute;left:3530;top:-706;width:80;height:77" coordorigin="3530,-706" coordsize="80,77">
              <v:shape style="position:absolute;left:3530;top:-706;width:80;height:77" coordorigin="3530,-706" coordsize="80,77" path="m3557,-706l3542,-696,3532,-678,3530,-650,3541,-637,3560,-629,3589,-629,3604,-644,3610,-666,3609,-674,3601,-691,3583,-702,3557,-706e" filled="t" fillcolor="#000000" stroked="f">
                <v:path arrowok="t"/>
                <v:fill/>
              </v:shape>
            </v:group>
            <v:group style="position:absolute;left:3534;top:-497;width:80;height:77" coordorigin="3534,-497" coordsize="80,77">
              <v:shape style="position:absolute;left:3534;top:-497;width:80;height:77" coordorigin="3534,-497" coordsize="80,77" path="m3561,-497l3546,-488,3536,-469,3534,-442,3545,-429,3564,-421,3593,-421,3609,-436,3614,-457,3614,-466,3605,-483,3587,-494,3561,-497e" filled="t" fillcolor="#000000" stroked="f">
                <v:path arrowok="t"/>
                <v:fill/>
              </v:shape>
            </v:group>
            <v:group style="position:absolute;left:3530;top:-2131;width:80;height:77" coordorigin="3530,-2131" coordsize="80,77">
              <v:shape style="position:absolute;left:3530;top:-2131;width:80;height:77" coordorigin="3530,-2131" coordsize="80,77" path="m3557,-2131l3542,-2122,3532,-2103,3530,-2076,3541,-2063,3560,-2055,3589,-2055,3604,-2070,3610,-2091,3609,-2099,3601,-2116,3583,-2128,3557,-2131e" filled="t" fillcolor="#000000" stroked="f">
                <v:path arrowok="t"/>
                <v:fill/>
              </v:shape>
            </v:group>
            <v:group style="position:absolute;left:3429;top:-1985;width:80;height:77" coordorigin="3429,-1985" coordsize="80,77">
              <v:shape style="position:absolute;left:3429;top:-1985;width:80;height:77" coordorigin="3429,-1985" coordsize="80,77" path="m3456,-1985l3441,-1976,3431,-1957,3429,-1930,3440,-1917,3459,-1909,3488,-1909,3503,-1924,3509,-1945,3508,-1953,3500,-1970,3482,-1982,3456,-1985e" filled="t" fillcolor="#000000" stroked="f">
                <v:path arrowok="t"/>
                <v:fill/>
              </v:shape>
            </v:group>
            <v:group style="position:absolute;left:3521;top:-998;width:80;height:76" coordorigin="3521,-998" coordsize="80,76">
              <v:shape style="position:absolute;left:3521;top:-998;width:80;height:76" coordorigin="3521,-998" coordsize="80,76" path="m3548,-998l3533,-988,3523,-970,3521,-942,3532,-929,3552,-921,3580,-921,3596,-936,3602,-958,3601,-966,3592,-983,3575,-994,3548,-998e" filled="t" fillcolor="#000000" stroked="f">
                <v:path arrowok="t"/>
                <v:fill/>
              </v:shape>
            </v:group>
            <v:group style="position:absolute;left:3631;top:-2015;width:80;height:77" coordorigin="3631,-2015" coordsize="80,77">
              <v:shape style="position:absolute;left:3631;top:-2015;width:80;height:77" coordorigin="3631,-2015" coordsize="80,77" path="m3658,-2015l3643,-2006,3633,-1987,3631,-1960,3642,-1947,3661,-1939,3690,-1939,3705,-1954,3711,-1975,3710,-1984,3702,-2001,3684,-2012,3658,-2015e" filled="t" fillcolor="#000000" stroked="f">
                <v:path arrowok="t"/>
                <v:fill/>
              </v:shape>
            </v:group>
            <v:group style="position:absolute;left:3437;top:-1047;width:80;height:77" coordorigin="3437,-1047" coordsize="80,77">
              <v:shape style="position:absolute;left:3437;top:-1047;width:80;height:77" coordorigin="3437,-1047" coordsize="80,77" path="m3465,-1047l3449,-1037,3439,-1019,3437,-992,3448,-979,3468,-971,3497,-970,3512,-986,3518,-1007,3517,-1015,3508,-1032,3491,-1044,3465,-1047e" filled="t" fillcolor="#000000" stroked="f">
                <v:path arrowok="t"/>
                <v:fill/>
              </v:shape>
            </v:group>
            <v:group style="position:absolute;left:3480;top:-1620;width:80;height:77" coordorigin="3480,-1620" coordsize="80,77">
              <v:shape style="position:absolute;left:3480;top:-1620;width:80;height:77" coordorigin="3480,-1620" coordsize="80,77" path="m3508,-1620l3492,-1611,3482,-1592,3480,-1565,3491,-1552,3511,-1544,3539,-1544,3555,-1559,3561,-1580,3560,-1588,3551,-1605,3534,-1617,3508,-1620e" filled="t" fillcolor="#000000" stroked="f">
                <v:path arrowok="t"/>
                <v:fill/>
              </v:shape>
            </v:group>
            <v:group style="position:absolute;left:3480;top:-2492;width:80;height:77" coordorigin="3480,-2492" coordsize="80,77">
              <v:shape style="position:absolute;left:3480;top:-2492;width:80;height:77" coordorigin="3480,-2492" coordsize="80,77" path="m3508,-2492l3492,-2482,3482,-2464,3480,-2437,3491,-2423,3511,-2416,3539,-2415,3555,-2430,3561,-2452,3560,-2460,3551,-2477,3534,-2489,3508,-2492e" filled="t" fillcolor="#000000" stroked="f">
                <v:path arrowok="t"/>
                <v:fill/>
              </v:shape>
            </v:group>
            <v:group style="position:absolute;left:3384;top:-1680;width:80;height:76" coordorigin="3384,-1680" coordsize="80,76">
              <v:shape style="position:absolute;left:3384;top:-1680;width:80;height:76" coordorigin="3384,-1680" coordsize="80,76" path="m3411,-1680l3396,-1671,3386,-1652,3384,-1625,3395,-1612,3414,-1604,3443,-1604,3458,-1619,3464,-1640,3463,-1649,3455,-1666,3437,-1677,3411,-1680e" filled="t" fillcolor="#000000" stroked="f">
                <v:path arrowok="t"/>
                <v:fill/>
              </v:shape>
            </v:group>
            <v:group style="position:absolute;left:3429;top:-588;width:80;height:76" coordorigin="3429,-588" coordsize="80,76">
              <v:shape style="position:absolute;left:3429;top:-588;width:80;height:76" coordorigin="3429,-588" coordsize="80,76" path="m3456,-588l3441,-578,3431,-560,3429,-532,3440,-519,3459,-511,3488,-511,3503,-526,3509,-547,3508,-556,3500,-573,3482,-584,3456,-588e" filled="t" fillcolor="#000000" stroked="f">
                <v:path arrowok="t"/>
                <v:fill/>
              </v:shape>
            </v:group>
            <v:group style="position:absolute;left:3575;top:-1657;width:80;height:77" coordorigin="3575,-1657" coordsize="80,77">
              <v:shape style="position:absolute;left:3575;top:-1657;width:80;height:77" coordorigin="3575,-1657" coordsize="80,77" path="m3602,-1657l3587,-1647,3577,-1629,3575,-1602,3586,-1588,3605,-1581,3634,-1580,3649,-1595,3655,-1617,3654,-1625,3646,-1642,3628,-1653,3602,-1657e" filled="t" fillcolor="#000000" stroked="f">
                <v:path arrowok="t"/>
                <v:fill/>
              </v:shape>
            </v:group>
            <v:group style="position:absolute;left:3525;top:-1163;width:80;height:76" coordorigin="3525,-1163" coordsize="80,76">
              <v:shape style="position:absolute;left:3525;top:-1163;width:80;height:76" coordorigin="3525,-1163" coordsize="80,76" path="m3553,-1163l3537,-1153,3528,-1135,3525,-1108,3536,-1094,3556,-1087,3585,-1086,3600,-1101,3606,-1123,3605,-1131,3596,-1148,3579,-1160,3553,-1163e" filled="t" fillcolor="#000000" stroked="f">
                <v:path arrowok="t"/>
                <v:fill/>
              </v:shape>
            </v:group>
            <v:group style="position:absolute;left:3435;top:-1227;width:80;height:77" coordorigin="3435,-1227" coordsize="80,77">
              <v:shape style="position:absolute;left:3435;top:-1227;width:80;height:77" coordorigin="3435,-1227" coordsize="80,77" path="m3463,-1227l3447,-1218,3437,-1199,3435,-1172,3446,-1159,3466,-1151,3494,-1151,3510,-1166,3516,-1187,3515,-1196,3506,-1213,3489,-1224,3463,-1227e" filled="t" fillcolor="#000000" stroked="f">
                <v:path arrowok="t"/>
                <v:fill/>
              </v:shape>
            </v:group>
            <v:group style="position:absolute;left:3534;top:-2475;width:80;height:77" coordorigin="3534,-2475" coordsize="80,77">
              <v:shape style="position:absolute;left:3534;top:-2475;width:80;height:77" coordorigin="3534,-2475" coordsize="80,77" path="m3561,-2475l3546,-2465,3536,-2447,3534,-2420,3545,-2406,3565,-2398,3593,-2398,3609,-2413,3614,-2435,3614,-2443,3605,-2460,3587,-2471,3561,-2475e" filled="t" fillcolor="#000000" stroked="f">
                <v:path arrowok="t"/>
                <v:fill/>
              </v:shape>
            </v:group>
            <v:group style="position:absolute;left:3480;top:-1794;width:80;height:77" coordorigin="3480,-1794" coordsize="80,77">
              <v:shape style="position:absolute;left:3480;top:-1794;width:80;height:77" coordorigin="3480,-1794" coordsize="80,77" path="m3508,-1794l3492,-1784,3482,-1766,3480,-1739,3491,-1726,3511,-1718,3539,-1718,3555,-1733,3561,-1754,3560,-1762,3551,-1779,3534,-1791,3508,-1794e" filled="t" fillcolor="#000000" stroked="f">
                <v:path arrowok="t"/>
                <v:fill/>
              </v:shape>
            </v:group>
            <v:group style="position:absolute;left:3480;top:-1433;width:80;height:77" coordorigin="3480,-1433" coordsize="80,77">
              <v:shape style="position:absolute;left:3480;top:-1433;width:80;height:77" coordorigin="3480,-1433" coordsize="80,77" path="m3508,-1433l3492,-1424,3482,-1405,3480,-1378,3491,-1365,3511,-1357,3539,-1357,3555,-1372,3561,-1393,3560,-1402,3551,-1419,3534,-1430,3508,-1433e" filled="t" fillcolor="#000000" stroked="f">
                <v:path arrowok="t"/>
                <v:fill/>
              </v:shape>
            </v:group>
            <v:group style="position:absolute;left:3384;top:-1917;width:80;height:77" coordorigin="3384,-1917" coordsize="80,77">
              <v:shape style="position:absolute;left:3384;top:-1917;width:80;height:77" coordorigin="3384,-1917" coordsize="80,77" path="m3411,-1917l3396,-1907,3386,-1889,3384,-1861,3395,-1848,3414,-1840,3443,-1840,3458,-1855,3464,-1876,3463,-1885,3455,-1902,3437,-1913,3411,-1917e" filled="t" fillcolor="#000000" stroked="f">
                <v:path arrowok="t"/>
                <v:fill/>
              </v:shape>
            </v:group>
            <v:group style="position:absolute;left:3384;top:-1549;width:80;height:77" coordorigin="3384,-1549" coordsize="80,77">
              <v:shape style="position:absolute;left:3384;top:-1549;width:80;height:77" coordorigin="3384,-1549" coordsize="80,77" path="m3411,-1549l3396,-1540,3386,-1521,3384,-1494,3395,-1481,3414,-1473,3443,-1473,3458,-1488,3464,-1509,3463,-1518,3455,-1535,3437,-1546,3411,-1549e" filled="t" fillcolor="#000000" stroked="f">
                <v:path arrowok="t"/>
                <v:fill/>
              </v:shape>
            </v:group>
            <v:group style="position:absolute;left:3425;top:-2395;width:80;height:77" coordorigin="3425,-2395" coordsize="80,77">
              <v:shape style="position:absolute;left:3425;top:-2395;width:80;height:77" coordorigin="3425,-2395" coordsize="80,77" path="m3452,-2395l3436,-2386,3427,-2367,3425,-2340,3436,-2327,3455,-2319,3484,-2319,3499,-2334,3505,-2355,3504,-2364,3495,-2381,3478,-2392,3452,-2395e" filled="t" fillcolor="#000000" stroked="f">
                <v:path arrowok="t"/>
                <v:fill/>
              </v:shape>
            </v:group>
            <v:group style="position:absolute;left:3616;top:-1122;width:80;height:77" coordorigin="3616,-1122" coordsize="80,77">
              <v:shape style="position:absolute;left:3616;top:-1122;width:80;height:77" coordorigin="3616,-1122" coordsize="80,77" path="m3643,-1122l3628,-1113,3618,-1094,3616,-1067,3627,-1054,3646,-1046,3675,-1046,3690,-1061,3696,-1082,3695,-1090,3687,-1107,3669,-1119,3643,-1122e" filled="t" fillcolor="#000000" stroked="f">
                <v:path arrowok="t"/>
                <v:fill/>
              </v:shape>
            </v:group>
            <v:group style="position:absolute;left:3575;top:-1513;width:80;height:77" coordorigin="3575,-1513" coordsize="80,77">
              <v:shape style="position:absolute;left:3575;top:-1513;width:80;height:77" coordorigin="3575,-1513" coordsize="80,77" path="m3602,-1513l3587,-1503,3577,-1485,3575,-1458,3586,-1444,3605,-1437,3634,-1436,3649,-1451,3655,-1473,3654,-1481,3646,-1498,3628,-1510,3602,-1513e" filled="t" fillcolor="#000000" stroked="f">
                <v:path arrowok="t"/>
                <v:fill/>
              </v:shape>
            </v:group>
            <v:group style="position:absolute;left:3343;top:-1114;width:80;height:76" coordorigin="3343,-1114" coordsize="80,76">
              <v:shape style="position:absolute;left:3343;top:-1114;width:80;height:76" coordorigin="3343,-1114" coordsize="80,76" path="m3370,-1114l3355,-1104,3345,-1086,3343,-1058,3354,-1045,3373,-1037,3402,-1037,3417,-1052,3423,-1073,3423,-1082,3414,-1099,3396,-1110,3370,-1114e" filled="t" fillcolor="#000000" stroked="f">
                <v:path arrowok="t"/>
                <v:fill/>
              </v:shape>
            </v:group>
            <v:group style="position:absolute;left:3530;top:-1330;width:80;height:77" coordorigin="3530,-1330" coordsize="80,77">
              <v:shape style="position:absolute;left:3530;top:-1330;width:80;height:77" coordorigin="3530,-1330" coordsize="80,77" path="m3557,-1330l3542,-1321,3532,-1302,3530,-1275,3541,-1262,3560,-1254,3589,-1254,3604,-1269,3610,-1290,3609,-1299,3601,-1316,3583,-1327,3557,-1330e" filled="t" fillcolor="#000000" stroked="f">
                <v:path arrowok="t"/>
                <v:fill/>
              </v:shape>
            </v:group>
            <v:group style="position:absolute;left:3575;top:-1904;width:80;height:77" coordorigin="3575,-1904" coordsize="80,77">
              <v:shape style="position:absolute;left:3575;top:-1904;width:80;height:77" coordorigin="3575,-1904" coordsize="80,77" path="m3602,-1904l3587,-1894,3577,-1876,3575,-1848,3586,-1835,3605,-1827,3634,-1827,3649,-1842,3655,-1863,3654,-1872,3646,-1889,3628,-1900,3602,-1904e" filled="t" fillcolor="#000000" stroked="f">
                <v:path arrowok="t"/>
                <v:fill/>
              </v:shape>
            </v:group>
            <v:group style="position:absolute;left:3631;top:-686;width:80;height:77" coordorigin="3631,-686" coordsize="80,77">
              <v:shape style="position:absolute;left:3631;top:-686;width:80;height:77" coordorigin="3631,-686" coordsize="80,77" path="m3658,-686l3643,-677,3633,-658,3631,-631,3642,-618,3661,-610,3690,-610,3705,-625,3711,-646,3710,-655,3702,-672,3684,-683,3658,-686e" filled="t" fillcolor="#000000" stroked="f">
                <v:path arrowok="t"/>
                <v:fill/>
              </v:shape>
            </v:group>
            <v:group style="position:absolute;left:3480;top:-186;width:80;height:77" coordorigin="3480,-186" coordsize="80,77">
              <v:shape style="position:absolute;left:3480;top:-186;width:80;height:77" coordorigin="3480,-186" coordsize="80,77" path="m3508,-186l3492,-176,3482,-158,3480,-131,3491,-118,3511,-110,3539,-110,3555,-125,3561,-146,3560,-154,3551,-171,3534,-183,3508,-186e" filled="t" fillcolor="#000000" stroked="f">
                <v:path arrowok="t"/>
                <v:fill/>
              </v:shape>
            </v:group>
            <v:group style="position:absolute;left:3289;top:-1528;width:80;height:77" coordorigin="3289,-1528" coordsize="80,77">
              <v:shape style="position:absolute;left:3289;top:-1528;width:80;height:77" coordorigin="3289,-1528" coordsize="80,77" path="m3317,-1528l3301,-1518,3291,-1500,3289,-1473,3300,-1460,3320,-1452,3348,-1451,3364,-1466,3370,-1488,3369,-1496,3360,-1513,3343,-1525,3317,-1528e" filled="t" fillcolor="#000000" stroked="f">
                <v:path arrowok="t"/>
                <v:fill/>
              </v:shape>
            </v:group>
            <v:group style="position:absolute;left:3429;top:-1337;width:80;height:77" coordorigin="3429,-1337" coordsize="80,77">
              <v:shape style="position:absolute;left:3429;top:-1337;width:80;height:77" coordorigin="3429,-1337" coordsize="80,77" path="m3456,-1337l3441,-1327,3431,-1309,3429,-1282,3440,-1268,3459,-1261,3488,-1260,3503,-1275,3509,-1297,3508,-1305,3500,-1322,3482,-1333,3456,-1337e" filled="t" fillcolor="#000000" stroked="f">
                <v:path arrowok="t"/>
                <v:fill/>
              </v:shape>
            </v:group>
            <v:group style="position:absolute;left:3289;top:-1938;width:80;height:77" coordorigin="3289,-1938" coordsize="80,77">
              <v:shape style="position:absolute;left:3289;top:-1938;width:80;height:77" coordorigin="3289,-1938" coordsize="80,77" path="m3317,-1938l3301,-1928,3291,-1910,3289,-1883,3300,-1870,3320,-1862,3348,-1861,3364,-1876,3370,-1898,3369,-1906,3360,-1923,3343,-1935,3317,-1938e" filled="t" fillcolor="#000000" stroked="f">
                <v:path arrowok="t"/>
                <v:fill/>
              </v:shape>
            </v:group>
            <v:group style="position:absolute;left:3480;top:-2271;width:80;height:77" coordorigin="3480,-2271" coordsize="80,77">
              <v:shape style="position:absolute;left:3480;top:-2271;width:80;height:77" coordorigin="3480,-2271" coordsize="80,77" path="m3508,-2271l3492,-2261,3482,-2243,3480,-2216,3491,-2202,3511,-2195,3539,-2194,3555,-2209,3561,-2231,3560,-2239,3551,-2256,3534,-2267,3508,-2271e" filled="t" fillcolor="#000000" stroked="f">
                <v:path arrowok="t"/>
                <v:fill/>
              </v:shape>
            </v:group>
            <v:group style="position:absolute;left:3289;top:-1659;width:80;height:77" coordorigin="3289,-1659" coordsize="80,77">
              <v:shape style="position:absolute;left:3289;top:-1659;width:80;height:77" coordorigin="3289,-1659" coordsize="80,77" path="m3317,-1659l3301,-1649,3291,-1631,3289,-1604,3300,-1590,3320,-1583,3348,-1582,3364,-1597,3370,-1619,3369,-1627,3360,-1644,3343,-1656,3317,-1659e" filled="t" fillcolor="#000000" stroked="f">
                <v:path arrowok="t"/>
                <v:fill/>
              </v:shape>
            </v:group>
            <v:group style="position:absolute;left:3603;top:-935;width:80;height:77" coordorigin="3603,-935" coordsize="80,77">
              <v:shape style="position:absolute;left:3603;top:-935;width:80;height:77" coordorigin="3603,-935" coordsize="80,77" path="m3630,-935l3615,-926,3605,-907,3603,-880,3614,-867,3633,-859,3662,-859,3677,-874,3683,-895,3682,-904,3674,-921,3656,-932,3630,-935e" filled="t" fillcolor="#000000" stroked="f">
                <v:path arrowok="t"/>
                <v:fill/>
              </v:shape>
            </v:group>
            <v:group style="position:absolute;left:3671;top:-1889;width:80;height:77" coordorigin="3671,-1889" coordsize="80,77">
              <v:shape style="position:absolute;left:3671;top:-1889;width:80;height:77" coordorigin="3671,-1889" coordsize="80,77" path="m3699,-1889l3683,-1879,3674,-1861,3671,-1833,3682,-1820,3702,-1812,3731,-1812,3746,-1827,3752,-1848,3751,-1857,3742,-1874,3725,-1885,3699,-1889e" filled="t" fillcolor="#000000" stroked="f">
                <v:path arrowok="t"/>
                <v:fill/>
              </v:shape>
            </v:group>
            <v:group style="position:absolute;left:3706;top:-1099;width:80;height:77" coordorigin="3706,-1099" coordsize="80,77">
              <v:shape style="position:absolute;left:3706;top:-1099;width:80;height:77" coordorigin="3706,-1099" coordsize="80,77" path="m3733,-1099l3718,-1089,3708,-1071,3706,-1043,3717,-1030,3736,-1022,3765,-1022,3780,-1037,3786,-1058,3785,-1067,3777,-1084,3759,-1095,3733,-1099e" filled="t" fillcolor="#000000" stroked="f">
                <v:path arrowok="t"/>
                <v:fill/>
              </v:shape>
            </v:group>
            <v:group style="position:absolute;left:3253;top:-1195;width:80;height:77" coordorigin="3253,-1195" coordsize="80,77">
              <v:shape style="position:absolute;left:3253;top:-1195;width:80;height:77" coordorigin="3253,-1195" coordsize="80,77" path="m3280,-1195l3265,-1186,3255,-1167,3253,-1140,3264,-1127,3283,-1119,3312,-1119,3327,-1134,3333,-1155,3332,-1163,3324,-1180,3306,-1192,3280,-1195e" filled="t" fillcolor="#000000" stroked="f">
                <v:path arrowok="t"/>
                <v:fill/>
              </v:shape>
            </v:group>
            <v:group style="position:absolute;left:3356;top:-946;width:80;height:77" coordorigin="3356,-946" coordsize="80,77">
              <v:shape style="position:absolute;left:3356;top:-946;width:80;height:77" coordorigin="3356,-946" coordsize="80,77" path="m3383,-946l3368,-936,3358,-918,3356,-891,3367,-878,3386,-870,3415,-870,3430,-885,3436,-906,3435,-914,3427,-931,3409,-943,3383,-946e" filled="t" fillcolor="#000000" stroked="f">
                <v:path arrowok="t"/>
                <v:fill/>
              </v:shape>
            </v:group>
            <v:group style="position:absolute;left:3671;top:-1777;width:80;height:77" coordorigin="3671,-1777" coordsize="80,77">
              <v:shape style="position:absolute;left:3671;top:-1777;width:80;height:77" coordorigin="3671,-1777" coordsize="80,77" path="m3699,-1777l3683,-1767,3674,-1749,3671,-1722,3682,-1709,3702,-1701,3731,-1700,3746,-1715,3752,-1737,3751,-1745,3742,-1762,3725,-1774,3699,-1777e" filled="t" fillcolor="#000000" stroked="f">
                <v:path arrowok="t"/>
                <v:fill/>
              </v:shape>
            </v:group>
            <v:group style="position:absolute;left:3684;top:-1073;width:80;height:77" coordorigin="3684,-1073" coordsize="80,77">
              <v:shape style="position:absolute;left:3684;top:-1073;width:80;height:77" coordorigin="3684,-1073" coordsize="80,77" path="m3712,-1073l3696,-1063,3686,-1045,3684,-1018,3695,-1004,3715,-997,3743,-996,3759,-1011,3765,-1033,3764,-1041,3755,-1058,3738,-1069,3712,-1073e" filled="t" fillcolor="#000000" stroked="f">
                <v:path arrowok="t"/>
                <v:fill/>
              </v:shape>
            </v:group>
            <v:group style="position:absolute;left:3274;top:-1030;width:80;height:77" coordorigin="3274,-1030" coordsize="80,77">
              <v:shape style="position:absolute;left:3274;top:-1030;width:80;height:77" coordorigin="3274,-1030" coordsize="80,77" path="m3302,-1030l3286,-1020,3276,-1002,3274,-975,3285,-961,3305,-954,3333,-953,3349,-968,3355,-990,3354,-998,3345,-1015,3328,-1026,3302,-1030e" filled="t" fillcolor="#000000" stroked="f">
                <v:path arrowok="t"/>
                <v:fill/>
              </v:shape>
            </v:group>
            <v:group style="position:absolute;left:3328;top:-2045;width:80;height:77" coordorigin="3328,-2045" coordsize="80,77">
              <v:shape style="position:absolute;left:3328;top:-2045;width:80;height:77" coordorigin="3328,-2045" coordsize="80,77" path="m3355,-2045l3340,-2036,3330,-2017,3328,-1990,3339,-1977,3358,-1969,3387,-1969,3402,-1984,3408,-2005,3407,-2014,3399,-2031,3381,-2042,3355,-2045e" filled="t" fillcolor="#000000" stroked="f">
                <v:path arrowok="t"/>
                <v:fill/>
              </v:shape>
            </v:group>
            <v:group style="position:absolute;left:3631;top:-1283;width:80;height:77" coordorigin="3631,-1283" coordsize="80,77">
              <v:shape style="position:absolute;left:3631;top:-1283;width:80;height:77" coordorigin="3631,-1283" coordsize="80,77" path="m3658,-1283l3643,-1274,3633,-1255,3631,-1228,3642,-1215,3661,-1207,3690,-1207,3705,-1222,3711,-1243,3710,-1251,3702,-1268,3684,-1280,3658,-1283e" filled="t" fillcolor="#000000" stroked="f">
                <v:path arrowok="t"/>
                <v:fill/>
              </v:shape>
            </v:group>
            <v:group style="position:absolute;left:3671;top:-1562;width:80;height:77" coordorigin="3671,-1562" coordsize="80,77">
              <v:shape style="position:absolute;left:3671;top:-1562;width:80;height:77" coordorigin="3671,-1562" coordsize="80,77" path="m3699,-1562l3683,-1553,3674,-1534,3671,-1507,3682,-1494,3702,-1486,3731,-1486,3746,-1501,3752,-1522,3751,-1531,3742,-1548,3725,-1559,3699,-1562e" filled="t" fillcolor="#000000" stroked="f">
                <v:path arrowok="t"/>
                <v:fill/>
              </v:shape>
            </v:group>
            <v:group style="position:absolute;left:3768;top:-912;width:80;height:77" coordorigin="3768,-912" coordsize="80,77">
              <v:shape style="position:absolute;left:3768;top:-912;width:80;height:77" coordorigin="3768,-912" coordsize="80,77" path="m3795,-912l3780,-902,3770,-884,3768,-857,3779,-843,3798,-836,3827,-835,3843,-850,3848,-872,3848,-880,3839,-897,3821,-908,3795,-912e" filled="t" fillcolor="#000000" stroked="f">
                <v:path arrowok="t"/>
                <v:fill/>
              </v:shape>
            </v:group>
            <v:group style="position:absolute;left:3328;top:-1393;width:80;height:76" coordorigin="3328,-1393" coordsize="80,76">
              <v:shape style="position:absolute;left:3328;top:-1393;width:80;height:76" coordorigin="3328,-1393" coordsize="80,76" path="m3355,-1393l3340,-1383,3330,-1365,3328,-1337,3339,-1324,3358,-1316,3387,-1316,3402,-1331,3408,-1353,3407,-1361,3399,-1378,3381,-1389,3355,-1393e" filled="t" fillcolor="#000000" stroked="f">
                <v:path arrowok="t"/>
                <v:fill/>
              </v:shape>
            </v:group>
            <v:group style="position:absolute;left:3191;top:-993;width:80;height:77" coordorigin="3191,-993" coordsize="80,77">
              <v:shape style="position:absolute;left:3191;top:-993;width:80;height:77" coordorigin="3191,-993" coordsize="80,77" path="m3218,-993l3202,-984,3193,-965,3191,-938,3201,-925,3221,-917,3250,-917,3265,-932,3271,-953,3270,-962,3261,-979,3244,-990,3218,-993e" filled="t" fillcolor="#000000" stroked="f">
                <v:path arrowok="t"/>
                <v:fill/>
              </v:shape>
            </v:group>
            <v:group style="position:absolute;left:3480;top:-882;width:80;height:77" coordorigin="3480,-882" coordsize="80,77">
              <v:shape style="position:absolute;left:3480;top:-882;width:80;height:77" coordorigin="3480,-882" coordsize="80,77" path="m3508,-882l3492,-872,3482,-854,3480,-827,3491,-813,3511,-805,3539,-805,3555,-820,3561,-842,3560,-850,3551,-867,3534,-878,3508,-882e" filled="t" fillcolor="#000000" stroked="f">
                <v:path arrowok="t"/>
                <v:fill/>
              </v:shape>
            </v:group>
            <v:group style="position:absolute;left:3480;top:-2762;width:80;height:77" coordorigin="3480,-2762" coordsize="80,77">
              <v:shape style="position:absolute;left:3480;top:-2762;width:80;height:77" coordorigin="3480,-2762" coordsize="80,77" path="m3508,-2762l3492,-2753,3482,-2734,3480,-2707,3491,-2694,3511,-2686,3539,-2686,3555,-2701,3561,-2722,3560,-2731,3551,-2748,3534,-2759,3508,-2762e" filled="t" fillcolor="#000000" stroked="f">
                <v:path arrowok="t"/>
                <v:fill/>
              </v:shape>
            </v:group>
            <v:group style="position:absolute;left:3328;top:-630;width:80;height:76" coordorigin="3328,-630" coordsize="80,76">
              <v:shape style="position:absolute;left:3328;top:-630;width:80;height:76" coordorigin="3328,-630" coordsize="80,76" path="m3355,-630l3340,-621,3330,-603,3328,-575,3339,-562,3358,-554,3387,-554,3402,-569,3408,-590,3407,-599,3399,-616,3381,-627,3355,-630e" filled="t" fillcolor="#000000" stroked="f">
                <v:path arrowok="t"/>
                <v:fill/>
              </v:shape>
            </v:group>
            <v:group style="position:absolute;left:3425;top:-463;width:80;height:76" coordorigin="3425,-463" coordsize="80,76">
              <v:shape style="position:absolute;left:3425;top:-463;width:80;height:76" coordorigin="3425,-463" coordsize="80,76" path="m3452,-463l3436,-453,3427,-435,3425,-408,3435,-395,3455,-387,3484,-387,3499,-402,3505,-423,3504,-431,3495,-448,3478,-460,3452,-463e" filled="t" fillcolor="#000000" stroked="f">
                <v:path arrowok="t"/>
                <v:fill/>
              </v:shape>
            </v:group>
            <v:group style="position:absolute;left:4760;top:-1912;width:80;height:77" coordorigin="4760,-1912" coordsize="80,77">
              <v:shape style="position:absolute;left:4760;top:-1912;width:80;height:77" coordorigin="4760,-1912" coordsize="80,77" path="m4787,-1912l4772,-1903,4762,-1884,4760,-1857,4771,-1844,4790,-1836,4819,-1836,4834,-1851,4840,-1872,4839,-1880,4831,-1897,4813,-1909,4787,-1912e" filled="t" fillcolor="#004DFF" stroked="f">
                <v:path arrowok="t"/>
                <v:fill/>
              </v:shape>
            </v:group>
            <v:group style="position:absolute;left:4659;top:-1925;width:80;height:77" coordorigin="4659,-1925" coordsize="80,77">
              <v:shape style="position:absolute;left:4659;top:-1925;width:80;height:77" coordorigin="4659,-1925" coordsize="80,77" path="m4686,-1925l4671,-1915,4661,-1897,4659,-1870,4670,-1857,4689,-1849,4718,-1849,4734,-1864,4739,-1885,4739,-1893,4730,-1910,4712,-1922,4686,-1925e" filled="t" fillcolor="#004DFF" stroked="f">
                <v:path arrowok="t"/>
                <v:fill/>
              </v:shape>
            </v:group>
            <v:group style="position:absolute;left:4711;top:-3619;width:80;height:77" coordorigin="4711,-3619" coordsize="80,77">
              <v:shape style="position:absolute;left:4711;top:-3619;width:80;height:77" coordorigin="4711,-3619" coordsize="80,77" path="m4738,-3619l4722,-3609,4713,-3591,4711,-3564,4722,-3551,4741,-3543,4770,-3543,4785,-3558,4791,-3579,4790,-3587,4781,-3604,4764,-3616,4738,-3619e" filled="t" fillcolor="#004DFF" stroked="f">
                <v:path arrowok="t"/>
                <v:fill/>
              </v:shape>
            </v:group>
            <v:group style="position:absolute;left:4711;top:-2434;width:80;height:77" coordorigin="4711,-2434" coordsize="80,77">
              <v:shape style="position:absolute;left:4711;top:-2434;width:80;height:77" coordorigin="4711,-2434" coordsize="80,77" path="m4738,-2434l4722,-2424,4713,-2406,4711,-2379,4722,-2366,4741,-2358,4770,-2357,4785,-2372,4791,-2394,4790,-2402,4781,-2419,4764,-2431,4738,-2434e" filled="t" fillcolor="#004DFF" stroked="f">
                <v:path arrowok="t"/>
                <v:fill/>
              </v:shape>
            </v:group>
            <v:group style="position:absolute;left:4754;top:-2170;width:80;height:77" coordorigin="4754,-2170" coordsize="80,77">
              <v:shape style="position:absolute;left:4754;top:-2170;width:80;height:77" coordorigin="4754,-2170" coordsize="80,77" path="m4781,-2170l4765,-2160,4756,-2142,4754,-2115,4764,-2101,4784,-2094,4813,-2093,4828,-2108,4834,-2130,4833,-2138,4824,-2155,4807,-2166,4781,-2170e" filled="t" fillcolor="#004DFF" stroked="f">
                <v:path arrowok="t"/>
                <v:fill/>
              </v:shape>
            </v:group>
            <v:group style="position:absolute;left:4631;top:-2522;width:80;height:77" coordorigin="4631,-2522" coordsize="80,77">
              <v:shape style="position:absolute;left:4631;top:-2522;width:80;height:77" coordorigin="4631,-2522" coordsize="80,77" path="m4658,-2522l4643,-2512,4633,-2494,4631,-2467,4642,-2454,4662,-2446,4690,-2445,4706,-2460,4712,-2482,4711,-2490,4702,-2507,4684,-2519,4658,-2522e" filled="t" fillcolor="#004DFF" stroked="f">
                <v:path arrowok="t"/>
                <v:fill/>
              </v:shape>
            </v:group>
            <v:group style="position:absolute;left:4711;top:-2249;width:80;height:77" coordorigin="4711,-2249" coordsize="80,77">
              <v:shape style="position:absolute;left:4711;top:-2249;width:80;height:77" coordorigin="4711,-2249" coordsize="80,77" path="m4738,-2249l4722,-2240,4713,-2221,4711,-2194,4722,-2181,4741,-2173,4770,-2173,4785,-2188,4791,-2209,4790,-2218,4781,-2235,4764,-2246,4738,-2249e" filled="t" fillcolor="#004DFF" stroked="f">
                <v:path arrowok="t"/>
                <v:fill/>
              </v:shape>
            </v:group>
            <v:group style="position:absolute;left:4788;top:-2533;width:80;height:77" coordorigin="4788,-2533" coordsize="80,77">
              <v:shape style="position:absolute;left:4788;top:-2533;width:80;height:77" coordorigin="4788,-2533" coordsize="80,77" path="m4815,-2533l4800,-2523,4790,-2505,4788,-2478,4799,-2464,4818,-2456,4847,-2456,4862,-2471,4868,-2493,4867,-2501,4859,-2518,4841,-2529,4815,-2533e" filled="t" fillcolor="#004DFF" stroked="f">
                <v:path arrowok="t"/>
                <v:fill/>
              </v:shape>
            </v:group>
            <v:group style="position:absolute;left:4760;top:-2820;width:80;height:77" coordorigin="4760,-2820" coordsize="80,77">
              <v:shape style="position:absolute;left:4760;top:-2820;width:80;height:77" coordorigin="4760,-2820" coordsize="80,77" path="m4787,-2820l4772,-2811,4762,-2792,4760,-2765,4771,-2752,4790,-2744,4819,-2744,4834,-2759,4840,-2780,4839,-2789,4831,-2806,4813,-2817,4787,-2820e" filled="t" fillcolor="#004DFF" stroked="f">
                <v:path arrowok="t"/>
                <v:fill/>
              </v:shape>
            </v:group>
            <v:group style="position:absolute;left:4552;top:-2533;width:80;height:77" coordorigin="4552,-2533" coordsize="80,77">
              <v:shape style="position:absolute;left:4552;top:-2533;width:80;height:77" coordorigin="4552,-2533" coordsize="80,77" path="m4579,-2533l4564,-2523,4554,-2505,4552,-2478,4563,-2464,4582,-2456,4611,-2456,4626,-2471,4632,-2493,4631,-2501,4623,-2518,4605,-2529,4579,-2533e" filled="t" fillcolor="#004DFF" stroked="f">
                <v:path arrowok="t"/>
                <v:fill/>
              </v:shape>
            </v:group>
            <v:group style="position:absolute;left:4631;top:-2281;width:80;height:76" coordorigin="4631,-2281" coordsize="80,76">
              <v:shape style="position:absolute;left:4631;top:-2281;width:80;height:76" coordorigin="4631,-2281" coordsize="80,76" path="m4658,-2281l4643,-2272,4633,-2253,4631,-2226,4642,-2213,4662,-2205,4690,-2205,4706,-2220,4712,-2241,4711,-2250,4702,-2267,4684,-2278,4658,-2281e" filled="t" fillcolor="#004DFF" stroked="f">
                <v:path arrowok="t"/>
                <v:fill/>
              </v:shape>
            </v:group>
            <v:group style="position:absolute;left:4711;top:-2717;width:80;height:77" coordorigin="4711,-2717" coordsize="80,77">
              <v:shape style="position:absolute;left:4711;top:-2717;width:80;height:77" coordorigin="4711,-2717" coordsize="80,77" path="m4738,-2717l4722,-2708,4713,-2689,4711,-2662,4722,-2649,4741,-2641,4770,-2641,4785,-2656,4791,-2677,4790,-2686,4781,-2703,4764,-2714,4738,-2717e" filled="t" fillcolor="#004DFF" stroked="f">
                <v:path arrowok="t"/>
                <v:fill/>
              </v:shape>
            </v:group>
            <v:group style="position:absolute;left:4711;top:-1436;width:80;height:76" coordorigin="4711,-1436" coordsize="80,76">
              <v:shape style="position:absolute;left:4711;top:-1436;width:80;height:76" coordorigin="4711,-1436" coordsize="80,76" path="m4738,-1436l4722,-1426,4713,-1408,4711,-1380,4722,-1367,4741,-1359,4770,-1359,4785,-1374,4791,-1396,4790,-1404,4781,-1421,4764,-1432,4738,-1436e" filled="t" fillcolor="#004DFF" stroked="f">
                <v:path arrowok="t"/>
                <v:fill/>
              </v:shape>
            </v:group>
            <v:group style="position:absolute;left:4788;top:-2329;width:80;height:76" coordorigin="4788,-2329" coordsize="80,76">
              <v:shape style="position:absolute;left:4788;top:-2329;width:80;height:76" coordorigin="4788,-2329" coordsize="80,76" path="m4815,-2329l4800,-2319,4790,-2301,4788,-2274,4799,-2260,4818,-2253,4847,-2252,4862,-2267,4868,-2289,4867,-2297,4859,-2314,4841,-2325,4815,-2329e" filled="t" fillcolor="#004DFF" stroked="f">
                <v:path arrowok="t"/>
                <v:fill/>
              </v:shape>
            </v:group>
            <v:group style="position:absolute;left:4711;top:-3155;width:80;height:77" coordorigin="4711,-3155" coordsize="80,77">
              <v:shape style="position:absolute;left:4711;top:-3155;width:80;height:77" coordorigin="4711,-3155" coordsize="80,77" path="m4738,-3155l4722,-3146,4713,-3127,4711,-3100,4722,-3087,4741,-3079,4770,-3079,4785,-3094,4791,-3115,4790,-3124,4781,-3141,4764,-3152,4738,-3155e" filled="t" fillcolor="#004DFF" stroked="f">
                <v:path arrowok="t"/>
                <v:fill/>
              </v:shape>
            </v:group>
            <v:group style="position:absolute;left:4603;top:-3200;width:80;height:76" coordorigin="4603,-3200" coordsize="80,76">
              <v:shape style="position:absolute;left:4603;top:-3200;width:80;height:76" coordorigin="4603,-3200" coordsize="80,76" path="m4631,-3200l4615,-3191,4605,-3172,4603,-3145,4614,-3132,4634,-3124,4662,-3124,4678,-3139,4684,-3160,4683,-3169,4674,-3186,4657,-3197,4631,-3200e" filled="t" fillcolor="#004DFF" stroked="f">
                <v:path arrowok="t"/>
                <v:fill/>
              </v:shape>
            </v:group>
            <v:group style="position:absolute;left:4552;top:-2284;width:80;height:77" coordorigin="4552,-2284" coordsize="80,77">
              <v:shape style="position:absolute;left:4552;top:-2284;width:80;height:77" coordorigin="4552,-2284" coordsize="80,77" path="m4579,-2284l4564,-2274,4554,-2256,4552,-2229,4563,-2215,4582,-2207,4611,-2207,4626,-2222,4632,-2244,4631,-2252,4623,-2269,4605,-2280,4579,-2284e" filled="t" fillcolor="#004DFF" stroked="f">
                <v:path arrowok="t"/>
                <v:fill/>
              </v:shape>
            </v:group>
            <v:group style="position:absolute;left:4665;top:-2090;width:80;height:76" coordorigin="4665,-2090" coordsize="80,76">
              <v:shape style="position:absolute;left:4665;top:-2090;width:80;height:76" coordorigin="4665,-2090" coordsize="80,76" path="m4693,-2090l4677,-2081,4668,-2062,4665,-2035,4676,-2022,4696,-2014,4725,-2014,4740,-2029,4746,-2050,4745,-2059,4736,-2076,4719,-2087,4693,-2090e" filled="t" fillcolor="#004DFF" stroked="f">
                <v:path arrowok="t"/>
                <v:fill/>
              </v:shape>
            </v:group>
            <v:group style="position:absolute;left:4623;top:-2623;width:80;height:77" coordorigin="4623,-2623" coordsize="80,77">
              <v:shape style="position:absolute;left:4623;top:-2623;width:80;height:77" coordorigin="4623,-2623" coordsize="80,77" path="m4650,-2623l4634,-2613,4625,-2595,4623,-2568,4633,-2554,4653,-2547,4682,-2546,4697,-2561,4703,-2583,4702,-2591,4693,-2608,4676,-2619,4650,-2623e" filled="t" fillcolor="#004DFF" stroked="f">
                <v:path arrowok="t"/>
                <v:fill/>
              </v:shape>
            </v:group>
            <v:group style="position:absolute;left:4867;top:-2361;width:80;height:77" coordorigin="4867,-2361" coordsize="80,77">
              <v:shape style="position:absolute;left:4867;top:-2361;width:80;height:77" coordorigin="4867,-2361" coordsize="80,77" path="m4895,-2361l4879,-2351,4869,-2333,4867,-2306,4878,-2293,4898,-2285,4926,-2284,4942,-2299,4948,-2321,4947,-2329,4938,-2346,4921,-2358,4895,-2361e" filled="t" fillcolor="#004DFF" stroked="f">
                <v:path arrowok="t"/>
                <v:fill/>
              </v:shape>
            </v:group>
            <v:group style="position:absolute;left:4796;top:-2672;width:80;height:77" coordorigin="4796,-2672" coordsize="80,77">
              <v:shape style="position:absolute;left:4796;top:-2672;width:80;height:77" coordorigin="4796,-2672" coordsize="80,77" path="m4824,-2672l4808,-2663,4798,-2644,4796,-2617,4807,-2604,4827,-2596,4856,-2596,4871,-2611,4877,-2632,4876,-2641,4867,-2658,4850,-2669,4824,-2672e" filled="t" fillcolor="#004DFF" stroked="f">
                <v:path arrowok="t"/>
                <v:fill/>
              </v:shape>
            </v:group>
            <v:group style="position:absolute;left:4472;top:-2352;width:80;height:76" coordorigin="4472,-2352" coordsize="80,76">
              <v:shape style="position:absolute;left:4472;top:-2352;width:80;height:76" coordorigin="4472,-2352" coordsize="80,76" path="m4500,-2352l4484,-2343,4474,-2324,4472,-2297,4483,-2284,4503,-2276,4531,-2276,4547,-2291,4553,-2312,4552,-2321,4543,-2338,4526,-2349,4500,-2352e" filled="t" fillcolor="#004DFF" stroked="f">
                <v:path arrowok="t"/>
                <v:fill/>
              </v:shape>
            </v:group>
            <v:group style="position:absolute;left:4947;top:-2269;width:80;height:77" coordorigin="4947,-2269" coordsize="80,77">
              <v:shape style="position:absolute;left:4947;top:-2269;width:80;height:77" coordorigin="4947,-2269" coordsize="80,77" path="m4974,-2269l4959,-2259,4949,-2241,4947,-2213,4958,-2200,4977,-2192,5006,-2192,5021,-2207,5027,-2228,5026,-2237,5018,-2254,5000,-2265,4974,-2269e" filled="t" fillcolor="#004DFF" stroked="f">
                <v:path arrowok="t"/>
                <v:fill/>
              </v:shape>
            </v:group>
            <v:group style="position:absolute;left:4395;top:-2290;width:80;height:76" coordorigin="4395,-2290" coordsize="80,76">
              <v:shape style="position:absolute;left:4395;top:-2290;width:80;height:76" coordorigin="4395,-2290" coordsize="80,76" path="m4422,-2290l4407,-2280,4397,-2262,4395,-2235,4406,-2222,4425,-2214,4454,-2214,4469,-2229,4475,-2250,4475,-2258,4466,-2275,4448,-2287,4422,-2290e" filled="t" fillcolor="#004DFF" stroked="f">
                <v:path arrowok="t"/>
                <v:fill/>
              </v:shape>
            </v:group>
            <v:group style="position:absolute;left:4867;top:-2522;width:80;height:77" coordorigin="4867,-2522" coordsize="80,77">
              <v:shape style="position:absolute;left:4867;top:-2522;width:80;height:77" coordorigin="4867,-2522" coordsize="80,77" path="m4895,-2522l4879,-2512,4869,-2494,4867,-2467,4878,-2454,4898,-2446,4926,-2445,4942,-2460,4948,-2482,4947,-2490,4938,-2507,4921,-2519,4895,-2522e" filled="t" fillcolor="#004DFF" stroked="f">
                <v:path arrowok="t"/>
                <v:fill/>
              </v:shape>
            </v:group>
            <v:group style="position:absolute;left:4603;top:-1496;width:80;height:77" coordorigin="4603,-1496" coordsize="80,77">
              <v:shape style="position:absolute;left:4603;top:-1496;width:80;height:77" coordorigin="4603,-1496" coordsize="80,77" path="m4631,-1496l4615,-1486,4605,-1468,4603,-1441,4614,-1427,4634,-1419,4662,-1419,4678,-1434,4684,-1456,4683,-1464,4674,-1481,4657,-1492,4631,-1496e" filled="t" fillcolor="#004DFF" stroked="f">
                <v:path arrowok="t"/>
                <v:fill/>
              </v:shape>
            </v:group>
            <v:group style="position:absolute;left:4537;top:-2599;width:80;height:77" coordorigin="4537,-2599" coordsize="80,77">
              <v:shape style="position:absolute;left:4537;top:-2599;width:80;height:77" coordorigin="4537,-2599" coordsize="80,77" path="m4564,-2599l4549,-2590,4539,-2571,4537,-2544,4548,-2531,4567,-2523,4596,-2523,4611,-2538,4617,-2559,4616,-2568,4608,-2585,4590,-2596,4564,-2599e" filled="t" fillcolor="#004DFF" stroked="f">
                <v:path arrowok="t"/>
                <v:fill/>
              </v:shape>
            </v:group>
            <v:group style="position:absolute;left:4711;top:-2943;width:80;height:77" coordorigin="4711,-2943" coordsize="80,77">
              <v:shape style="position:absolute;left:4711;top:-2943;width:80;height:77" coordorigin="4711,-2943" coordsize="80,77" path="m4738,-2943l4722,-2933,4713,-2915,4711,-2888,4722,-2874,4741,-2867,4770,-2866,4785,-2881,4791,-2903,4790,-2911,4781,-2928,4764,-2939,4738,-2943e" filled="t" fillcolor="#004DFF" stroked="f">
                <v:path arrowok="t"/>
                <v:fill/>
              </v:shape>
            </v:group>
            <v:group style="position:absolute;left:4659;top:-2835;width:80;height:76" coordorigin="4659,-2835" coordsize="80,76">
              <v:shape style="position:absolute;left:4659;top:-2835;width:80;height:76" coordorigin="4659,-2835" coordsize="80,76" path="m4686,-2835l4671,-2826,4661,-2807,4659,-2780,4670,-2767,4689,-2759,4718,-2759,4734,-2774,4739,-2795,4739,-2804,4730,-2821,4712,-2832,4686,-2835e" filled="t" fillcolor="#004DFF" stroked="f">
                <v:path arrowok="t"/>
                <v:fill/>
              </v:shape>
            </v:group>
            <v:group style="position:absolute;left:4472;top:-2515;width:80;height:77" coordorigin="4472,-2515" coordsize="80,77">
              <v:shape style="position:absolute;left:4472;top:-2515;width:80;height:77" coordorigin="4472,-2515" coordsize="80,77" path="m4500,-2515l4484,-2506,4474,-2487,4472,-2460,4483,-2447,4503,-2439,4531,-2439,4547,-2454,4553,-2475,4552,-2484,4543,-2501,4526,-2512,4500,-2515e" filled="t" fillcolor="#004DFF" stroked="f">
                <v:path arrowok="t"/>
                <v:fill/>
              </v:shape>
            </v:group>
            <v:group style="position:absolute;left:4711;top:-3383;width:80;height:76" coordorigin="4711,-3383" coordsize="80,76">
              <v:shape style="position:absolute;left:4711;top:-3383;width:80;height:76" coordorigin="4711,-3383" coordsize="80,76" path="m4738,-3383l4722,-3373,4713,-3355,4711,-3328,4722,-3314,4741,-3307,4770,-3306,4785,-3321,4791,-3343,4790,-3351,4781,-3368,4764,-3379,4738,-3383e" filled="t" fillcolor="#004DFF" stroked="f">
                <v:path arrowok="t"/>
                <v:fill/>
              </v:shape>
            </v:group>
            <v:group style="position:absolute;left:4882;top:-2724;width:80;height:77" coordorigin="4882,-2724" coordsize="80,77">
              <v:shape style="position:absolute;left:4882;top:-2724;width:80;height:77" coordorigin="4882,-2724" coordsize="80,77" path="m4910,-2724l4894,-2714,4884,-2696,4882,-2669,4893,-2655,4913,-2648,4941,-2647,4957,-2662,4963,-2684,4962,-2692,4953,-2709,4936,-2720,4910,-2724e" filled="t" fillcolor="#004DFF" stroked="f">
                <v:path arrowok="t"/>
                <v:fill/>
              </v:shape>
            </v:group>
            <v:group style="position:absolute;left:4711;top:-1704;width:80;height:76" coordorigin="4711,-1704" coordsize="80,76">
              <v:shape style="position:absolute;left:4711;top:-1704;width:80;height:76" coordorigin="4711,-1704" coordsize="80,76" path="m4738,-1704l4722,-1694,4713,-1676,4711,-1649,4722,-1636,4741,-1628,4770,-1627,4785,-1642,4791,-1664,4790,-1672,4781,-1689,4764,-1701,4738,-1704e" filled="t" fillcolor="#004DFF" stroked="f">
                <v:path arrowok="t"/>
                <v:fill/>
              </v:shape>
            </v:group>
            <v:group style="position:absolute;left:4846;top:-2090;width:80;height:76" coordorigin="4846,-2090" coordsize="80,76">
              <v:shape style="position:absolute;left:4846;top:-2090;width:80;height:76" coordorigin="4846,-2090" coordsize="80,76" path="m4873,-2090l4858,-2081,4848,-2062,4846,-2035,4857,-2022,4876,-2014,4905,-2014,4920,-2029,4926,-2050,4925,-2059,4917,-2076,4899,-2087,4873,-2090e" filled="t" fillcolor="#004DFF" stroked="f">
                <v:path arrowok="t"/>
                <v:fill/>
              </v:shape>
            </v:group>
            <v:group style="position:absolute;left:4861;top:-2037;width:80;height:76" coordorigin="4861,-2037" coordsize="80,76">
              <v:shape style="position:absolute;left:4861;top:-2037;width:80;height:76" coordorigin="4861,-2037" coordsize="80,76" path="m4888,-2037l4873,-2027,4863,-2009,4861,-1982,4872,-1968,4891,-1961,4920,-1960,4935,-1975,4941,-1997,4940,-2005,4932,-2022,4914,-2033,4888,-2037e" filled="t" fillcolor="#004DFF" stroked="f">
                <v:path arrowok="t"/>
                <v:fill/>
              </v:shape>
            </v:group>
            <v:group style="position:absolute;left:4573;top:-2052;width:80;height:77" coordorigin="4573,-2052" coordsize="80,77">
              <v:shape style="position:absolute;left:4573;top:-2052;width:80;height:77" coordorigin="4573,-2052" coordsize="80,77" path="m4600,-2052l4585,-2042,4575,-2024,4573,-1997,4584,-1983,4604,-1976,4632,-1975,4648,-1990,4654,-2012,4653,-2020,4644,-2037,4626,-2048,4600,-2052e" filled="t" fillcolor="#004DFF" stroked="f">
                <v:path arrowok="t"/>
                <v:fill/>
              </v:shape>
            </v:group>
            <v:group style="position:absolute;left:4558;top:-1897;width:80;height:77" coordorigin="4558,-1897" coordsize="80,77">
              <v:shape style="position:absolute;left:4558;top:-1897;width:80;height:77" coordorigin="4558,-1897" coordsize="80,77" path="m4585,-1897l4570,-1888,4560,-1869,4558,-1842,4569,-1829,4589,-1821,4617,-1821,4633,-1836,4639,-1857,4638,-1865,4629,-1882,4611,-1894,4585,-1897e" filled="t" fillcolor="#004DFF" stroked="f">
                <v:path arrowok="t"/>
                <v:fill/>
              </v:shape>
            </v:group>
            <v:group style="position:absolute;left:4861;top:-2887;width:80;height:77" coordorigin="4861,-2887" coordsize="80,77">
              <v:shape style="position:absolute;left:4861;top:-2887;width:80;height:77" coordorigin="4861,-2887" coordsize="80,77" path="m4888,-2887l4873,-2877,4863,-2859,4861,-2832,4872,-2818,4891,-2811,4920,-2810,4935,-2825,4941,-2847,4940,-2855,4932,-2872,4914,-2884,4888,-2887e" filled="t" fillcolor="#004DFF" stroked="f">
                <v:path arrowok="t"/>
                <v:fill/>
              </v:shape>
            </v:group>
            <v:group style="position:absolute;left:4936;top:-2191;width:80;height:77" coordorigin="4936,-2191" coordsize="80,77">
              <v:shape style="position:absolute;left:4936;top:-2191;width:80;height:77" coordorigin="4936,-2191" coordsize="80,77" path="m4963,-2191l4948,-2182,4938,-2163,4936,-2136,4947,-2123,4966,-2115,4995,-2115,5011,-2130,5016,-2151,5016,-2160,5007,-2177,4989,-2188,4963,-2191e" filled="t" fillcolor="#004DFF" stroked="f">
                <v:path arrowok="t"/>
                <v:fill/>
              </v:shape>
            </v:group>
            <v:group style="position:absolute;left:4947;top:-2513;width:80;height:77" coordorigin="4947,-2513" coordsize="80,77">
              <v:shape style="position:absolute;left:4947;top:-2513;width:80;height:77" coordorigin="4947,-2513" coordsize="80,77" path="m4974,-2513l4959,-2504,4949,-2485,4947,-2458,4958,-2445,4977,-2437,5006,-2437,5021,-2452,5027,-2473,5026,-2482,5018,-2499,5000,-2510,4974,-2513e" filled="t" fillcolor="#004DFF" stroked="f">
                <v:path arrowok="t"/>
                <v:fill/>
              </v:shape>
            </v:group>
            <v:group style="position:absolute;left:4451;top:-2683;width:80;height:77" coordorigin="4451,-2683" coordsize="80,77">
              <v:shape style="position:absolute;left:4451;top:-2683;width:80;height:77" coordorigin="4451,-2683" coordsize="80,77" path="m4478,-2683l4463,-2673,4453,-2655,4451,-2628,4462,-2615,4481,-2607,4510,-2606,4525,-2621,4531,-2643,4530,-2651,4522,-2668,4504,-2680,4478,-2683e" filled="t" fillcolor="#004DFF" stroked="f">
                <v:path arrowok="t"/>
                <v:fill/>
              </v:shape>
            </v:group>
            <v:group style="position:absolute;left:4816;top:-1371;width:80;height:76" coordorigin="4816,-1371" coordsize="80,76">
              <v:shape style="position:absolute;left:4816;top:-1371;width:80;height:76" coordorigin="4816,-1371" coordsize="80,76" path="m4843,-1371l4828,-1362,4818,-1343,4816,-1316,4827,-1303,4846,-1295,4875,-1295,4890,-1310,4896,-1331,4895,-1339,4887,-1356,4869,-1368,4843,-1371e" filled="t" fillcolor="#004DFF" stroked="f">
                <v:path arrowok="t"/>
                <v:fill/>
              </v:shape>
            </v:group>
            <v:group style="position:absolute;left:4395;top:-2513;width:80;height:77" coordorigin="4395,-2513" coordsize="80,77">
              <v:shape style="position:absolute;left:4395;top:-2513;width:80;height:77" coordorigin="4395,-2513" coordsize="80,77" path="m4422,-2513l4407,-2504,4397,-2485,4395,-2458,4406,-2445,4425,-2437,4454,-2437,4469,-2452,4475,-2473,4474,-2482,4466,-2499,4448,-2510,4422,-2513e" filled="t" fillcolor="#004DFF" stroked="f">
                <v:path arrowok="t"/>
                <v:fill/>
              </v:shape>
            </v:group>
            <v:group style="position:absolute;left:5024;top:-2460;width:80;height:77" coordorigin="5024,-2460" coordsize="80,77">
              <v:shape style="position:absolute;left:5024;top:-2460;width:80;height:77" coordorigin="5024,-2460" coordsize="80,77" path="m5051,-2460l5036,-2450,5026,-2432,5024,-2405,5035,-2391,5054,-2383,5083,-2383,5099,-2398,5104,-2420,5104,-2428,5095,-2445,5077,-2456,5051,-2460e" filled="t" fillcolor="#004DFF" stroked="f">
                <v:path arrowok="t"/>
                <v:fill/>
              </v:shape>
            </v:group>
            <v:group style="position:absolute;left:4558;top:-2930;width:80;height:76" coordorigin="4558,-2930" coordsize="80,76">
              <v:shape style="position:absolute;left:4558;top:-2930;width:80;height:76" coordorigin="4558,-2930" coordsize="80,76" path="m4585,-2930l4570,-2920,4560,-2902,4558,-2875,4569,-2861,4589,-2854,4617,-2853,4633,-2868,4639,-2890,4638,-2898,4629,-2915,4611,-2926,4585,-2930e" filled="t" fillcolor="#004DFF" stroked="f">
                <v:path arrowok="t"/>
                <v:fill/>
              </v:shape>
            </v:group>
            <v:group style="position:absolute;left:5024;top:-2318;width:80;height:77" coordorigin="5024,-2318" coordsize="80,77">
              <v:shape style="position:absolute;left:5024;top:-2318;width:80;height:77" coordorigin="5024,-2318" coordsize="80,77" path="m5051,-2318l5036,-2308,5026,-2290,5024,-2263,5035,-2250,5054,-2242,5083,-2241,5099,-2256,5104,-2278,5104,-2286,5095,-2303,5077,-2315,5051,-2318e" filled="t" fillcolor="#004DFF" stroked="f">
                <v:path arrowok="t"/>
                <v:fill/>
              </v:shape>
            </v:group>
            <v:group style="position:absolute;left:4483;top:-2084;width:80;height:77" coordorigin="4483,-2084" coordsize="80,77">
              <v:shape style="position:absolute;left:4483;top:-2084;width:80;height:77" coordorigin="4483,-2084" coordsize="80,77" path="m4510,-2084l4495,-2074,4485,-2056,4483,-2029,4494,-2016,4513,-2008,4542,-2007,4557,-2022,4563,-2044,4563,-2052,4554,-2069,4536,-2081,4510,-2084e" filled="t" fillcolor="#004DFF" stroked="f">
                <v:path arrowok="t"/>
                <v:fill/>
              </v:shape>
            </v:group>
            <v:group style="position:absolute;left:4816;top:-3200;width:80;height:76" coordorigin="4816,-3200" coordsize="80,76">
              <v:shape style="position:absolute;left:4816;top:-3200;width:80;height:76" coordorigin="4816,-3200" coordsize="80,76" path="m4843,-3200l4828,-3191,4818,-3172,4816,-3145,4827,-3132,4846,-3124,4875,-3124,4890,-3139,4896,-3160,4895,-3169,4887,-3186,4869,-3197,4843,-3200e" filled="t" fillcolor="#004DFF" stroked="f">
                <v:path arrowok="t"/>
                <v:fill/>
              </v:shape>
            </v:group>
            <v:group style="position:absolute;left:4711;top:-807;width:80;height:76" coordorigin="4711,-807" coordsize="80,76">
              <v:shape style="position:absolute;left:4711;top:-807;width:80;height:76" coordorigin="4711,-807" coordsize="80,76" path="m4738,-807l4722,-797,4713,-779,4711,-751,4722,-738,4741,-730,4770,-730,4785,-745,4791,-766,4790,-775,4781,-792,4764,-803,4738,-807e" filled="t" fillcolor="#004DFF" stroked="f">
                <v:path arrowok="t"/>
                <v:fill/>
              </v:shape>
            </v:group>
            <v:group style="position:absolute;left:4968;top:-2717;width:80;height:77" coordorigin="4968,-2717" coordsize="80,77">
              <v:shape style="position:absolute;left:4968;top:-2717;width:80;height:77" coordorigin="4968,-2717" coordsize="80,77" path="m4996,-2717l4980,-2708,4970,-2689,4968,-2662,4979,-2649,4999,-2641,5027,-2641,5043,-2656,5049,-2677,5048,-2686,5039,-2703,5022,-2714,4996,-2717e" filled="t" fillcolor="#004DFF" stroked="f">
                <v:path arrowok="t"/>
                <v:fill/>
              </v:shape>
            </v:group>
            <v:group style="position:absolute;left:4426;top:-2365;width:644;height:2" coordorigin="4426,-2365" coordsize="644,2">
              <v:shape style="position:absolute;left:4426;top:-2365;width:644;height:2" coordorigin="4426,-2365" coordsize="644,0" path="m4426,-2365l5070,-2365e" filled="f" stroked="t" strokeweight="2.0pt" strokecolor="#FF0000">
                <v:path arrowok="t"/>
              </v:shape>
            </v:group>
            <v:group style="position:absolute;left:3196;top:-1376;width:644;height:2" coordorigin="3196,-1376" coordsize="644,2">
              <v:shape style="position:absolute;left:3196;top:-1376;width:644;height:2" coordorigin="3196,-1376" coordsize="644,0" path="m3196,-1376l3840,-1376e" filled="f" stroked="t" strokeweight="2.0pt" strokecolor="#FF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No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40" w:lineRule="auto"/>
        <w:ind w:left="1291" w:right="-56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Feedback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0" w:lineRule="exact"/>
        <w:ind w:left="-36" w:right="-56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Feedback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40" w:lineRule="auto"/>
        <w:ind w:left="143" w:right="123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Game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tabs>
          <w:tab w:pos="640" w:val="left"/>
          <w:tab w:pos="1360" w:val="left"/>
          <w:tab w:pos="2060" w:val="left"/>
          <w:tab w:pos="2780" w:val="left"/>
          <w:tab w:pos="35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8</w:t>
      </w:r>
      <w:r>
        <w:rPr>
          <w:rFonts w:ascii="Arial" w:hAnsi="Arial" w:cs="Arial" w:eastAsia="Arial"/>
          <w:sz w:val="21"/>
          <w:szCs w:val="21"/>
          <w:color w:val="221F1F"/>
          <w:spacing w:val="-5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10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12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14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16</w:t>
      </w:r>
      <w:r>
        <w:rPr>
          <w:rFonts w:ascii="Arial" w:hAnsi="Arial" w:cs="Arial" w:eastAsia="Arial"/>
          <w:sz w:val="21"/>
          <w:szCs w:val="21"/>
          <w:color w:val="221F1F"/>
          <w:spacing w:val="-5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18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exact"/>
        <w:ind w:left="1428" w:right="1651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21F1F"/>
          <w:spacing w:val="0"/>
          <w:w w:val="100"/>
        </w:rPr>
        <w:t>Age</w:t>
      </w:r>
      <w:r>
        <w:rPr>
          <w:rFonts w:ascii="Arial" w:hAnsi="Arial" w:cs="Arial" w:eastAsia="Arial"/>
          <w:sz w:val="21"/>
          <w:szCs w:val="21"/>
          <w:color w:val="221F1F"/>
          <w:spacing w:val="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21F1F"/>
          <w:spacing w:val="0"/>
          <w:w w:val="102"/>
        </w:rPr>
        <w:t>(years)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3" w:equalWidth="0">
            <w:col w:w="2270" w:space="278"/>
            <w:col w:w="943" w:space="1408"/>
            <w:col w:w="4281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5.3: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(A)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erage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efficiency</w:t>
      </w:r>
      <w:r>
        <w:rPr>
          <w:rFonts w:ascii="Arial" w:hAnsi="Arial" w:cs="Arial" w:eastAsia="Arial"/>
          <w:sz w:val="24"/>
          <w:szCs w:val="24"/>
          <w:spacing w:val="-3"/>
          <w:w w:val="9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indicates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(B)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efficiency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vs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age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6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(NF)</w:t>
      </w:r>
      <w:r>
        <w:rPr>
          <w:rFonts w:ascii="Arial" w:hAnsi="Arial" w:cs="Arial" w:eastAsia="Arial"/>
          <w:sz w:val="24"/>
          <w:szCs w:val="24"/>
          <w:spacing w:val="4"/>
          <w:w w:val="122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(</w:t>
      </w:r>
      <w:r>
        <w:rPr>
          <w:rFonts w:ascii="Arial" w:hAnsi="Arial" w:cs="Arial" w:eastAsia="Arial"/>
          <w:sz w:val="24"/>
          <w:szCs w:val="24"/>
          <w:spacing w:val="-8"/>
          <w:w w:val="119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G)</w:t>
      </w:r>
      <w:r>
        <w:rPr>
          <w:rFonts w:ascii="Arial" w:hAnsi="Arial" w:cs="Arial" w:eastAsia="Arial"/>
          <w:sz w:val="24"/>
          <w:szCs w:val="24"/>
          <w:spacing w:val="7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</w:t>
      </w:r>
      <w:r>
        <w:rPr>
          <w:rFonts w:ascii="Arial" w:hAnsi="Arial" w:cs="Arial" w:eastAsia="Arial"/>
          <w:sz w:val="24"/>
          <w:szCs w:val="24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acquisition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age</w:t>
      </w:r>
      <w:r>
        <w:rPr>
          <w:rFonts w:ascii="Arial" w:hAnsi="Arial" w:cs="Arial" w:eastAsia="Arial"/>
          <w:sz w:val="24"/>
          <w:szCs w:val="24"/>
          <w:spacing w:val="2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-0.07,</w:t>
      </w:r>
      <w:r>
        <w:rPr>
          <w:rFonts w:ascii="Arial" w:hAnsi="Arial" w:cs="Arial" w:eastAsia="Arial"/>
          <w:sz w:val="24"/>
          <w:szCs w:val="24"/>
          <w:spacing w:val="2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1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0.63)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game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0.14,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-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0.32)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indicate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est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2.583984pt;margin-top:5.843828pt;width:139.499028pt;height:222.084021pt;mso-position-horizontal-relative:page;mso-position-vertical-relative:paragraph;z-index:-7326" coordorigin="5452,117" coordsize="2790,4442">
            <v:group style="position:absolute;left:6138;top:159;width:40;height:2" coordorigin="6138,159" coordsize="40,2">
              <v:shape style="position:absolute;left:6138;top:159;width:40;height:2" coordorigin="6138,159" coordsize="40,0" path="m6138,159l6178,159e" filled="f" stroked="t" strokeweight="2.167pt" strokecolor="#000000">
                <v:path arrowok="t"/>
              </v:shape>
            </v:group>
            <v:group style="position:absolute;left:6138;top:4516;width:40;height:2" coordorigin="6138,4516" coordsize="40,2">
              <v:shape style="position:absolute;left:6138;top:4516;width:40;height:2" coordorigin="6138,4516" coordsize="40,0" path="m6138,4516l6178,4516e" filled="f" stroked="t" strokeweight="2.25pt" strokecolor="#000000">
                <v:path arrowok="t"/>
              </v:shape>
            </v:group>
            <v:group style="position:absolute;left:5472;top:137;width:2;height:4402" coordorigin="5472,137" coordsize="2,4402">
              <v:shape style="position:absolute;left:5472;top:137;width:2;height:4402" coordorigin="5472,137" coordsize="0,4402" path="m5472,137l5472,4539e" filled="f" stroked="t" strokeweight="2.0pt" strokecolor="#000000">
                <v:path arrowok="t"/>
              </v:shape>
            </v:group>
            <v:group style="position:absolute;left:5472;top:4539;width:2750;height:2" coordorigin="5472,4539" coordsize="2750,2">
              <v:shape style="position:absolute;left:5472;top:4539;width:2750;height:2" coordorigin="5472,4539" coordsize="2750,0" path="m5472,4539l8222,4539e" filled="f" stroked="t" strokeweight="2.000026pt" strokecolor="#000000">
                <v:path arrowok="t"/>
              </v:shape>
            </v:group>
            <v:group style="position:absolute;left:8222;top:137;width:2;height:4402" coordorigin="8222,137" coordsize="2,4402">
              <v:shape style="position:absolute;left:8222;top:137;width:2;height:4402" coordorigin="8222,137" coordsize="0,4402" path="m8222,137l8222,4539e" filled="f" stroked="t" strokeweight="2.0pt" strokecolor="#000000">
                <v:path arrowok="t"/>
              </v:shape>
            </v:group>
            <v:group style="position:absolute;left:5472;top:137;width:2750;height:2" coordorigin="5472,137" coordsize="2750,2">
              <v:shape style="position:absolute;left:5472;top:137;width:2750;height:2" coordorigin="5472,137" coordsize="2750,0" path="m5472,137l8222,137e" filled="f" stroked="t" strokeweight="2.000018pt" strokecolor="#000000">
                <v:path arrowok="t"/>
              </v:shape>
            </v:group>
            <v:group style="position:absolute;left:7513;top:159;width:40;height:2" coordorigin="7513,159" coordsize="40,2">
              <v:shape style="position:absolute;left:7513;top:159;width:40;height:2" coordorigin="7513,159" coordsize="40,0" path="m7513,159l7553,159e" filled="f" stroked="t" strokeweight="2.167pt" strokecolor="#000000">
                <v:path arrowok="t"/>
              </v:shape>
            </v:group>
            <v:group style="position:absolute;left:7513;top:4516;width:40;height:2" coordorigin="7513,4516" coordsize="40,2">
              <v:shape style="position:absolute;left:7513;top:4516;width:40;height:2" coordorigin="7513,4516" coordsize="40,0" path="m7513,4516l7553,4516e" filled="f" stroked="t" strokeweight="2.25pt" strokecolor="#000000">
                <v:path arrowok="t"/>
              </v:shape>
            </v:group>
            <v:group style="position:absolute;left:8177;top:3657;width:45;height:2" coordorigin="8177,3657" coordsize="45,2">
              <v:shape style="position:absolute;left:8177;top:3657;width:45;height:2" coordorigin="8177,3657" coordsize="45,0" path="m8222,3657l8177,3657e" filled="f" stroked="t" strokeweight="2.0pt" strokecolor="#000000">
                <v:path arrowok="t"/>
              </v:shape>
            </v:group>
            <v:group style="position:absolute;left:5472;top:3657;width:43;height:2" coordorigin="5472,3657" coordsize="43,2">
              <v:shape style="position:absolute;left:5472;top:3657;width:43;height:2" coordorigin="5472,3657" coordsize="43,0" path="m5472,3657l5515,3657e" filled="f" stroked="t" strokeweight="2.0pt" strokecolor="#000000">
                <v:path arrowok="t"/>
              </v:shape>
            </v:group>
            <v:group style="position:absolute;left:8177;top:2777;width:45;height:2" coordorigin="8177,2777" coordsize="45,2">
              <v:shape style="position:absolute;left:8177;top:2777;width:45;height:2" coordorigin="8177,2777" coordsize="45,0" path="m8222,2777l8177,2777e" filled="f" stroked="t" strokeweight="2.0pt" strokecolor="#000000">
                <v:path arrowok="t"/>
              </v:shape>
            </v:group>
            <v:group style="position:absolute;left:5472;top:2777;width:43;height:2" coordorigin="5472,2777" coordsize="43,2">
              <v:shape style="position:absolute;left:5472;top:2777;width:43;height:2" coordorigin="5472,2777" coordsize="43,0" path="m5472,2777l5515,2777e" filled="f" stroked="t" strokeweight="2.0pt" strokecolor="#000000">
                <v:path arrowok="t"/>
              </v:shape>
            </v:group>
            <v:group style="position:absolute;left:8177;top:1897;width:45;height:2" coordorigin="8177,1897" coordsize="45,2">
              <v:shape style="position:absolute;left:8177;top:1897;width:45;height:2" coordorigin="8177,1897" coordsize="45,0" path="m8222,1897l8177,1897e" filled="f" stroked="t" strokeweight="2.0pt" strokecolor="#000000">
                <v:path arrowok="t"/>
              </v:shape>
            </v:group>
            <v:group style="position:absolute;left:5472;top:1897;width:43;height:2" coordorigin="5472,1897" coordsize="43,2">
              <v:shape style="position:absolute;left:5472;top:1897;width:43;height:2" coordorigin="5472,1897" coordsize="43,0" path="m5472,1897l5515,1897e" filled="f" stroked="t" strokeweight="2.0pt" strokecolor="#000000">
                <v:path arrowok="t"/>
              </v:shape>
            </v:group>
            <v:group style="position:absolute;left:8177;top:1017;width:45;height:2" coordorigin="8177,1017" coordsize="45,2">
              <v:shape style="position:absolute;left:8177;top:1017;width:45;height:2" coordorigin="8177,1017" coordsize="45,0" path="m8222,1017l8177,1017e" filled="f" stroked="t" strokeweight="2.0pt" strokecolor="#000000">
                <v:path arrowok="t"/>
              </v:shape>
            </v:group>
            <v:group style="position:absolute;left:5472;top:1017;width:43;height:2" coordorigin="5472,1017" coordsize="43,2">
              <v:shape style="position:absolute;left:5472;top:1017;width:43;height:2" coordorigin="5472,1017" coordsize="43,0" path="m5472,1017l5515,1017e" filled="f" stroked="t" strokeweight="2.0pt" strokecolor="#000000">
                <v:path arrowok="t"/>
              </v:shape>
            </v:group>
            <v:group style="position:absolute;left:6114;top:1636;width:92;height:90" coordorigin="6114,1636" coordsize="92,90">
              <v:shape style="position:absolute;left:6114;top:1636;width:92;height:90" coordorigin="6114,1636" coordsize="92,90" path="m6144,1636l6128,1647,6117,1666,6114,1692,6124,1710,6142,1722,6166,1726,6186,1718,6201,1702,6206,1680,6202,1662,6191,1647,6171,1638,6144,1636e" filled="t" fillcolor="#004DFF" stroked="f">
                <v:path arrowok="t"/>
                <v:fill/>
              </v:shape>
            </v:group>
            <v:group style="position:absolute;left:6114;top:2087;width:92;height:90" coordorigin="6114,2087" coordsize="92,90">
              <v:shape style="position:absolute;left:6114;top:2087;width:92;height:90" coordorigin="6114,2087" coordsize="92,90" path="m6144,2087l6128,2098,6117,2117,6114,2143,6124,2161,6142,2173,6166,2177,6186,2169,6201,2153,6206,2131,6202,2113,6191,2099,6171,2089,6144,2087e" filled="t" fillcolor="#004DFF" stroked="f">
                <v:path arrowok="t"/>
                <v:fill/>
              </v:shape>
            </v:group>
            <v:group style="position:absolute;left:6169;top:1804;width:92;height:90" coordorigin="6169,1804" coordsize="92,90">
              <v:shape style="position:absolute;left:6169;top:1804;width:92;height:90" coordorigin="6169,1804" coordsize="92,90" path="m6199,1804l6183,1815,6172,1834,6169,1860,6179,1878,6197,1890,6221,1894,6242,1886,6256,1870,6261,1848,6257,1830,6246,1815,6226,1806,6199,1804e" filled="t" fillcolor="#004DFF" stroked="f">
                <v:path arrowok="t"/>
                <v:fill/>
              </v:shape>
            </v:group>
            <v:group style="position:absolute;left:6114;top:1454;width:92;height:90" coordorigin="6114,1454" coordsize="92,90">
              <v:shape style="position:absolute;left:6114;top:1454;width:92;height:90" coordorigin="6114,1454" coordsize="92,90" path="m6144,1454l6128,1464,6117,1483,6114,1509,6124,1527,6142,1539,6166,1544,6186,1535,6201,1519,6206,1497,6202,1480,6191,1465,6171,1456,6144,1454e" filled="t" fillcolor="#004DFF" stroked="f">
                <v:path arrowok="t"/>
                <v:fill/>
              </v:shape>
            </v:group>
            <v:group style="position:absolute;left:6056;top:1811;width:92;height:90" coordorigin="6056,1811" coordsize="92,90">
              <v:shape style="position:absolute;left:6056;top:1811;width:92;height:90" coordorigin="6056,1811" coordsize="92,90" path="m6086,1811l6070,1822,6060,1841,6056,1867,6066,1885,6084,1897,6109,1901,6129,1893,6143,1877,6148,1855,6145,1837,6133,1823,6113,1813,6086,1811e" filled="t" fillcolor="#004DFF" stroked="f">
                <v:path arrowok="t"/>
                <v:fill/>
              </v:shape>
            </v:group>
            <v:group style="position:absolute;left:6114;top:842;width:92;height:90" coordorigin="6114,842" coordsize="92,90">
              <v:shape style="position:absolute;left:6114;top:842;width:92;height:90" coordorigin="6114,842" coordsize="92,90" path="m6144,842l6128,852,6117,871,6114,897,6124,915,6142,927,6166,932,6186,923,6201,907,6206,885,6202,868,6191,853,6171,844,6144,842e" filled="t" fillcolor="#004DFF" stroked="f">
                <v:path arrowok="t"/>
                <v:fill/>
              </v:shape>
            </v:group>
            <v:group style="position:absolute;left:6114;top:2330;width:92;height:90" coordorigin="6114,2330" coordsize="92,90">
              <v:shape style="position:absolute;left:6114;top:2330;width:92;height:90" coordorigin="6114,2330" coordsize="92,90" path="m6144,2330l6128,2340,6117,2359,6114,2385,6124,2403,6142,2415,6166,2420,6186,2411,6201,2395,6206,2373,6202,2356,6191,2341,6171,2332,6144,2330e" filled="t" fillcolor="#004DFF" stroked="f">
                <v:path arrowok="t"/>
                <v:fill/>
              </v:shape>
            </v:group>
            <v:group style="position:absolute;left:6114;top:2502;width:92;height:90" coordorigin="6114,2502" coordsize="92,90">
              <v:shape style="position:absolute;left:6114;top:2502;width:92;height:90" coordorigin="6114,2502" coordsize="92,90" path="m6144,2502l6128,2513,6117,2532,6114,2558,6124,2576,6142,2588,6166,2592,6186,2584,6201,2568,6206,2546,6202,2529,6191,2514,6171,2504,6144,2502e" filled="t" fillcolor="#004DFF" stroked="f">
                <v:path arrowok="t"/>
                <v:fill/>
              </v:shape>
            </v:group>
            <v:group style="position:absolute;left:6282;top:1814;width:92;height:90" coordorigin="6282,1814" coordsize="92,90">
              <v:shape style="position:absolute;left:6282;top:1814;width:92;height:90" coordorigin="6282,1814" coordsize="92,90" path="m6312,1814l6296,1824,6285,1843,6282,1869,6292,1887,6310,1899,6334,1904,6354,1895,6369,1879,6374,1857,6370,1840,6359,1825,6339,1816,6312,1814e" filled="t" fillcolor="#004DFF" stroked="f">
                <v:path arrowok="t"/>
                <v:fill/>
              </v:shape>
            </v:group>
            <v:group style="position:absolute;left:6114;top:3090;width:92;height:90" coordorigin="6114,3090" coordsize="92,90">
              <v:shape style="position:absolute;left:6114;top:3090;width:92;height:90" coordorigin="6114,3090" coordsize="92,90" path="m6144,3090l6128,3101,6117,3120,6114,3146,6124,3164,6142,3176,6166,3180,6186,3172,6201,3156,6206,3134,6202,3117,6191,3102,6171,3092,6144,3090e" filled="t" fillcolor="#004DFF" stroked="f">
                <v:path arrowok="t"/>
                <v:fill/>
              </v:shape>
            </v:group>
            <v:group style="position:absolute;left:5944;top:1814;width:92;height:90" coordorigin="5944,1814" coordsize="92,90">
              <v:shape style="position:absolute;left:5944;top:1814;width:92;height:90" coordorigin="5944,1814" coordsize="92,90" path="m5973,1814l5957,1824,5947,1843,5944,1869,5953,1887,5971,1899,5996,1904,6016,1895,6030,1879,6035,1857,6032,1840,6020,1825,6001,1816,5973,1814e" filled="t" fillcolor="#004DFF" stroked="f">
                <v:path arrowok="t"/>
                <v:fill/>
              </v:shape>
            </v:group>
            <v:group style="position:absolute;left:6114;top:1348;width:92;height:90" coordorigin="6114,1348" coordsize="92,90">
              <v:shape style="position:absolute;left:6114;top:1348;width:92;height:90" coordorigin="6114,1348" coordsize="92,90" path="m6144,1348l6128,1359,6117,1378,6114,1404,6124,1422,6142,1434,6166,1438,6186,1430,6201,1414,6206,1392,6202,1374,6191,1359,6171,1350,6144,1348e" filled="t" fillcolor="#004DFF" stroked="f">
                <v:path arrowok="t"/>
                <v:fill/>
              </v:shape>
            </v:group>
            <v:group style="position:absolute;left:6114;top:2294;width:92;height:90" coordorigin="6114,2294" coordsize="92,90">
              <v:shape style="position:absolute;left:6114;top:2294;width:92;height:90" coordorigin="6114,2294" coordsize="92,90" path="m6144,2294l6128,2304,6117,2323,6114,2349,6124,2367,6142,2379,6166,2384,6186,2375,6201,2359,6206,2337,6202,2320,6191,2305,6171,2296,6144,2294e" filled="t" fillcolor="#004DFF" stroked="f">
                <v:path arrowok="t"/>
                <v:fill/>
              </v:shape>
            </v:group>
            <v:group style="position:absolute;left:6114;top:1046;width:92;height:90" coordorigin="6114,1046" coordsize="92,90">
              <v:shape style="position:absolute;left:6114;top:1046;width:92;height:90" coordorigin="6114,1046" coordsize="92,90" path="m6144,1046l6128,1056,6117,1075,6114,1101,6124,1119,6142,1131,6166,1136,6186,1127,6201,1111,6206,1089,6202,1072,6191,1057,6171,1048,6144,1046e" filled="t" fillcolor="#004DFF" stroked="f">
                <v:path arrowok="t"/>
                <v:fill/>
              </v:shape>
            </v:group>
            <v:group style="position:absolute;left:6114;top:3722;width:92;height:90" coordorigin="6114,3722" coordsize="92,90">
              <v:shape style="position:absolute;left:6114;top:3722;width:92;height:90" coordorigin="6114,3722" coordsize="92,90" path="m6144,3722l6128,3732,6117,3751,6114,3777,6124,3795,6142,3807,6166,3812,6186,3803,6201,3787,6206,3765,6202,3748,6191,3733,6171,3724,6144,3722e" filled="t" fillcolor="#004DFF" stroked="f">
                <v:path arrowok="t"/>
                <v:fill/>
              </v:shape>
            </v:group>
            <v:group style="position:absolute;left:7489;top:1994;width:92;height:90" coordorigin="7489,1994" coordsize="92,90">
              <v:shape style="position:absolute;left:7489;top:1994;width:92;height:90" coordorigin="7489,1994" coordsize="92,90" path="m7519,1994l7503,2004,7492,2023,7489,2049,7499,2067,7517,2079,7541,2084,7562,2075,7576,2059,7581,2037,7577,2020,7566,2005,7546,1996,7519,1994e" filled="t" fillcolor="#004DFF" stroked="f">
                <v:path arrowok="t"/>
                <v:fill/>
              </v:shape>
            </v:group>
            <v:group style="position:absolute;left:7369;top:2063;width:92;height:90" coordorigin="7369,2063" coordsize="92,90">
              <v:shape style="position:absolute;left:7369;top:2063;width:92;height:90" coordorigin="7369,2063" coordsize="92,90" path="m7399,2063l7383,2074,7372,2093,7369,2119,7379,2137,7397,2149,7421,2153,7442,2145,7456,2129,7461,2107,7457,2089,7446,2075,7426,2065,7399,2063e" filled="t" fillcolor="#004DFF" stroked="f">
                <v:path arrowok="t"/>
                <v:fill/>
              </v:shape>
            </v:group>
            <v:group style="position:absolute;left:7489;top:2951;width:92;height:90" coordorigin="7489,2951" coordsize="92,90">
              <v:shape style="position:absolute;left:7489;top:2951;width:92;height:90" coordorigin="7489,2951" coordsize="92,90" path="m7519,2951l7503,2962,7492,2981,7489,3007,7499,3025,7517,3037,7541,3041,7562,3033,7576,3017,7581,2995,7577,2977,7566,2963,7546,2953,7519,2951e" filled="t" fillcolor="#004DFF" stroked="f">
                <v:path arrowok="t"/>
                <v:fill/>
              </v:shape>
            </v:group>
            <v:group style="position:absolute;left:7544;top:1718;width:92;height:90" coordorigin="7544,1718" coordsize="92,90">
              <v:shape style="position:absolute;left:7544;top:1718;width:92;height:90" coordorigin="7544,1718" coordsize="92,90" path="m7574,1718l7558,1728,7548,1747,7544,1773,7554,1791,7572,1803,7596,1808,7617,1799,7631,1783,7636,1761,7633,1744,7621,1729,7601,1720,7574,1718e" filled="t" fillcolor="#004DFF" stroked="f">
                <v:path arrowok="t"/>
                <v:fill/>
              </v:shape>
            </v:group>
            <v:group style="position:absolute;left:7489;top:1334;width:92;height:90" coordorigin="7489,1334" coordsize="92,90">
              <v:shape style="position:absolute;left:7489;top:1334;width:92;height:90" coordorigin="7489,1334" coordsize="92,90" path="m7519,1334l7503,1344,7492,1363,7489,1389,7499,1407,7517,1419,7541,1424,7562,1415,7576,1399,7581,1377,7577,1360,7566,1345,7546,1336,7519,1334e" filled="t" fillcolor="#004DFF" stroked="f">
                <v:path arrowok="t"/>
                <v:fill/>
              </v:shape>
            </v:group>
            <v:group style="position:absolute;left:7432;top:1578;width:92;height:90" coordorigin="7432,1578" coordsize="92,90">
              <v:shape style="position:absolute;left:7432;top:1578;width:92;height:90" coordorigin="7432,1578" coordsize="92,90" path="m7461,1578l7445,1589,7435,1608,7432,1634,7441,1652,7459,1664,7484,1668,7504,1660,7518,1644,7523,1622,7520,1605,7508,1590,7489,1580,7461,1578e" filled="t" fillcolor="#004DFF" stroked="f">
                <v:path arrowok="t"/>
                <v:fill/>
              </v:shape>
            </v:group>
            <v:group style="position:absolute;left:7489;top:2718;width:92;height:90" coordorigin="7489,2718" coordsize="92,90">
              <v:shape style="position:absolute;left:7489;top:2718;width:92;height:90" coordorigin="7489,2718" coordsize="92,90" path="m7519,2718l7503,2729,7492,2748,7489,2774,7499,2792,7517,2804,7541,2808,7562,2800,7576,2784,7581,2762,7577,2745,7566,2730,7546,2720,7519,2718e" filled="t" fillcolor="#004DFF" stroked="f">
                <v:path arrowok="t"/>
                <v:fill/>
              </v:shape>
            </v:group>
            <v:group style="position:absolute;left:7549;top:2286;width:92;height:90" coordorigin="7549,2286" coordsize="92,90">
              <v:shape style="position:absolute;left:7549;top:2286;width:92;height:90" coordorigin="7549,2286" coordsize="92,90" path="m7579,2286l7563,2297,7552,2316,7549,2342,7559,2360,7577,2372,7601,2376,7622,2368,7636,2352,7641,2330,7637,2313,7626,2298,7606,2288,7579,2286e" filled="t" fillcolor="#004DFF" stroked="f">
                <v:path arrowok="t"/>
                <v:fill/>
              </v:shape>
            </v:group>
            <v:group style="position:absolute;left:7427;top:2346;width:92;height:90" coordorigin="7427,2346" coordsize="92,90">
              <v:shape style="position:absolute;left:7427;top:2346;width:92;height:90" coordorigin="7427,2346" coordsize="92,90" path="m7457,2346l7441,2357,7430,2376,7427,2402,7437,2420,7454,2432,7479,2436,7499,2428,7513,2412,7519,2390,7515,2373,7503,2358,7484,2348,7457,2346e" filled="t" fillcolor="#004DFF" stroked="f">
                <v:path arrowok="t"/>
                <v:fill/>
              </v:shape>
            </v:group>
            <v:group style="position:absolute;left:7489;top:1396;width:92;height:90" coordorigin="7489,1396" coordsize="92,90">
              <v:shape style="position:absolute;left:7489;top:1396;width:92;height:90" coordorigin="7489,1396" coordsize="92,90" path="m7519,1396l7503,1407,7492,1426,7489,1452,7499,1470,7517,1482,7541,1486,7562,1478,7576,1462,7581,1440,7577,1422,7566,1407,7546,1398,7519,1396e" filled="t" fillcolor="#004DFF" stroked="f">
                <v:path arrowok="t"/>
                <v:fill/>
              </v:shape>
            </v:group>
            <v:group style="position:absolute;left:7489;top:2174;width:92;height:90" coordorigin="7489,2174" coordsize="92,90">
              <v:shape style="position:absolute;left:7489;top:2174;width:92;height:90" coordorigin="7489,2174" coordsize="92,90" path="m7519,2174l7503,2184,7492,2203,7489,2229,7499,2247,7517,2259,7541,2264,7562,2255,7576,2239,7581,2217,7577,2200,7566,2185,7546,2176,7519,2174e" filled="t" fillcolor="#004DFF" stroked="f">
                <v:path arrowok="t"/>
                <v:fill/>
              </v:shape>
            </v:group>
            <v:group style="position:absolute;left:7657;top:1624;width:92;height:90" coordorigin="7657,1624" coordsize="92,90">
              <v:shape style="position:absolute;left:7657;top:1624;width:92;height:90" coordorigin="7657,1624" coordsize="92,90" path="m7687,1624l7671,1635,7660,1654,7657,1680,7667,1698,7685,1710,7709,1714,7730,1706,7744,1690,7749,1668,7745,1650,7734,1635,7714,1626,7687,1624e" filled="t" fillcolor="#004DFF" stroked="f">
                <v:path arrowok="t"/>
                <v:fill/>
              </v:shape>
            </v:group>
            <v:group style="position:absolute;left:7489;top:1874;width:92;height:90" coordorigin="7489,1874" coordsize="92,90">
              <v:shape style="position:absolute;left:7489;top:1874;width:92;height:90" coordorigin="7489,1874" coordsize="92,90" path="m7519,1874l7503,1884,7492,1903,7489,1929,7499,1947,7517,1959,7541,1964,7562,1955,7576,1939,7581,1917,7577,1900,7566,1885,7546,1876,7519,1874e" filled="t" fillcolor="#004DFF" stroked="f">
                <v:path arrowok="t"/>
                <v:fill/>
              </v:shape>
            </v:group>
            <v:group style="position:absolute;left:7607;top:2032;width:92;height:90" coordorigin="7607,2032" coordsize="92,90">
              <v:shape style="position:absolute;left:7607;top:2032;width:92;height:90" coordorigin="7607,2032" coordsize="92,90" path="m7637,2032l7621,2043,7610,2062,7607,2088,7617,2106,7634,2118,7659,2122,7679,2114,7693,2098,7699,2076,7695,2058,7683,2043,7664,2034,7637,2032e" filled="t" fillcolor="#004DFF" stroked="f">
                <v:path arrowok="t"/>
                <v:fill/>
              </v:shape>
            </v:group>
            <v:group style="position:absolute;left:7319;top:1586;width:92;height:90" coordorigin="7319,1586" coordsize="92,90">
              <v:shape style="position:absolute;left:7319;top:1586;width:92;height:90" coordorigin="7319,1586" coordsize="92,90" path="m7349,1586l7333,1596,7322,1615,7319,1641,7329,1659,7346,1671,7371,1676,7391,1667,7405,1651,7411,1629,7407,1612,7395,1597,7376,1588,7349,1586e" filled="t" fillcolor="#004DFF" stroked="f">
                <v:path arrowok="t"/>
                <v:fill/>
              </v:shape>
            </v:group>
            <v:group style="position:absolute;left:7307;top:2022;width:454;height:2" coordorigin="7307,2022" coordsize="454,2">
              <v:shape style="position:absolute;left:7307;top:2022;width:454;height:2" coordorigin="7307,2022" coordsize="454,0" path="m7307,2022l7760,2022e" filled="f" stroked="t" strokeweight="2.0pt" strokecolor="#FF0000">
                <v:path arrowok="t"/>
              </v:shape>
            </v:group>
            <v:group style="position:absolute;left:5932;top:2017;width:454;height:2" coordorigin="5932,2017" coordsize="454,2">
              <v:shape style="position:absolute;left:5932;top:2017;width:454;height:2" coordorigin="5932,2017" coordsize="454,0" path="m5932,2017l6385,2017e" filled="f" stroked="t" strokeweight="2.0pt" strokecolor="#FF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100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55" w:after="0" w:line="240" w:lineRule="auto"/>
        <w:ind w:left="-38" w:right="3109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Feedback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37" w:right="3535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=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0.90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821" w:top="1380" w:bottom="1020" w:left="1720" w:right="1340"/>
          <w:pgSz w:w="12240" w:h="15840"/>
          <w:cols w:num="2" w:equalWidth="0">
            <w:col w:w="3694" w:space="545"/>
            <w:col w:w="4941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3389" w:right="542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099869pt;margin-top:-15.674318pt;width:14.0pt;height:178.068177pt;mso-position-horizontal-relative:page;mso-position-vertical-relative:paragraph;z-index:-732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7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Average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Navigator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Efficiency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(%)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3389" w:right="54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60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3389" w:right="54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40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3389" w:right="54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53" w:lineRule="exact"/>
        <w:ind w:left="3522" w:right="542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-2"/>
        </w:rPr>
        <w:t>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3920" w:right="-20"/>
        <w:jc w:val="left"/>
        <w:tabs>
          <w:tab w:pos="54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Untrained</w:t>
        <w:tab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Trained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5.4: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erage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Off-scanner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rained</w:t>
      </w:r>
      <w:r>
        <w:rPr>
          <w:rFonts w:ascii="Arial" w:hAnsi="Arial" w:cs="Arial" w:eastAsia="Arial"/>
          <w:sz w:val="24"/>
          <w:szCs w:val="24"/>
          <w:spacing w:val="33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groups.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indicates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60" w:lineRule="exact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1.916382pt;margin-top:6.993845pt;width:146.166612pt;height:222.08301pt;mso-position-horizontal-relative:page;mso-position-vertical-relative:paragraph;z-index:-7325" coordorigin="5238,140" coordsize="2923,4442">
            <v:group style="position:absolute;left:5958;top:182;width:40;height:2" coordorigin="5958,182" coordsize="40,2">
              <v:shape style="position:absolute;left:5958;top:182;width:40;height:2" coordorigin="5958,182" coordsize="40,0" path="m5958,182l5998,182e" filled="f" stroked="t" strokeweight="2.167pt" strokecolor="#000000">
                <v:path arrowok="t"/>
              </v:shape>
            </v:group>
            <v:group style="position:absolute;left:5958;top:4539;width:40;height:2" coordorigin="5958,4539" coordsize="40,2">
              <v:shape style="position:absolute;left:5958;top:4539;width:40;height:2" coordorigin="5958,4539" coordsize="40,0" path="m5958,4539l5998,4539e" filled="f" stroked="t" strokeweight="2.25pt" strokecolor="#000000">
                <v:path arrowok="t"/>
              </v:shape>
            </v:group>
            <v:group style="position:absolute;left:5258;top:160;width:2;height:4402" coordorigin="5258,160" coordsize="2,4402">
              <v:shape style="position:absolute;left:5258;top:160;width:2;height:4402" coordorigin="5258,160" coordsize="0,4402" path="m5258,160l5258,4562e" filled="f" stroked="t" strokeweight="2.0pt" strokecolor="#000000">
                <v:path arrowok="t"/>
              </v:shape>
            </v:group>
            <v:group style="position:absolute;left:5258;top:4562;width:2883;height:2" coordorigin="5258,4562" coordsize="2883,2">
              <v:shape style="position:absolute;left:5258;top:4562;width:2883;height:2" coordorigin="5258,4562" coordsize="2883,0" path="m5258,4562l8142,4562e" filled="f" stroked="t" strokeweight="2.000009pt" strokecolor="#000000">
                <v:path arrowok="t"/>
              </v:shape>
            </v:group>
            <v:group style="position:absolute;left:8142;top:160;width:2;height:4402" coordorigin="8142,160" coordsize="2,4402">
              <v:shape style="position:absolute;left:8142;top:160;width:2;height:4402" coordorigin="8142,160" coordsize="0,4402" path="m8142,160l8142,4562e" filled="f" stroked="t" strokeweight="2.0pt" strokecolor="#000000">
                <v:path arrowok="t"/>
              </v:shape>
            </v:group>
            <v:group style="position:absolute;left:5258;top:160;width:2883;height:2" coordorigin="5258,160" coordsize="2883,2">
              <v:shape style="position:absolute;left:5258;top:160;width:2883;height:2" coordorigin="5258,160" coordsize="2883,0" path="m5258,160l8142,160e" filled="f" stroked="t" strokeweight="2.000006pt" strokecolor="#000000">
                <v:path arrowok="t"/>
              </v:shape>
            </v:group>
            <v:group style="position:absolute;left:7400;top:182;width:40;height:2" coordorigin="7400,182" coordsize="40,2">
              <v:shape style="position:absolute;left:7400;top:182;width:40;height:2" coordorigin="7400,182" coordsize="40,0" path="m7400,182l7440,182e" filled="f" stroked="t" strokeweight="2.167pt" strokecolor="#000000">
                <v:path arrowok="t"/>
              </v:shape>
            </v:group>
            <v:group style="position:absolute;left:7400;top:4539;width:40;height:2" coordorigin="7400,4539" coordsize="40,2">
              <v:shape style="position:absolute;left:7400;top:4539;width:40;height:2" coordorigin="7400,4539" coordsize="40,0" path="m7400,4539l7440,4539e" filled="f" stroked="t" strokeweight="2.25pt" strokecolor="#000000">
                <v:path arrowok="t"/>
              </v:shape>
            </v:group>
            <v:group style="position:absolute;left:8097;top:4072;width:45;height:2" coordorigin="8097,4072" coordsize="45,2">
              <v:shape style="position:absolute;left:8097;top:4072;width:45;height:2" coordorigin="8097,4072" coordsize="45,0" path="m8142,4072l8097,4072e" filled="f" stroked="t" strokeweight="2.0pt" strokecolor="#000000">
                <v:path arrowok="t"/>
              </v:shape>
            </v:group>
            <v:group style="position:absolute;left:5258;top:4072;width:43;height:2" coordorigin="5258,4072" coordsize="43,2">
              <v:shape style="position:absolute;left:5258;top:4072;width:43;height:2" coordorigin="5258,4072" coordsize="43,0" path="m5258,4072l5302,4072e" filled="f" stroked="t" strokeweight="2.0pt" strokecolor="#000000">
                <v:path arrowok="t"/>
              </v:shape>
            </v:group>
            <v:group style="position:absolute;left:8097;top:3583;width:45;height:2" coordorigin="8097,3583" coordsize="45,2">
              <v:shape style="position:absolute;left:8097;top:3583;width:45;height:2" coordorigin="8097,3583" coordsize="45,0" path="m8142,3583l8097,3583e" filled="f" stroked="t" strokeweight="2.0pt" strokecolor="#000000">
                <v:path arrowok="t"/>
              </v:shape>
            </v:group>
            <v:group style="position:absolute;left:5258;top:3583;width:43;height:2" coordorigin="5258,3583" coordsize="43,2">
              <v:shape style="position:absolute;left:5258;top:3583;width:43;height:2" coordorigin="5258,3583" coordsize="43,0" path="m5258,3583l5302,3583e" filled="f" stroked="t" strokeweight="2.0pt" strokecolor="#000000">
                <v:path arrowok="t"/>
              </v:shape>
            </v:group>
            <v:group style="position:absolute;left:8097;top:3093;width:45;height:2" coordorigin="8097,3093" coordsize="45,2">
              <v:shape style="position:absolute;left:8097;top:3093;width:45;height:2" coordorigin="8097,3093" coordsize="45,0" path="m8142,3093l8097,3093e" filled="f" stroked="t" strokeweight="2.0pt" strokecolor="#000000">
                <v:path arrowok="t"/>
              </v:shape>
            </v:group>
            <v:group style="position:absolute;left:5258;top:3093;width:43;height:2" coordorigin="5258,3093" coordsize="43,2">
              <v:shape style="position:absolute;left:5258;top:3093;width:43;height:2" coordorigin="5258,3093" coordsize="43,0" path="m5258,3093l5302,3093e" filled="f" stroked="t" strokeweight="2.0pt" strokecolor="#000000">
                <v:path arrowok="t"/>
              </v:shape>
              <v:shape style="position:absolute;left:6748;top:1058;width:1413;height:2547" type="#_x0000_t75">
                <v:imagedata r:id="rId111" o:title=""/>
              </v:shape>
            </v:group>
            <v:group style="position:absolute;left:5258;top:2605;width:43;height:2" coordorigin="5258,2605" coordsize="43,2">
              <v:shape style="position:absolute;left:5258;top:2605;width:43;height:2" coordorigin="5258,2605" coordsize="43,0" path="m5258,2605l5302,2605e" filled="f" stroked="t" strokeweight="2.0pt" strokecolor="#000000">
                <v:path arrowok="t"/>
              </v:shape>
            </v:group>
            <v:group style="position:absolute;left:8097;top:2115;width:45;height:2" coordorigin="8097,2115" coordsize="45,2">
              <v:shape style="position:absolute;left:8097;top:2115;width:45;height:2" coordorigin="8097,2115" coordsize="45,0" path="m8142,2115l8097,2115e" filled="f" stroked="t" strokeweight="2.0pt" strokecolor="#000000">
                <v:path arrowok="t"/>
              </v:shape>
            </v:group>
            <v:group style="position:absolute;left:5258;top:2115;width:43;height:2" coordorigin="5258,2115" coordsize="43,2">
              <v:shape style="position:absolute;left:5258;top:2115;width:43;height:2" coordorigin="5258,2115" coordsize="43,0" path="m5258,2115l5302,2115e" filled="f" stroked="t" strokeweight="2.0pt" strokecolor="#000000">
                <v:path arrowok="t"/>
              </v:shape>
            </v:group>
            <v:group style="position:absolute;left:8097;top:1627;width:45;height:2" coordorigin="8097,1627" coordsize="45,2">
              <v:shape style="position:absolute;left:8097;top:1627;width:45;height:2" coordorigin="8097,1627" coordsize="45,0" path="m8142,1627l8097,1627e" filled="f" stroked="t" strokeweight="2.0pt" strokecolor="#000000">
                <v:path arrowok="t"/>
              </v:shape>
            </v:group>
            <v:group style="position:absolute;left:5258;top:1627;width:43;height:2" coordorigin="5258,1627" coordsize="43,2">
              <v:shape style="position:absolute;left:5258;top:1627;width:43;height:2" coordorigin="5258,1627" coordsize="43,0" path="m5258,1627l5302,1627e" filled="f" stroked="t" strokeweight="2.0pt" strokecolor="#000000">
                <v:path arrowok="t"/>
              </v:shape>
            </v:group>
            <v:group style="position:absolute;left:8097;top:1137;width:45;height:2" coordorigin="8097,1137" coordsize="45,2">
              <v:shape style="position:absolute;left:8097;top:1137;width:45;height:2" coordorigin="8097,1137" coordsize="45,0" path="m8142,1137l8097,1137e" filled="f" stroked="t" strokeweight="2.0pt" strokecolor="#000000">
                <v:path arrowok="t"/>
              </v:shape>
            </v:group>
            <v:group style="position:absolute;left:5258;top:1137;width:43;height:2" coordorigin="5258,1137" coordsize="43,2">
              <v:shape style="position:absolute;left:5258;top:1137;width:43;height:2" coordorigin="5258,1137" coordsize="43,0" path="m5258,1137l5302,1137e" filled="f" stroked="t" strokeweight="2.0pt" strokecolor="#000000">
                <v:path arrowok="t"/>
              </v:shape>
            </v:group>
            <v:group style="position:absolute;left:8097;top:648;width:45;height:2" coordorigin="8097,648" coordsize="45,2">
              <v:shape style="position:absolute;left:8097;top:648;width:45;height:2" coordorigin="8097,648" coordsize="45,0" path="m8142,648l8097,648e" filled="f" stroked="t" strokeweight="2.0pt" strokecolor="#000000">
                <v:path arrowok="t"/>
              </v:shape>
            </v:group>
            <v:group style="position:absolute;left:5258;top:648;width:43;height:2" coordorigin="5258,648" coordsize="43,2">
              <v:shape style="position:absolute;left:5258;top:648;width:43;height:2" coordorigin="5258,648" coordsize="43,0" path="m5258,648l5302,648e" filled="f" stroked="t" strokeweight="2.0pt" strokecolor="#000000">
                <v:path arrowok="t"/>
              </v:shape>
              <v:shape style="position:absolute;left:5335;top:1387;width:1289;height:2326" type="#_x0000_t75">
                <v:imagedata r:id="rId112" o:title=""/>
              </v:shape>
            </v:group>
            <v:group style="position:absolute;left:5933;top:1232;width:92;height:90" coordorigin="5933,1232" coordsize="92,90">
              <v:shape style="position:absolute;left:5933;top:1232;width:92;height:90" coordorigin="5933,1232" coordsize="92,90" path="m5963,1232l5947,1243,5936,1261,5933,1288,5943,1305,5961,1318,5985,1322,6006,1314,6020,1297,6025,1276,6021,1258,6010,1243,5990,1234,5963,1232e" filled="t" fillcolor="#000000" stroked="f">
                <v:path arrowok="t"/>
                <v:fill/>
              </v:shape>
            </v:group>
            <v:group style="position:absolute;left:5933;top:939;width:92;height:90" coordorigin="5933,939" coordsize="92,90">
              <v:shape style="position:absolute;left:5933;top:939;width:92;height:90" coordorigin="5933,939" coordsize="92,90" path="m5963,939l5947,950,5936,969,5933,995,5943,1013,5961,1025,5985,1029,6006,1021,6020,1005,6025,983,6021,965,6010,950,5990,941,5963,939e" filled="t" fillcolor="#000000" stroked="f">
                <v:path arrowok="t"/>
                <v:fill/>
              </v:shape>
            </v:group>
            <v:group style="position:absolute;left:5998;top:1189;width:92;height:90" coordorigin="5998,1189" coordsize="92,90">
              <v:shape style="position:absolute;left:5998;top:1189;width:92;height:90" coordorigin="5998,1189" coordsize="92,90" path="m6028,1189l6012,1199,6001,1218,5998,1244,6008,1262,6026,1274,6050,1279,6070,1270,6085,1254,6090,1232,6086,1215,6075,1200,6055,1191,6028,1189e" filled="t" fillcolor="#000000" stroked="f">
                <v:path arrowok="t"/>
                <v:fill/>
              </v:shape>
            </v:group>
            <v:group style="position:absolute;left:5933;top:3728;width:92;height:90" coordorigin="5933,3728" coordsize="92,90">
              <v:shape style="position:absolute;left:5933;top:3728;width:92;height:90" coordorigin="5933,3728" coordsize="92,90" path="m5963,3728l5947,3739,5936,3757,5933,3784,5943,3801,5961,3814,5985,3818,6006,3810,6020,3793,6025,3772,6021,3754,6010,3739,5990,3730,5963,3728e" filled="t" fillcolor="#000000" stroked="f">
                <v:path arrowok="t"/>
                <v:fill/>
              </v:shape>
            </v:group>
            <v:group style="position:absolute;left:5820;top:3706;width:92;height:90" coordorigin="5820,3706" coordsize="92,90">
              <v:shape style="position:absolute;left:5820;top:3706;width:92;height:90" coordorigin="5820,3706" coordsize="92,90" path="m5850,3706l5834,3717,5824,3736,5820,3762,5830,3780,5848,3792,5872,3796,5893,3788,5907,3772,5912,3750,5909,3732,5897,3718,5878,3708,5850,3706e" filled="t" fillcolor="#000000" stroked="f">
                <v:path arrowok="t"/>
                <v:fill/>
              </v:shape>
            </v:group>
            <v:group style="position:absolute;left:6046;top:3754;width:92;height:90" coordorigin="6046,3754" coordsize="92,90">
              <v:shape style="position:absolute;left:6046;top:3754;width:92;height:90" coordorigin="6046,3754" coordsize="92,90" path="m6076,3754l6060,3765,6049,3784,6046,3810,6056,3828,6074,3840,6098,3844,6118,3836,6133,3820,6138,3798,6134,3780,6123,3766,6103,3756,6076,3754e" filled="t" fillcolor="#000000" stroked="f">
                <v:path arrowok="t"/>
                <v:fill/>
              </v:shape>
            </v:group>
            <v:group style="position:absolute;left:6156;top:3769;width:92;height:90" coordorigin="6156,3769" coordsize="92,90">
              <v:shape style="position:absolute;left:6156;top:3769;width:92;height:90" coordorigin="6156,3769" coordsize="92,90" path="m6186,3769l6170,3779,6160,3798,6156,3824,6166,3842,6184,3854,6208,3859,6229,3850,6243,3834,6248,3812,6245,3795,6233,3780,6214,3771,6186,3769e" filled="t" fillcolor="#000000" stroked="f">
                <v:path arrowok="t"/>
                <v:fill/>
              </v:shape>
            </v:group>
            <v:group style="position:absolute;left:5933;top:793;width:92;height:90" coordorigin="5933,793" coordsize="92,90">
              <v:shape style="position:absolute;left:5933;top:793;width:92;height:90" coordorigin="5933,793" coordsize="92,90" path="m5963,793l5947,803,5936,822,5933,848,5943,866,5961,878,5985,883,6006,874,6020,858,6025,836,6021,819,6010,804,5990,795,5963,793e" filled="t" fillcolor="#000000" stroked="f">
                <v:path arrowok="t"/>
                <v:fill/>
              </v:shape>
            </v:group>
            <v:group style="position:absolute;left:5868;top:1124;width:92;height:90" coordorigin="5868,1124" coordsize="92,90">
              <v:shape style="position:absolute;left:5868;top:1124;width:92;height:90" coordorigin="5868,1124" coordsize="92,90" path="m5898,1124l5882,1135,5872,1153,5868,1180,5878,1197,5896,1210,5920,1214,5941,1206,5955,1189,5960,1168,5957,1150,5945,1135,5926,1126,5898,1124e" filled="t" fillcolor="#000000" stroked="f">
                <v:path arrowok="t"/>
                <v:fill/>
              </v:shape>
            </v:group>
            <v:group style="position:absolute;left:7376;top:3879;width:92;height:90" coordorigin="7376,3879" coordsize="92,90">
              <v:shape style="position:absolute;left:7376;top:3879;width:92;height:90" coordorigin="7376,3879" coordsize="92,90" path="m7405,3879l7389,3890,7379,3909,7376,3935,7385,3953,7403,3965,7428,3969,7448,3961,7462,3945,7467,3923,7464,3905,7452,3890,7433,3881,7405,3879e" filled="t" fillcolor="#004DFF" stroked="f">
                <v:path arrowok="t"/>
                <v:fill/>
              </v:shape>
            </v:group>
            <v:group style="position:absolute;left:7376;top:627;width:92;height:90" coordorigin="7376,627" coordsize="92,90">
              <v:shape style="position:absolute;left:7376;top:627;width:92;height:90" coordorigin="7376,627" coordsize="92,90" path="m7405,627l7389,638,7379,657,7376,683,7385,701,7403,713,7428,717,7448,709,7462,693,7467,671,7464,653,7452,638,7433,629,7405,627e" filled="t" fillcolor="#004DFF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-2"/>
        </w:rPr>
        <w:t>45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4505" w:right="3705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p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=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0.01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40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35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997147pt;margin-top:6.641834pt;width:14pt;height:27.334028pt;mso-position-horizontal-relative:page;mso-position-vertical-relative:paragraph;z-index:-732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9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SNR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25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23" w:after="0" w:line="240" w:lineRule="auto"/>
        <w:ind w:left="3175" w:right="56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10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23" w:after="0" w:line="240" w:lineRule="auto"/>
        <w:ind w:right="1323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353"/>
        <w:jc w:val="right"/>
        <w:tabs>
          <w:tab w:pos="7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position w:val="16"/>
        </w:rPr>
        <w:t>0</w:t>
        <w:tab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0"/>
        </w:rPr>
        <w:t>No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41" w:right="289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left="162" w:right="310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4823" w:space="345"/>
            <w:col w:w="4012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5.5: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all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5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3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3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5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images.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game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resulted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k.</w:t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75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110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9.099869pt;margin-top:20.055422pt;width:14.0pt;height:128.046449pt;mso-position-horizontal-relative:page;mso-position-vertical-relative:paragraph;z-index:-7320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7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Mean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Heart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Rate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221F1F"/>
                      <w:spacing w:val="0"/>
                      <w:w w:val="100"/>
                    </w:rPr>
                    <w:t>(bpm)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100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90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80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0" w:after="0" w:line="247" w:lineRule="exact"/>
        <w:ind w:left="2763" w:right="352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  <w:position w:val="-3"/>
        </w:rPr>
        <w:t>25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left"/>
        <w:tabs>
          <w:tab w:pos="40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8.583984pt;margin-top:-6.242274pt;width:139.499023pt;height:222.083232pt;mso-position-horizontal-relative:page;mso-position-vertical-relative:paragraph;z-index:-7322" coordorigin="3372,-125" coordsize="2790,4442">
            <v:group style="position:absolute;left:3392;top:-105;width:2750;height:4402" coordorigin="3392,-105" coordsize="2750,4402">
              <v:shape style="position:absolute;left:3392;top:-105;width:2750;height:4402" coordorigin="3392,-105" coordsize="2750,4402" path="m3392,4297l3392,-105,6142,-105,6142,4297,3392,4297e" filled="f" stroked="t" strokeweight="2.0pt" strokecolor="#FFFFFF">
                <v:path arrowok="t"/>
              </v:shape>
            </v:group>
            <v:group style="position:absolute;left:4058;top:-83;width:40;height:2" coordorigin="4058,-83" coordsize="40,2">
              <v:shape style="position:absolute;left:4058;top:-83;width:40;height:2" coordorigin="4058,-83" coordsize="40,0" path="m4058,-83l4098,-83e" filled="f" stroked="t" strokeweight="2.166pt" strokecolor="#000000">
                <v:path arrowok="t"/>
              </v:shape>
            </v:group>
            <v:group style="position:absolute;left:4058;top:4274;width:40;height:2" coordorigin="4058,4274" coordsize="40,2">
              <v:shape style="position:absolute;left:4058;top:4274;width:40;height:2" coordorigin="4058,4274" coordsize="40,0" path="m4058,4274l4098,4274e" filled="f" stroked="t" strokeweight="2.25pt" strokecolor="#000000">
                <v:path arrowok="t"/>
              </v:shape>
            </v:group>
            <v:group style="position:absolute;left:3392;top:-105;width:2;height:4402" coordorigin="3392,-105" coordsize="2,4402">
              <v:shape style="position:absolute;left:3392;top:-105;width:2;height:4402" coordorigin="3392,-105" coordsize="0,4402" path="m3392,-105l3392,4297e" filled="f" stroked="t" strokeweight="2.0pt" strokecolor="#000000">
                <v:path arrowok="t"/>
              </v:shape>
            </v:group>
            <v:group style="position:absolute;left:3392;top:4297;width:2750;height:2" coordorigin="3392,4297" coordsize="2750,2">
              <v:shape style="position:absolute;left:3392;top:4297;width:2750;height:2" coordorigin="3392,4297" coordsize="2750,0" path="m3392,4297l6142,4297e" filled="f" stroked="t" strokeweight="2.000021pt" strokecolor="#000000">
                <v:path arrowok="t"/>
              </v:shape>
            </v:group>
            <v:group style="position:absolute;left:6142;top:-105;width:2;height:4402" coordorigin="6142,-105" coordsize="2,4402">
              <v:shape style="position:absolute;left:6142;top:-105;width:2;height:4402" coordorigin="6142,-105" coordsize="0,4402" path="m6142,-105l6142,4297e" filled="f" stroked="t" strokeweight="2.0pt" strokecolor="#000000">
                <v:path arrowok="t"/>
              </v:shape>
            </v:group>
            <v:group style="position:absolute;left:3392;top:-105;width:2750;height:2" coordorigin="3392,-105" coordsize="2750,2">
              <v:shape style="position:absolute;left:3392;top:-105;width:2750;height:2" coordorigin="3392,-105" coordsize="2750,0" path="m3392,-105l6142,-105e" filled="f" stroked="t" strokeweight="2.000014pt" strokecolor="#000000">
                <v:path arrowok="t"/>
              </v:shape>
            </v:group>
            <v:group style="position:absolute;left:5433;top:-83;width:40;height:2" coordorigin="5433,-83" coordsize="40,2">
              <v:shape style="position:absolute;left:5433;top:-83;width:40;height:2" coordorigin="5433,-83" coordsize="40,0" path="m5433,-83l5473,-83e" filled="f" stroked="t" strokeweight="2.166pt" strokecolor="#000000">
                <v:path arrowok="t"/>
              </v:shape>
            </v:group>
            <v:group style="position:absolute;left:5433;top:4274;width:40;height:2" coordorigin="5433,4274" coordsize="40,2">
              <v:shape style="position:absolute;left:5433;top:4274;width:40;height:2" coordorigin="5433,4274" coordsize="40,0" path="m5433,4274l5473,4274e" filled="f" stroked="t" strokeweight="2.25pt" strokecolor="#000000">
                <v:path arrowok="t"/>
              </v:shape>
            </v:group>
            <v:group style="position:absolute;left:6097;top:3667;width:45;height:2" coordorigin="6097,3667" coordsize="45,2">
              <v:shape style="position:absolute;left:6097;top:3667;width:45;height:2" coordorigin="6097,3667" coordsize="45,0" path="m6142,3667l6097,3667e" filled="f" stroked="t" strokeweight="2.0pt" strokecolor="#000000">
                <v:path arrowok="t"/>
              </v:shape>
            </v:group>
            <v:group style="position:absolute;left:3392;top:3667;width:43;height:2" coordorigin="3392,3667" coordsize="43,2">
              <v:shape style="position:absolute;left:3392;top:3667;width:43;height:2" coordorigin="3392,3667" coordsize="43,0" path="m3392,3667l3435,3667e" filled="f" stroked="t" strokeweight="2.0pt" strokecolor="#000000">
                <v:path arrowok="t"/>
              </v:shape>
            </v:group>
            <v:group style="position:absolute;left:6097;top:3038;width:45;height:2" coordorigin="6097,3038" coordsize="45,2">
              <v:shape style="position:absolute;left:6097;top:3038;width:45;height:2" coordorigin="6097,3038" coordsize="45,0" path="m6142,3038l6097,3038e" filled="f" stroked="t" strokeweight="2.0pt" strokecolor="#000000">
                <v:path arrowok="t"/>
              </v:shape>
            </v:group>
            <v:group style="position:absolute;left:3392;top:3038;width:43;height:2" coordorigin="3392,3038" coordsize="43,2">
              <v:shape style="position:absolute;left:3392;top:3038;width:43;height:2" coordorigin="3392,3038" coordsize="43,0" path="m3392,3038l3435,3038e" filled="f" stroked="t" strokeweight="2.0pt" strokecolor="#000000">
                <v:path arrowok="t"/>
              </v:shape>
            </v:group>
            <v:group style="position:absolute;left:6097;top:2410;width:45;height:2" coordorigin="6097,2410" coordsize="45,2">
              <v:shape style="position:absolute;left:6097;top:2410;width:45;height:2" coordorigin="6097,2410" coordsize="45,0" path="m6142,2410l6097,2410e" filled="f" stroked="t" strokeweight="2.0pt" strokecolor="#000000">
                <v:path arrowok="t"/>
              </v:shape>
            </v:group>
            <v:group style="position:absolute;left:3392;top:2410;width:43;height:2" coordorigin="3392,2410" coordsize="43,2">
              <v:shape style="position:absolute;left:3392;top:2410;width:43;height:2" coordorigin="3392,2410" coordsize="43,0" path="m3392,2410l3435,2410e" filled="f" stroked="t" strokeweight="2.0pt" strokecolor="#000000">
                <v:path arrowok="t"/>
              </v:shape>
            </v:group>
            <v:group style="position:absolute;left:6097;top:1780;width:45;height:2" coordorigin="6097,1780" coordsize="45,2">
              <v:shape style="position:absolute;left:6097;top:1780;width:45;height:2" coordorigin="6097,1780" coordsize="45,0" path="m6142,1780l6097,1780e" filled="f" stroked="t" strokeweight="2.0pt" strokecolor="#000000">
                <v:path arrowok="t"/>
              </v:shape>
            </v:group>
            <v:group style="position:absolute;left:3392;top:1780;width:43;height:2" coordorigin="3392,1780" coordsize="43,2">
              <v:shape style="position:absolute;left:3392;top:1780;width:43;height:2" coordorigin="3392,1780" coordsize="43,0" path="m3392,1780l3435,1780e" filled="f" stroked="t" strokeweight="2.0pt" strokecolor="#000000">
                <v:path arrowok="t"/>
              </v:shape>
            </v:group>
            <v:group style="position:absolute;left:6097;top:1152;width:45;height:2" coordorigin="6097,1152" coordsize="45,2">
              <v:shape style="position:absolute;left:6097;top:1152;width:45;height:2" coordorigin="6097,1152" coordsize="45,0" path="m6142,1152l6097,1152e" filled="f" stroked="t" strokeweight="2.0pt" strokecolor="#000000">
                <v:path arrowok="t"/>
              </v:shape>
            </v:group>
            <v:group style="position:absolute;left:3392;top:1152;width:43;height:2" coordorigin="3392,1152" coordsize="43,2">
              <v:shape style="position:absolute;left:3392;top:1152;width:43;height:2" coordorigin="3392,1152" coordsize="43,0" path="m3392,1152l3435,1152e" filled="f" stroked="t" strokeweight="2.0pt" strokecolor="#000000">
                <v:path arrowok="t"/>
              </v:shape>
            </v:group>
            <v:group style="position:absolute;left:6097;top:523;width:45;height:2" coordorigin="6097,523" coordsize="45,2">
              <v:shape style="position:absolute;left:6097;top:523;width:45;height:2" coordorigin="6097,523" coordsize="45,0" path="m6142,523l6097,523e" filled="f" stroked="t" strokeweight="2.0pt" strokecolor="#000000">
                <v:path arrowok="t"/>
              </v:shape>
            </v:group>
            <v:group style="position:absolute;left:3392;top:523;width:43;height:2" coordorigin="3392,523" coordsize="43,2">
              <v:shape style="position:absolute;left:3392;top:523;width:43;height:2" coordorigin="3392,523" coordsize="43,0" path="m3392,523l3435,523e" filled="f" stroked="t" strokeweight="2.0pt" strokecolor="#000000">
                <v:path arrowok="t"/>
              </v:shape>
            </v:group>
            <v:group style="position:absolute;left:4034;top:3470;width:92;height:90" coordorigin="4034,3470" coordsize="92,90">
              <v:shape style="position:absolute;left:4034;top:3470;width:92;height:90" coordorigin="4034,3470" coordsize="92,90" path="m4064,3470l4048,3481,4037,3500,4034,3526,4044,3544,4062,3556,4086,3560,4106,3552,4121,3536,4126,3514,4122,3497,4111,3482,4091,3472,4064,3470e" filled="t" fillcolor="#000000" stroked="f">
                <v:path arrowok="t"/>
                <v:fill/>
              </v:shape>
            </v:group>
            <v:group style="position:absolute;left:4084;top:2179;width:92;height:90" coordorigin="4084,2179" coordsize="92,90">
              <v:shape style="position:absolute;left:4084;top:2179;width:92;height:90" coordorigin="4084,2179" coordsize="92,90" path="m4114,2179l4098,2190,4088,2209,4084,2235,4094,2253,4112,2265,4137,2269,4157,2261,4171,2245,4176,2223,4173,2205,4161,2191,4141,2181,4114,2179e" filled="t" fillcolor="#000000" stroked="f">
                <v:path arrowok="t"/>
                <v:fill/>
              </v:shape>
            </v:group>
            <v:group style="position:absolute;left:4084;top:3057;width:92;height:90" coordorigin="4084,3057" coordsize="92,90">
              <v:shape style="position:absolute;left:4084;top:3057;width:92;height:90" coordorigin="4084,3057" coordsize="92,90" path="m4114,3057l4098,3068,4088,3087,4084,3113,4094,3131,4112,3143,4137,3148,4157,3139,4171,3123,4176,3101,4173,3084,4161,3069,4141,3060,4114,3057e" filled="t" fillcolor="#000000" stroked="f">
                <v:path arrowok="t"/>
                <v:fill/>
              </v:shape>
            </v:group>
            <v:group style="position:absolute;left:4034;top:1310;width:92;height:90" coordorigin="4034,1310" coordsize="92,90">
              <v:shape style="position:absolute;left:4034;top:1310;width:92;height:90" coordorigin="4034,1310" coordsize="92,90" path="m4064,1310l4048,1321,4037,1340,4034,1366,4044,1384,4062,1396,4086,1400,4106,1392,4121,1376,4126,1354,4122,1337,4111,1322,4091,1312,4064,1310e" filled="t" fillcolor="#000000" stroked="f">
                <v:path arrowok="t"/>
                <v:fill/>
              </v:shape>
            </v:group>
            <v:group style="position:absolute;left:4094;top:857;width:92;height:90" coordorigin="4094,857" coordsize="92,90">
              <v:shape style="position:absolute;left:4094;top:857;width:92;height:90" coordorigin="4094,857" coordsize="92,90" path="m4124,857l4108,867,4097,886,4094,912,4104,930,4122,942,4146,947,4166,938,4181,922,4186,901,4182,883,4171,868,4151,859,4124,857e" filled="t" fillcolor="#000000" stroked="f">
                <v:path arrowok="t"/>
                <v:fill/>
              </v:shape>
            </v:group>
            <v:group style="position:absolute;left:4034;top:2441;width:92;height:90" coordorigin="4034,2441" coordsize="92,90">
              <v:shape style="position:absolute;left:4034;top:2441;width:92;height:90" coordorigin="4034,2441" coordsize="92,90" path="m4064,2441l4048,2451,4037,2470,4034,2496,4044,2514,4062,2526,4086,2531,4106,2522,4121,2506,4126,2485,4122,2467,4111,2452,4091,2443,4064,2441e" filled="t" fillcolor="#000000" stroked="f">
                <v:path arrowok="t"/>
                <v:fill/>
              </v:shape>
            </v:group>
            <v:group style="position:absolute;left:4089;top:1629;width:92;height:90" coordorigin="4089,1629" coordsize="92,90">
              <v:shape style="position:absolute;left:4089;top:1629;width:92;height:90" coordorigin="4089,1629" coordsize="92,90" path="m4119,1629l4103,1640,4092,1659,4089,1685,4099,1703,4117,1715,4141,1720,4162,1711,4176,1695,4181,1673,4177,1656,4166,1641,4146,1632,4119,1629e" filled="t" fillcolor="#000000" stroked="f">
                <v:path arrowok="t"/>
                <v:fill/>
              </v:shape>
            </v:group>
            <v:group style="position:absolute;left:4034;top:4029;width:92;height:90" coordorigin="4034,4029" coordsize="92,90">
              <v:shape style="position:absolute;left:4034;top:4029;width:92;height:90" coordorigin="4034,4029" coordsize="92,90" path="m4064,4029l4048,4040,4037,4059,4034,4085,4044,4103,4062,4115,4086,4120,4106,4111,4121,4095,4126,4073,4122,4056,4111,4041,4091,4032,4064,4029e" filled="t" fillcolor="#000000" stroked="f">
                <v:path arrowok="t"/>
                <v:fill/>
              </v:shape>
            </v:group>
            <v:group style="position:absolute;left:3984;top:2124;width:92;height:90" coordorigin="3984,2124" coordsize="92,90">
              <v:shape style="position:absolute;left:3984;top:2124;width:92;height:90" coordorigin="3984,2124" coordsize="92,90" path="m4013,2124l3997,2135,3987,2153,3984,2180,3993,2197,4011,2210,4036,2214,4056,2206,4070,2189,4075,2168,4072,2150,4060,2135,4041,2126,4013,2124e" filled="t" fillcolor="#000000" stroked="f">
                <v:path arrowok="t"/>
                <v:fill/>
              </v:shape>
            </v:group>
            <v:group style="position:absolute;left:4094;top:1483;width:92;height:90" coordorigin="4094,1483" coordsize="92,90">
              <v:shape style="position:absolute;left:4094;top:1483;width:92;height:90" coordorigin="4094,1483" coordsize="92,90" path="m4124,1483l4108,1494,4097,1513,4094,1539,4104,1557,4122,1569,4146,1573,4166,1565,4181,1549,4186,1527,4182,1509,4171,1495,4151,1485,4124,1483e" filled="t" fillcolor="#000000" stroked="f">
                <v:path arrowok="t"/>
                <v:fill/>
              </v:shape>
            </v:group>
            <v:group style="position:absolute;left:3945;top:2438;width:92;height:90" coordorigin="3945,2438" coordsize="92,90">
              <v:shape style="position:absolute;left:3945;top:2438;width:92;height:90" coordorigin="3945,2438" coordsize="92,90" path="m3975,2438l3959,2449,3948,2468,3945,2494,3955,2512,3973,2524,3997,2528,4018,2520,4032,2504,4037,2482,4033,2464,4022,2450,4002,2440,3975,2438e" filled="t" fillcolor="#000000" stroked="f">
                <v:path arrowok="t"/>
                <v:fill/>
              </v:shape>
            </v:group>
            <v:group style="position:absolute;left:4034;top:1860;width:92;height:90" coordorigin="4034,1860" coordsize="92,90">
              <v:shape style="position:absolute;left:4034;top:1860;width:92;height:90" coordorigin="4034,1860" coordsize="92,90" path="m4064,1860l4048,1871,4037,1889,4034,1916,4044,1934,4062,1946,4086,1950,4106,1942,4121,1925,4126,1904,4122,1886,4111,1871,4091,1862,4064,1860e" filled="t" fillcolor="#000000" stroked="f">
                <v:path arrowok="t"/>
                <v:fill/>
              </v:shape>
            </v:group>
            <v:group style="position:absolute;left:3984;top:2954;width:92;height:90" coordorigin="3984,2954" coordsize="92,90">
              <v:shape style="position:absolute;left:3984;top:2954;width:92;height:90" coordorigin="3984,2954" coordsize="92,90" path="m4013,2954l3997,2965,3987,2984,3984,3010,3993,3028,4011,3040,4036,3044,4056,3036,4070,3020,4075,2998,4072,2980,4060,2966,4041,2956,4013,2954e" filled="t" fillcolor="#000000" stroked="f">
                <v:path arrowok="t"/>
                <v:fill/>
              </v:shape>
            </v:group>
            <v:group style="position:absolute;left:4185;top:3062;width:92;height:90" coordorigin="4185,3062" coordsize="92,90">
              <v:shape style="position:absolute;left:4185;top:3062;width:92;height:90" coordorigin="4185,3062" coordsize="92,90" path="m4215,3062l4199,3073,4188,3092,4185,3118,4195,3136,4213,3148,4237,3152,4258,3144,4272,3128,4277,3106,4273,3088,4262,3074,4242,3064,4215,3062e" filled="t" fillcolor="#000000" stroked="f">
                <v:path arrowok="t"/>
                <v:fill/>
              </v:shape>
            </v:group>
            <v:group style="position:absolute;left:4089;top:2681;width:92;height:90" coordorigin="4089,2681" coordsize="92,90">
              <v:shape style="position:absolute;left:4089;top:2681;width:92;height:90" coordorigin="4089,2681" coordsize="92,90" path="m4119,2681l4103,2691,4092,2710,4089,2736,4099,2754,4117,2766,4141,2771,4162,2762,4176,2746,4181,2725,4177,2707,4166,2692,4146,2683,4119,2681e" filled="t" fillcolor="#000000" stroked="f">
                <v:path arrowok="t"/>
                <v:fill/>
              </v:shape>
            </v:group>
            <v:group style="position:absolute;left:3976;top:1809;width:92;height:90" coordorigin="3976,1809" coordsize="92,90">
              <v:shape style="position:absolute;left:3976;top:1809;width:92;height:90" coordorigin="3976,1809" coordsize="92,90" path="m4006,1809l3990,1820,3980,1839,3976,1865,3986,1883,4004,1895,4029,1900,4049,1891,4063,1875,4068,1853,4065,1836,4053,1821,4033,1812,4006,1809e" filled="t" fillcolor="#000000" stroked="f">
                <v:path arrowok="t"/>
                <v:fill/>
              </v:shape>
            </v:group>
            <v:group style="position:absolute;left:3881;top:3077;width:92;height:90" coordorigin="3881,3077" coordsize="92,90">
              <v:shape style="position:absolute;left:3881;top:3077;width:92;height:90" coordorigin="3881,3077" coordsize="92,90" path="m3910,3077l3894,3087,3884,3106,3881,3132,3890,3150,3908,3162,3933,3167,3953,3158,3967,3142,3972,3121,3969,3103,3957,3088,3938,3079,3910,3077e" filled="t" fillcolor="#000000" stroked="f">
                <v:path arrowok="t"/>
                <v:fill/>
              </v:shape>
            </v:group>
            <v:group style="position:absolute;left:4185;top:2071;width:92;height:90" coordorigin="4185,2071" coordsize="92,90">
              <v:shape style="position:absolute;left:4185;top:2071;width:92;height:90" coordorigin="4185,2071" coordsize="92,90" path="m4215,2071l4199,2082,4188,2101,4185,2127,4195,2145,4213,2157,4237,2161,4258,2153,4272,2137,4277,2115,4273,2097,4262,2083,4242,2073,4215,2071e" filled="t" fillcolor="#000000" stroked="f">
                <v:path arrowok="t"/>
                <v:fill/>
              </v:shape>
            </v:group>
            <v:group style="position:absolute;left:4034;top:967;width:92;height:90" coordorigin="4034,967" coordsize="92,90">
              <v:shape style="position:absolute;left:4034;top:967;width:92;height:90" coordorigin="4034,967" coordsize="92,90" path="m4064,967l4048,978,4037,997,4034,1023,4044,1041,4062,1053,4086,1057,4106,1049,4121,1033,4126,1011,4122,993,4111,979,4091,969,4064,967e" filled="t" fillcolor="#000000" stroked="f">
                <v:path arrowok="t"/>
                <v:fill/>
              </v:shape>
            </v:group>
            <v:group style="position:absolute;left:3976;top:2505;width:92;height:90" coordorigin="3976,2505" coordsize="92,90">
              <v:shape style="position:absolute;left:3976;top:2505;width:92;height:90" coordorigin="3976,2505" coordsize="92,90" path="m4006,2505l3990,2516,3980,2535,3976,2561,3986,2579,4004,2591,4028,2595,4049,2587,4063,2571,4068,2549,4065,2532,4053,2517,4034,2508,4006,2505e" filled="t" fillcolor="#000000" stroked="f">
                <v:path arrowok="t"/>
                <v:fill/>
              </v:shape>
            </v:group>
            <v:group style="position:absolute;left:4094;top:2729;width:92;height:90" coordorigin="4094,2729" coordsize="92,90">
              <v:shape style="position:absolute;left:4094;top:2729;width:92;height:90" coordorigin="4094,2729" coordsize="92,90" path="m4124,2729l4108,2739,4097,2758,4094,2784,4104,2802,4122,2814,4146,2819,4166,2810,4181,2794,4186,2773,4182,2755,4171,2740,4151,2731,4124,2729e" filled="t" fillcolor="#000000" stroked="f">
                <v:path arrowok="t"/>
                <v:fill/>
              </v:shape>
            </v:group>
            <v:group style="position:absolute;left:3914;top:986;width:92;height:90" coordorigin="3914,986" coordsize="92,90">
              <v:shape style="position:absolute;left:3914;top:986;width:92;height:90" coordorigin="3914,986" coordsize="92,90" path="m3944,986l3928,997,3917,1016,3914,1042,3924,1060,3942,1072,3966,1076,3986,1068,4001,1052,4006,1030,4002,1012,3991,998,3971,988,3944,986e" filled="t" fillcolor="#000000" stroked="f">
                <v:path arrowok="t"/>
                <v:fill/>
              </v:shape>
            </v:group>
            <v:group style="position:absolute;left:3914;top:1968;width:92;height:90" coordorigin="3914,1968" coordsize="92,90">
              <v:shape style="position:absolute;left:3914;top:1968;width:92;height:90" coordorigin="3914,1968" coordsize="92,90" path="m3944,1968l3928,1979,3917,1997,3914,2024,3924,2042,3942,2054,3966,2058,3986,2050,4001,2033,4006,2012,4002,1994,3991,1979,3971,1970,3944,1968e" filled="t" fillcolor="#000000" stroked="f">
                <v:path arrowok="t"/>
                <v:fill/>
              </v:shape>
            </v:group>
            <v:group style="position:absolute;left:4120;top:2304;width:92;height:90" coordorigin="4120,2304" coordsize="92,90">
              <v:shape style="position:absolute;left:4120;top:2304;width:92;height:90" coordorigin="4120,2304" coordsize="92,90" path="m4150,2304l4134,2315,4124,2333,4120,2360,4130,2377,4148,2390,4172,2394,4193,2386,4207,2369,4212,2348,4209,2330,4197,2315,4178,2306,4150,2304e" filled="t" fillcolor="#000000" stroked="f">
                <v:path arrowok="t"/>
                <v:fill/>
              </v:shape>
            </v:group>
            <v:group style="position:absolute;left:3880;top:2167;width:92;height:90" coordorigin="3880,2167" coordsize="92,90">
              <v:shape style="position:absolute;left:3880;top:2167;width:92;height:90" coordorigin="3880,2167" coordsize="92,90" path="m3910,2167l3894,2178,3884,2197,3880,2223,3890,2241,3908,2253,3932,2257,3953,2249,3967,2233,3972,2211,3969,2193,3957,2179,3938,2169,3910,2167e" filled="t" fillcolor="#000000" stroked="f">
                <v:path arrowok="t"/>
                <v:fill/>
              </v:shape>
            </v:group>
            <v:group style="position:absolute;left:4034;top:3285;width:92;height:90" coordorigin="4034,3285" coordsize="92,90">
              <v:shape style="position:absolute;left:4034;top:3285;width:92;height:90" coordorigin="4034,3285" coordsize="92,90" path="m4064,3285l4048,3296,4037,3315,4034,3341,4044,3359,4062,3371,4086,3375,4106,3367,4121,3351,4126,3329,4122,3312,4111,3297,4091,3288,4064,3285e" filled="t" fillcolor="#000000" stroked="f">
                <v:path arrowok="t"/>
                <v:fill/>
              </v:shape>
            </v:group>
            <v:group style="position:absolute;left:3914;top:1365;width:92;height:90" coordorigin="3914,1365" coordsize="92,90">
              <v:shape style="position:absolute;left:3914;top:1365;width:92;height:90" coordorigin="3914,1365" coordsize="92,90" path="m3944,1365l3928,1376,3917,1395,3914,1421,3924,1439,3942,1451,3966,1456,3986,1447,4001,1431,4006,1409,4002,1392,3991,1377,3971,1368,3944,1365e" filled="t" fillcolor="#000000" stroked="f">
                <v:path arrowok="t"/>
                <v:fill/>
              </v:shape>
            </v:group>
            <v:group style="position:absolute;left:4286;top:2124;width:92;height:90" coordorigin="4286,2124" coordsize="92,90">
              <v:shape style="position:absolute;left:4286;top:2124;width:92;height:90" coordorigin="4286,2124" coordsize="92,90" path="m4316,2124l4300,2135,4289,2153,4286,2180,4296,2197,4314,2210,4338,2214,4358,2206,4373,2189,4378,2168,4374,2150,4363,2135,4343,2126,4316,2124e" filled="t" fillcolor="#000000" stroked="f">
                <v:path arrowok="t"/>
                <v:fill/>
              </v:shape>
            </v:group>
            <v:group style="position:absolute;left:4202;top:1687;width:92;height:90" coordorigin="4202,1687" coordsize="92,90">
              <v:shape style="position:absolute;left:4202;top:1687;width:92;height:90" coordorigin="4202,1687" coordsize="92,90" path="m4232,1687l4216,1698,4205,1717,4202,1743,4212,1761,4230,1773,4254,1777,4274,1769,4289,1753,4294,1731,4290,1713,4279,1699,4259,1689,4232,1687e" filled="t" fillcolor="#000000" stroked="f">
                <v:path arrowok="t"/>
                <v:fill/>
              </v:shape>
            </v:group>
            <v:group style="position:absolute;left:3972;top:2789;width:92;height:90" coordorigin="3972,2789" coordsize="92,90">
              <v:shape style="position:absolute;left:3972;top:2789;width:92;height:90" coordorigin="3972,2789" coordsize="92,90" path="m4001,2789l3985,2799,3975,2818,3972,2844,3981,2862,3999,2874,4024,2879,4044,2870,4058,2854,4063,2833,4060,2815,4048,2800,4029,2791,4001,2789e" filled="t" fillcolor="#000000" stroked="f">
                <v:path arrowok="t"/>
                <v:fill/>
              </v:shape>
            </v:group>
            <v:group style="position:absolute;left:4152;top:1893;width:92;height:90" coordorigin="4152,1893" coordsize="92,90">
              <v:shape style="position:absolute;left:4152;top:1893;width:92;height:90" coordorigin="4152,1893" coordsize="92,90" path="m4181,1893l4165,1904,4155,1923,4152,1949,4161,1967,4179,1979,4204,1984,4224,1975,4238,1959,4243,1937,4240,1920,4228,1905,4209,1896,4181,1893e" filled="t" fillcolor="#000000" stroked="f">
                <v:path arrowok="t"/>
                <v:fill/>
              </v:shape>
            </v:group>
            <v:group style="position:absolute;left:4152;top:1101;width:92;height:90" coordorigin="4152,1101" coordsize="92,90">
              <v:shape style="position:absolute;left:4152;top:1101;width:92;height:90" coordorigin="4152,1101" coordsize="92,90" path="m4181,1101l4165,1112,4155,1131,4152,1157,4161,1175,4179,1187,4204,1192,4224,1183,4238,1167,4243,1145,4240,1128,4228,1113,4209,1104,4181,1101e" filled="t" fillcolor="#000000" stroked="f">
                <v:path arrowok="t"/>
                <v:fill/>
              </v:shape>
            </v:group>
            <v:group style="position:absolute;left:3856;top:2323;width:92;height:90" coordorigin="3856,2323" coordsize="92,90">
              <v:shape style="position:absolute;left:3856;top:2323;width:92;height:90" coordorigin="3856,2323" coordsize="92,90" path="m3886,2323l3870,2334,3860,2353,3856,2379,3866,2397,3884,2409,3909,2413,3929,2405,3943,2389,3948,2367,3945,2349,3933,2335,3914,2325,3886,2323e" filled="t" fillcolor="#000000" stroked="f">
                <v:path arrowok="t"/>
                <v:fill/>
              </v:shape>
            </v:group>
            <v:group style="position:absolute;left:4152;top:1387;width:92;height:90" coordorigin="4152,1387" coordsize="92,90">
              <v:shape style="position:absolute;left:4152;top:1387;width:92;height:90" coordorigin="4152,1387" coordsize="92,90" path="m4181,1387l4165,1398,4155,1417,4152,1443,4161,1461,4179,1473,4204,1477,4224,1469,4238,1453,4243,1431,4240,1413,4228,1399,4209,1389,4181,1387e" filled="t" fillcolor="#000000" stroked="f">
                <v:path arrowok="t"/>
                <v:fill/>
              </v:shape>
            </v:group>
            <v:group style="position:absolute;left:4209;top:2369;width:92;height:90" coordorigin="4209,2369" coordsize="92,90">
              <v:shape style="position:absolute;left:4209;top:2369;width:92;height:90" coordorigin="4209,2369" coordsize="92,90" path="m4239,2369l4223,2379,4212,2398,4209,2424,4219,2442,4237,2454,4261,2459,4282,2450,4296,2434,4301,2413,4297,2395,4286,2380,4266,2371,4239,2369e" filled="t" fillcolor="#000000" stroked="f">
                <v:path arrowok="t"/>
                <v:fill/>
              </v:shape>
            </v:group>
            <v:group style="position:absolute;left:4202;top:2690;width:92;height:90" coordorigin="4202,2690" coordsize="92,90">
              <v:shape style="position:absolute;left:4202;top:2690;width:92;height:90" coordorigin="4202,2690" coordsize="92,90" path="m4232,2690l4216,2701,4205,2720,4202,2746,4212,2764,4230,2776,4254,2780,4274,2772,4289,2756,4294,2734,4290,2717,4279,2702,4259,2692,4232,2690e" filled="t" fillcolor="#000000" stroked="f">
                <v:path arrowok="t"/>
                <v:fill/>
              </v:shape>
            </v:group>
            <v:group style="position:absolute;left:3914;top:3230;width:92;height:90" coordorigin="3914,3230" coordsize="92,90">
              <v:shape style="position:absolute;left:3914;top:3230;width:92;height:90" coordorigin="3914,3230" coordsize="92,90" path="m3944,3230l3928,3241,3917,3260,3914,3286,3924,3304,3942,3316,3966,3320,3986,3312,4001,3296,4006,3274,4002,3257,3991,3242,3971,3232,3944,3230e" filled="t" fillcolor="#000000" stroked="f">
                <v:path arrowok="t"/>
                <v:fill/>
              </v:shape>
            </v:group>
            <v:group style="position:absolute;left:3768;top:2455;width:92;height:90" coordorigin="3768,2455" coordsize="92,90">
              <v:shape style="position:absolute;left:3768;top:2455;width:92;height:90" coordorigin="3768,2455" coordsize="92,90" path="m3797,2455l3781,2466,3771,2485,3768,2511,3777,2529,3795,2541,3820,2545,3840,2537,3854,2521,3859,2499,3856,2481,3844,2467,3825,2457,3797,2455e" filled="t" fillcolor="#000000" stroked="f">
                <v:path arrowok="t"/>
                <v:fill/>
              </v:shape>
            </v:group>
            <v:group style="position:absolute;left:4298;top:2383;width:92;height:90" coordorigin="4298,2383" coordsize="92,90">
              <v:shape style="position:absolute;left:4298;top:2383;width:92;height:90" coordorigin="4298,2383" coordsize="92,90" path="m4328,2383l4312,2394,4301,2413,4298,2439,4308,2457,4326,2469,4350,2473,4370,2465,4385,2449,4390,2427,4386,2409,4375,2395,4355,2385,4328,2383e" filled="t" fillcolor="#000000" stroked="f">
                <v:path arrowok="t"/>
                <v:fill/>
              </v:shape>
            </v:group>
            <v:group style="position:absolute;left:3972;top:840;width:92;height:90" coordorigin="3972,840" coordsize="92,90">
              <v:shape style="position:absolute;left:3972;top:840;width:92;height:90" coordorigin="3972,840" coordsize="92,90" path="m4001,840l3985,851,3975,869,3972,896,3981,914,3999,926,4024,930,4044,922,4058,905,4063,884,4060,866,4048,851,4029,842,4001,840e" filled="t" fillcolor="#000000" stroked="f">
                <v:path arrowok="t"/>
                <v:fill/>
              </v:shape>
            </v:group>
            <v:group style="position:absolute;left:3681;top:2361;width:92;height:90" coordorigin="3681,2361" coordsize="92,90">
              <v:shape style="position:absolute;left:3681;top:2361;width:92;height:90" coordorigin="3681,2361" coordsize="92,90" path="m3711,2361l3695,2372,3684,2391,3681,2417,3691,2435,3709,2447,3733,2452,3754,2443,3768,2427,3773,2405,3769,2388,3758,2373,3738,2364,3711,2361e" filled="t" fillcolor="#000000" stroked="f">
                <v:path arrowok="t"/>
                <v:fill/>
              </v:shape>
            </v:group>
            <v:group style="position:absolute;left:3864;top:2685;width:92;height:90" coordorigin="3864,2685" coordsize="92,90">
              <v:shape style="position:absolute;left:3864;top:2685;width:92;height:90" coordorigin="3864,2685" coordsize="92,90" path="m3893,2685l3877,2696,3867,2715,3864,2741,3873,2759,3891,2771,3916,2775,3936,2767,3950,2751,3955,2729,3952,2712,3940,2697,3921,2688,3893,2685e" filled="t" fillcolor="#000000" stroked="f">
                <v:path arrowok="t"/>
                <v:fill/>
              </v:shape>
            </v:group>
            <v:group style="position:absolute;left:4286;top:2959;width:92;height:90" coordorigin="4286,2959" coordsize="92,90">
              <v:shape style="position:absolute;left:4286;top:2959;width:92;height:90" coordorigin="4286,2959" coordsize="92,90" path="m4316,2959l4300,2970,4289,2989,4286,3015,4296,3033,4314,3045,4338,3049,4358,3041,4373,3025,4378,3003,4374,2985,4363,2970,4343,2961,4316,2959e" filled="t" fillcolor="#000000" stroked="f">
                <v:path arrowok="t"/>
                <v:fill/>
              </v:shape>
            </v:group>
            <v:group style="position:absolute;left:3780;top:3132;width:92;height:90" coordorigin="3780,3132" coordsize="92,90">
              <v:shape style="position:absolute;left:3780;top:3132;width:92;height:90" coordorigin="3780,3132" coordsize="92,90" path="m3809,3132l3793,3143,3783,3161,3780,3188,3789,3205,3807,3218,3832,3222,3852,3214,3866,3197,3871,3176,3868,3158,3856,3143,3837,3134,3809,3132e" filled="t" fillcolor="#000000" stroked="f">
                <v:path arrowok="t"/>
                <v:fill/>
              </v:shape>
            </v:group>
            <v:group style="position:absolute;left:3780;top:2244;width:92;height:90" coordorigin="3780,2244" coordsize="92,90">
              <v:shape style="position:absolute;left:3780;top:2244;width:92;height:90" coordorigin="3780,2244" coordsize="92,90" path="m3809,2244l3793,2255,3783,2273,3780,2300,3789,2317,3807,2330,3832,2334,3852,2326,3866,2309,3871,2288,3868,2270,3856,2255,3837,2246,3809,2244e" filled="t" fillcolor="#000000" stroked="f">
                <v:path arrowok="t"/>
                <v:fill/>
              </v:shape>
            </v:group>
            <v:group style="position:absolute;left:4384;top:2481;width:92;height:90" coordorigin="4384,2481" coordsize="92,90">
              <v:shape style="position:absolute;left:4384;top:2481;width:92;height:90" coordorigin="4384,2481" coordsize="92,90" path="m4414,2481l4398,2492,4388,2511,4384,2537,4394,2555,4412,2567,4437,2572,4457,2563,4471,2547,4476,2525,4473,2508,4461,2493,4441,2484,4414,2481e" filled="t" fillcolor="#000000" stroked="f">
                <v:path arrowok="t"/>
                <v:fill/>
              </v:shape>
            </v:group>
            <v:group style="position:absolute;left:3972;top:1529;width:92;height:90" coordorigin="3972,1529" coordsize="92,90">
              <v:shape style="position:absolute;left:3972;top:1529;width:92;height:90" coordorigin="3972,1529" coordsize="92,90" path="m4001,1529l3985,1539,3975,1558,3972,1584,3981,1602,3999,1614,4024,1619,4044,1610,4058,1594,4063,1573,4060,1555,4048,1540,4029,1531,4001,1529e" filled="t" fillcolor="#000000" stroked="f">
                <v:path arrowok="t"/>
                <v:fill/>
              </v:shape>
            </v:group>
            <v:group style="position:absolute;left:3864;top:1704;width:92;height:90" coordorigin="3864,1704" coordsize="92,90">
              <v:shape style="position:absolute;left:3864;top:1704;width:92;height:90" coordorigin="3864,1704" coordsize="92,90" path="m3893,1704l3877,1715,3867,1733,3864,1760,3873,1777,3891,1790,3916,1794,3936,1786,3950,1769,3955,1748,3952,1730,3940,1715,3921,1706,3893,1704e" filled="t" fillcolor="#000000" stroked="f">
                <v:path arrowok="t"/>
                <v:fill/>
              </v:shape>
            </v:group>
            <v:group style="position:absolute;left:4152;top:3252;width:92;height:90" coordorigin="4152,3252" coordsize="92,90">
              <v:shape style="position:absolute;left:4152;top:3252;width:92;height:90" coordorigin="4152,3252" coordsize="92,90" path="m4181,3252l4165,3263,4155,3281,4152,3308,4161,3325,4179,3338,4204,3342,4224,3334,4238,3317,4243,3296,4240,3278,4228,3263,4209,3254,4181,3252e" filled="t" fillcolor="#000000" stroked="f">
                <v:path arrowok="t"/>
                <v:fill/>
              </v:shape>
            </v:group>
            <v:group style="position:absolute;left:5409;top:3869;width:92;height:90" coordorigin="5409,3869" coordsize="92,90">
              <v:shape style="position:absolute;left:5409;top:3869;width:92;height:90" coordorigin="5409,3869" coordsize="92,90" path="m5439,3869l5423,3879,5412,3898,5409,3924,5419,3942,5437,3954,5461,3959,5482,3950,5496,3934,5501,3913,5497,3895,5486,3880,5466,3871,5439,3869e" filled="t" fillcolor="#004DFF" stroked="f">
                <v:path arrowok="t"/>
                <v:fill/>
              </v:shape>
            </v:group>
            <v:group style="position:absolute;left:5409;top:1869;width:92;height:90" coordorigin="5409,1869" coordsize="92,90">
              <v:shape style="position:absolute;left:5409;top:1869;width:92;height:90" coordorigin="5409,1869" coordsize="92,90" path="m5439,1869l5423,1880,5412,1899,5409,1925,5419,1943,5437,1955,5461,1960,5482,1951,5496,1935,5501,1913,5497,1896,5486,1881,5466,1872,5439,1869e" filled="t" fillcolor="#004DFF" stroked="f">
                <v:path arrowok="t"/>
                <v:fill/>
              </v:shape>
            </v:group>
            <v:group style="position:absolute;left:5409;top:2784;width:92;height:90" coordorigin="5409,2784" coordsize="92,90">
              <v:shape style="position:absolute;left:5409;top:2784;width:92;height:90" coordorigin="5409,2784" coordsize="92,90" path="m5439,2784l5423,2795,5412,2813,5409,2840,5419,2857,5437,2870,5461,2874,5482,2866,5496,2849,5501,2828,5497,2810,5486,2795,5466,2786,5439,2784e" filled="t" fillcolor="#004DFF" stroked="f">
                <v:path arrowok="t"/>
                <v:fill/>
              </v:shape>
            </v:group>
            <v:group style="position:absolute;left:5409;top:1500;width:92;height:90" coordorigin="5409,1500" coordsize="92,90">
              <v:shape style="position:absolute;left:5409;top:1500;width:92;height:90" coordorigin="5409,1500" coordsize="92,90" path="m5439,1500l5423,1511,5412,1529,5409,1556,5419,1574,5437,1586,5461,1590,5482,1582,5496,1565,5501,1544,5497,1526,5486,1511,5466,1502,5439,1500e" filled="t" fillcolor="#004DFF" stroked="f">
                <v:path arrowok="t"/>
                <v:fill/>
              </v:shape>
            </v:group>
            <v:group style="position:absolute;left:5409;top:818;width:92;height:90" coordorigin="5409,818" coordsize="92,90">
              <v:shape style="position:absolute;left:5409;top:818;width:92;height:90" coordorigin="5409,818" coordsize="92,90" path="m5439,818l5423,829,5412,848,5409,874,5419,892,5437,904,5461,908,5482,900,5496,884,5501,862,5497,844,5486,830,5466,820,5439,818e" filled="t" fillcolor="#004DFF" stroked="f">
                <v:path arrowok="t"/>
                <v:fill/>
              </v:shape>
            </v:group>
            <v:group style="position:absolute;left:5469;top:2623;width:92;height:90" coordorigin="5469,2623" coordsize="92,90">
              <v:shape style="position:absolute;left:5469;top:2623;width:92;height:90" coordorigin="5469,2623" coordsize="92,90" path="m5499,2623l5483,2634,5472,2653,5469,2679,5479,2697,5497,2709,5521,2713,5542,2705,5556,2689,5561,2667,5557,2649,5546,2635,5526,2625,5499,2623e" filled="t" fillcolor="#004DFF" stroked="f">
                <v:path arrowok="t"/>
                <v:fill/>
              </v:shape>
            </v:group>
            <v:group style="position:absolute;left:5301;top:1725;width:92;height:90" coordorigin="5301,1725" coordsize="92,90">
              <v:shape style="position:absolute;left:5301;top:1725;width:92;height:90" coordorigin="5301,1725" coordsize="92,90" path="m5331,1725l5315,1736,5304,1755,5301,1781,5311,1799,5329,1811,5353,1816,5374,1807,5388,1791,5393,1769,5389,1752,5378,1737,5358,1728,5331,1725e" filled="t" fillcolor="#004DFF" stroked="f">
                <v:path arrowok="t"/>
                <v:fill/>
              </v:shape>
            </v:group>
            <v:group style="position:absolute;left:5289;top:3756;width:92;height:90" coordorigin="5289,3756" coordsize="92,90">
              <v:shape style="position:absolute;left:5289;top:3756;width:92;height:90" coordorigin="5289,3756" coordsize="92,90" path="m5319,3756l5303,3767,5292,3785,5289,3812,5299,3830,5317,3842,5341,3846,5362,3838,5376,3821,5381,3800,5377,3782,5366,3767,5346,3758,5319,3756e" filled="t" fillcolor="#004DFF" stroked="f">
                <v:path arrowok="t"/>
                <v:fill/>
              </v:shape>
            </v:group>
            <v:group style="position:absolute;left:5409;top:1260;width:92;height:90" coordorigin="5409,1260" coordsize="92,90">
              <v:shape style="position:absolute;left:5409;top:1260;width:92;height:90" coordorigin="5409,1260" coordsize="92,90" path="m5439,1260l5423,1271,5412,1289,5409,1316,5419,1334,5437,1346,5461,1350,5482,1342,5496,1325,5501,1304,5497,1286,5486,1271,5466,1262,5439,1260e" filled="t" fillcolor="#004DFF" stroked="f">
                <v:path arrowok="t"/>
                <v:fill/>
              </v:shape>
            </v:group>
            <v:group style="position:absolute;left:5464;top:1149;width:92;height:90" coordorigin="5464,1149" coordsize="92,90">
              <v:shape style="position:absolute;left:5464;top:1149;width:92;height:90" coordorigin="5464,1149" coordsize="92,90" path="m5494,1149l5478,1160,5468,1179,5464,1205,5474,1223,5492,1235,5516,1240,5537,1231,5551,1215,5556,1193,5553,1176,5541,1161,5521,1152,5494,1149e" filled="t" fillcolor="#004DFF" stroked="f">
                <v:path arrowok="t"/>
                <v:fill/>
              </v:shape>
            </v:group>
            <v:group style="position:absolute;left:5457;top:2270;width:92;height:90" coordorigin="5457,2270" coordsize="92,90">
              <v:shape style="position:absolute;left:5457;top:2270;width:92;height:90" coordorigin="5457,2270" coordsize="92,90" path="m5487,2270l5471,2281,5460,2300,5457,2326,5467,2344,5485,2356,5509,2360,5530,2352,5544,2336,5549,2314,5545,2297,5534,2282,5514,2272,5487,2270e" filled="t" fillcolor="#004DFF" stroked="f">
                <v:path arrowok="t"/>
                <v:fill/>
              </v:shape>
            </v:group>
            <v:group style="position:absolute;left:5464;top:1980;width:92;height:90" coordorigin="5464,1980" coordsize="92,90">
              <v:shape style="position:absolute;left:5464;top:1980;width:92;height:90" coordorigin="5464,1980" coordsize="92,90" path="m5494,1980l5478,1991,5468,2009,5464,2036,5474,2054,5492,2066,5516,2070,5537,2062,5551,2045,5556,2024,5553,2006,5541,1991,5521,1982,5494,1980e" filled="t" fillcolor="#004DFF" stroked="f">
                <v:path arrowok="t"/>
                <v:fill/>
              </v:shape>
            </v:group>
            <v:group style="position:absolute;left:5289;top:2870;width:92;height:90" coordorigin="5289,2870" coordsize="92,90">
              <v:shape style="position:absolute;left:5289;top:2870;width:92;height:90" coordorigin="5289,2870" coordsize="92,90" path="m5319,2870l5303,2881,5292,2900,5289,2926,5299,2944,5317,2956,5341,2960,5362,2952,5376,2936,5381,2914,5377,2897,5366,2882,5346,2872,5319,2870e" filled="t" fillcolor="#004DFF" stroked="f">
                <v:path arrowok="t"/>
                <v:fill/>
              </v:shape>
            </v:group>
            <v:group style="position:absolute;left:5457;top:2517;width:92;height:90" coordorigin="5457,2517" coordsize="92,90">
              <v:shape style="position:absolute;left:5457;top:2517;width:92;height:90" coordorigin="5457,2517" coordsize="92,90" path="m5487,2517l5471,2528,5460,2547,5457,2573,5467,2591,5485,2603,5509,2608,5530,2599,5544,2583,5549,2561,5545,2544,5534,2529,5514,2520,5487,2517e" filled="t" fillcolor="#004DFF" stroked="f">
                <v:path arrowok="t"/>
                <v:fill/>
              </v:shape>
            </v:group>
            <v:group style="position:absolute;left:5359;top:2481;width:92;height:90" coordorigin="5359,2481" coordsize="92,90">
              <v:shape style="position:absolute;left:5359;top:2481;width:92;height:90" coordorigin="5359,2481" coordsize="92,90" path="m5389,2481l5373,2492,5362,2511,5359,2537,5369,2555,5386,2567,5411,2572,5431,2563,5445,2547,5451,2525,5447,2508,5435,2493,5416,2484,5389,2481e" filled="t" fillcolor="#004DFF" stroked="f">
                <v:path arrowok="t"/>
                <v:fill/>
              </v:shape>
            </v:group>
            <v:group style="position:absolute;left:5515;top:1855;width:92;height:90" coordorigin="5515,1855" coordsize="92,90">
              <v:shape style="position:absolute;left:5515;top:1855;width:92;height:90" coordorigin="5515,1855" coordsize="92,90" path="m5545,1855l5529,1866,5518,1885,5515,1911,5525,1929,5542,1941,5567,1945,5587,1937,5601,1921,5607,1899,5603,1881,5591,1867,5572,1857,5545,1855e" filled="t" fillcolor="#004DFF" stroked="f">
                <v:path arrowok="t"/>
                <v:fill/>
              </v:shape>
            </v:group>
            <v:group style="position:absolute;left:5409;top:3067;width:92;height:90" coordorigin="5409,3067" coordsize="92,90">
              <v:shape style="position:absolute;left:5409;top:3067;width:92;height:90" coordorigin="5409,3067" coordsize="92,90" path="m5439,3067l5423,3078,5412,3097,5409,3123,5419,3141,5437,3153,5461,3157,5482,3149,5496,3133,5501,3111,5497,3093,5486,3079,5466,3069,5439,3067e" filled="t" fillcolor="#004DFF" stroked="f">
                <v:path arrowok="t"/>
                <v:fill/>
              </v:shape>
            </v:group>
            <v:group style="position:absolute;left:5301;top:1661;width:92;height:90" coordorigin="5301,1661" coordsize="92,90">
              <v:shape style="position:absolute;left:5301;top:1661;width:92;height:90" coordorigin="5301,1661" coordsize="92,90" path="m5331,1661l5315,1671,5304,1690,5301,1716,5311,1734,5329,1746,5353,1751,5374,1742,5388,1726,5393,1705,5389,1687,5378,1672,5358,1663,5331,1661e" filled="t" fillcolor="#004DFF" stroked="f">
                <v:path arrowok="t"/>
                <v:fill/>
              </v:shape>
            </v:group>
            <v:group style="position:absolute;left:5560;top:2376;width:92;height:90" coordorigin="5560,2376" coordsize="92,90">
              <v:shape style="position:absolute;left:5560;top:2376;width:92;height:90" coordorigin="5560,2376" coordsize="92,90" path="m5590,2376l5574,2387,5564,2405,5560,2432,5570,2450,5588,2462,5612,2466,5633,2458,5647,2441,5652,2420,5649,2402,5637,2387,5617,2378,5590,2376e" filled="t" fillcolor="#004DFF" stroked="f">
                <v:path arrowok="t"/>
                <v:fill/>
              </v:shape>
            </v:group>
            <v:group style="position:absolute;left:5515;top:1481;width:92;height:90" coordorigin="5515,1481" coordsize="92,90">
              <v:shape style="position:absolute;left:5515;top:1481;width:92;height:90" coordorigin="5515,1481" coordsize="92,90" path="m5545,1481l5529,1491,5518,1510,5515,1536,5525,1554,5542,1566,5567,1571,5587,1562,5601,1546,5607,1525,5603,1507,5591,1492,5572,1483,5545,1481e" filled="t" fillcolor="#004DFF" stroked="f">
                <v:path arrowok="t"/>
                <v:fill/>
              </v:shape>
            </v:group>
            <v:group style="position:absolute;left:5359;top:2157;width:92;height:90" coordorigin="5359,2157" coordsize="92,90">
              <v:shape style="position:absolute;left:5359;top:2157;width:92;height:90" coordorigin="5359,2157" coordsize="92,90" path="m5389,2157l5373,2168,5362,2187,5359,2213,5369,2231,5386,2243,5411,2248,5431,2239,5445,2223,5451,2201,5447,2184,5435,2169,5416,2160,5389,2157e" filled="t" fillcolor="#004DFF" stroked="f">
                <v:path arrowok="t"/>
                <v:fill/>
              </v:shape>
            </v:group>
            <v:group style="position:absolute;left:5409;top:609;width:92;height:90" coordorigin="5409,609" coordsize="92,90">
              <v:shape style="position:absolute;left:5409;top:609;width:92;height:90" coordorigin="5409,609" coordsize="92,90" path="m5439,609l5423,620,5412,639,5409,665,5419,683,5437,695,5461,700,5482,691,5496,675,5501,653,5497,636,5486,621,5466,612,5439,609e" filled="t" fillcolor="#004DFF" stroked="f">
                <v:path arrowok="t"/>
                <v:fill/>
              </v:shape>
            </v:group>
            <v:group style="position:absolute;left:5301;top:1236;width:92;height:90" coordorigin="5301,1236" coordsize="92,90">
              <v:shape style="position:absolute;left:5301;top:1236;width:92;height:90" coordorigin="5301,1236" coordsize="92,90" path="m5331,1236l5315,1247,5304,1265,5301,1292,5311,1309,5329,1322,5353,1326,5374,1318,5388,1301,5393,1280,5389,1262,5378,1247,5358,1238,5331,1236e" filled="t" fillcolor="#004DFF" stroked="f">
                <v:path arrowok="t"/>
                <v:fill/>
              </v:shape>
            </v:group>
            <v:group style="position:absolute;left:5515;top:1425;width:92;height:90" coordorigin="5515,1425" coordsize="92,90">
              <v:shape style="position:absolute;left:5515;top:1425;width:92;height:90" coordorigin="5515,1425" coordsize="92,90" path="m5545,1425l5529,1436,5518,1455,5515,1481,5525,1499,5542,1511,5567,1516,5587,1507,5601,1491,5607,1469,5603,1452,5591,1437,5572,1428,5545,1425e" filled="t" fillcolor="#004DFF" stroked="f">
                <v:path arrowok="t"/>
                <v:fill/>
              </v:shape>
            </v:group>
            <v:group style="position:absolute;left:5196;top:1725;width:92;height:90" coordorigin="5196,1725" coordsize="92,90">
              <v:shape style="position:absolute;left:5196;top:1725;width:92;height:90" coordorigin="5196,1725" coordsize="92,90" path="m5225,1725l5209,1736,5199,1755,5196,1781,5205,1799,5223,1811,5248,1816,5268,1807,5282,1791,5287,1769,5284,1752,5272,1737,5253,1728,5225,1725e" filled="t" fillcolor="#004DFF" stroked="f">
                <v:path arrowok="t"/>
                <v:fill/>
              </v:shape>
            </v:group>
            <v:group style="position:absolute;left:5527;top:3833;width:92;height:90" coordorigin="5527,3833" coordsize="92,90">
              <v:shape style="position:absolute;left:5527;top:3833;width:92;height:90" coordorigin="5527,3833" coordsize="92,90" path="m5557,3833l5541,3843,5530,3862,5527,3888,5537,3906,5554,3918,5579,3923,5599,3914,5613,3898,5619,3877,5615,3859,5603,3844,5584,3835,5557,3833e" filled="t" fillcolor="#004DFF" stroked="f">
                <v:path arrowok="t"/>
                <v:fill/>
              </v:shape>
            </v:group>
            <v:group style="position:absolute;left:5352;top:1173;width:92;height:90" coordorigin="5352,1173" coordsize="92,90">
              <v:shape style="position:absolute;left:5352;top:1173;width:92;height:90" coordorigin="5352,1173" coordsize="92,90" path="m5381,1173l5365,1184,5355,1203,5352,1229,5361,1247,5379,1259,5404,1264,5424,1255,5438,1239,5443,1217,5440,1200,5428,1185,5409,1176,5381,1173e" filled="t" fillcolor="#004DFF" stroked="f">
                <v:path arrowok="t"/>
                <v:fill/>
              </v:shape>
            </v:group>
            <v:group style="position:absolute;left:5352;top:1956;width:92;height:90" coordorigin="5352,1956" coordsize="92,90">
              <v:shape style="position:absolute;left:5352;top:1956;width:92;height:90" coordorigin="5352,1956" coordsize="92,90" path="m5381,1956l5365,1967,5355,1985,5352,2012,5361,2030,5379,2042,5404,2046,5424,2038,5438,2021,5443,2000,5440,1982,5428,1967,5409,1958,5381,1956e" filled="t" fillcolor="#004DFF" stroked="f">
                <v:path arrowok="t"/>
                <v:fill/>
              </v:shape>
            </v:group>
            <v:group style="position:absolute;left:5577;top:1145;width:92;height:90" coordorigin="5577,1145" coordsize="92,90">
              <v:shape style="position:absolute;left:5577;top:1145;width:92;height:90" coordorigin="5577,1145" coordsize="92,90" path="m5607,1145l5591,1155,5580,1174,5577,1200,5587,1218,5605,1230,5629,1235,5650,1226,5664,1210,5669,1189,5665,1171,5654,1156,5634,1147,5607,1145e" filled="t" fillcolor="#004DFF" stroked="f">
                <v:path arrowok="t"/>
                <v:fill/>
              </v:shape>
            </v:group>
            <v:group style="position:absolute;left:5620;top:1821;width:92;height:90" coordorigin="5620,1821" coordsize="92,90">
              <v:shape style="position:absolute;left:5620;top:1821;width:92;height:90" coordorigin="5620,1821" coordsize="92,90" path="m5650,1821l5634,1832,5624,1851,5620,1877,5630,1895,5648,1907,5672,1912,5693,1903,5707,1887,5712,1865,5709,1848,5697,1833,5677,1824,5650,1821e" filled="t" fillcolor="#004DFF" stroked="f">
                <v:path arrowok="t"/>
                <v:fill/>
              </v:shape>
            </v:group>
            <v:group style="position:absolute;left:5196;top:1493;width:92;height:90" coordorigin="5196,1493" coordsize="92,90">
              <v:shape style="position:absolute;left:5196;top:1493;width:92;height:90" coordorigin="5196,1493" coordsize="92,90" path="m5225,1493l5209,1503,5199,1522,5196,1548,5205,1566,5223,1578,5248,1583,5268,1574,5282,1558,5287,1537,5284,1519,5272,1504,5253,1495,5225,1493e" filled="t" fillcolor="#004DFF" stroked="f">
                <v:path arrowok="t"/>
                <v:fill/>
              </v:shape>
            </v:group>
            <v:group style="position:absolute;left:5196;top:1236;width:92;height:90" coordorigin="5196,1236" coordsize="92,90">
              <v:shape style="position:absolute;left:5196;top:1236;width:92;height:90" coordorigin="5196,1236" coordsize="92,90" path="m5225,1236l5209,1247,5199,1265,5196,1292,5205,1309,5223,1322,5248,1326,5268,1318,5282,1301,5287,1280,5284,1262,5272,1247,5253,1238,5225,1236e" filled="t" fillcolor="#004DFF" stroked="f">
                <v:path arrowok="t"/>
                <v:fill/>
              </v:shape>
            </v:group>
            <v:group style="position:absolute;left:5256;top:2335;width:92;height:90" coordorigin="5256,2335" coordsize="92,90">
              <v:shape style="position:absolute;left:5256;top:2335;width:92;height:90" coordorigin="5256,2335" coordsize="92,90" path="m5285,2335l5269,2346,5259,2365,5256,2391,5265,2409,5283,2421,5308,2425,5328,2417,5342,2401,5347,2379,5344,2361,5332,2347,5313,2337,5285,2335e" filled="t" fillcolor="#004DFF" stroked="f">
                <v:path arrowok="t"/>
                <v:fill/>
              </v:shape>
            </v:group>
            <v:group style="position:absolute;left:5239;top:1169;width:92;height:90" coordorigin="5239,1169" coordsize="92,90">
              <v:shape style="position:absolute;left:5239;top:1169;width:92;height:90" coordorigin="5239,1169" coordsize="92,90" path="m5269,1169l5253,1179,5242,1198,5239,1224,5249,1242,5266,1254,5291,1259,5311,1250,5325,1234,5331,1213,5327,1195,5315,1180,5296,1171,5269,1169e" filled="t" fillcolor="#004DFF" stroked="f">
                <v:path arrowok="t"/>
                <v:fill/>
              </v:shape>
            </v:group>
            <v:group style="position:absolute;left:5560;top:2167;width:92;height:90" coordorigin="5560,2167" coordsize="92,90">
              <v:shape style="position:absolute;left:5560;top:2167;width:92;height:90" coordorigin="5560,2167" coordsize="92,90" path="m5590,2167l5574,2178,5564,2197,5560,2223,5570,2241,5588,2253,5612,2257,5633,2249,5647,2233,5652,2211,5649,2193,5637,2179,5617,2169,5590,2167e" filled="t" fillcolor="#004DFF" stroked="f">
                <v:path arrowok="t"/>
                <v:fill/>
              </v:shape>
            </v:group>
            <v:group style="position:absolute;left:5527;top:2793;width:92;height:90" coordorigin="5527,2793" coordsize="92,90">
              <v:shape style="position:absolute;left:5527;top:2793;width:92;height:90" coordorigin="5527,2793" coordsize="92,90" path="m5557,2793l5541,2804,5530,2823,5527,2849,5537,2867,5554,2879,5579,2884,5599,2875,5613,2859,5619,2837,5615,2820,5603,2805,5584,2796,5557,2793e" filled="t" fillcolor="#004DFF" stroked="f">
                <v:path arrowok="t"/>
                <v:fill/>
              </v:shape>
            </v:group>
            <v:group style="position:absolute;left:5289;top:3185;width:92;height:90" coordorigin="5289,3185" coordsize="92,90">
              <v:shape style="position:absolute;left:5289;top:3185;width:92;height:90" coordorigin="5289,3185" coordsize="92,90" path="m5319,3185l5303,3195,5292,3214,5289,3240,5299,3258,5317,3270,5341,3275,5362,3266,5376,3250,5381,3229,5377,3211,5366,3196,5346,3187,5319,3185e" filled="t" fillcolor="#004DFF" stroked="f">
                <v:path arrowok="t"/>
                <v:fill/>
              </v:shape>
            </v:group>
            <v:group style="position:absolute;left:5256;top:2292;width:92;height:90" coordorigin="5256,2292" coordsize="92,90">
              <v:shape style="position:absolute;left:5256;top:2292;width:92;height:90" coordorigin="5256,2292" coordsize="92,90" path="m5285,2292l5269,2303,5259,2321,5256,2348,5265,2365,5283,2378,5308,2382,5328,2374,5342,2357,5347,2336,5344,2318,5332,2303,5313,2294,5285,2292e" filled="t" fillcolor="#004DFF" stroked="f">
                <v:path arrowok="t"/>
                <v:fill/>
              </v:shape>
            </v:group>
            <v:group style="position:absolute;left:5661;top:2239;width:92;height:90" coordorigin="5661,2239" coordsize="92,90">
              <v:shape style="position:absolute;left:5661;top:2239;width:92;height:90" coordorigin="5661,2239" coordsize="92,90" path="m5691,2239l5675,2250,5664,2269,5661,2295,5671,2313,5689,2325,5713,2329,5734,2321,5748,2305,5753,2283,5749,2265,5738,2251,5718,2241,5691,2239e" filled="t" fillcolor="#004DFF" stroked="f">
                <v:path arrowok="t"/>
                <v:fill/>
              </v:shape>
            </v:group>
            <v:group style="position:absolute;left:5409;top:79;width:92;height:90" coordorigin="5409,79" coordsize="92,90">
              <v:shape style="position:absolute;left:5409;top:79;width:92;height:90" coordorigin="5409,79" coordsize="92,90" path="m5439,79l5423,90,5412,109,5409,135,5419,153,5437,165,5461,169,5482,161,5496,145,5501,123,5497,105,5486,91,5466,81,5439,79e" filled="t" fillcolor="#004DFF" stroked="f">
                <v:path arrowok="t"/>
                <v:fill/>
              </v:shape>
            </v:group>
            <v:group style="position:absolute;left:5577;top:1941;width:92;height:90" coordorigin="5577,1941" coordsize="92,90">
              <v:shape style="position:absolute;left:5577;top:1941;width:92;height:90" coordorigin="5577,1941" coordsize="92,90" path="m5607,1941l5591,1952,5580,1971,5577,1997,5587,2015,5605,2027,5629,2032,5650,2023,5664,2007,5669,1985,5665,1968,5654,1953,5634,1944,5607,1941e" filled="t" fillcolor="#004DFF" stroked="f">
                <v:path arrowok="t"/>
                <v:fill/>
              </v:shape>
            </v:group>
            <v:group style="position:absolute;left:5661;top:2347;width:92;height:90" coordorigin="5661,2347" coordsize="92,90">
              <v:shape style="position:absolute;left:5661;top:2347;width:92;height:90" coordorigin="5661,2347" coordsize="92,90" path="m5691,2347l5675,2358,5664,2377,5661,2403,5671,2421,5689,2433,5713,2437,5734,2429,5748,2413,5753,2391,5749,2373,5738,2359,5718,2349,5691,2347e" filled="t" fillcolor="#004DFF" stroked="f">
                <v:path arrowok="t"/>
                <v:fill/>
              </v:shape>
            </v:group>
            <v:group style="position:absolute;left:5527;top:3117;width:92;height:90" coordorigin="5527,3117" coordsize="92,90">
              <v:shape style="position:absolute;left:5527;top:3117;width:92;height:90" coordorigin="5527,3117" coordsize="92,90" path="m5557,3117l5541,3128,5530,3147,5527,3173,5537,3191,5554,3203,5579,3208,5599,3199,5613,3183,5619,3161,5615,3144,5603,3129,5584,3120,5557,3117e" filled="t" fillcolor="#004DFF" stroked="f">
                <v:path arrowok="t"/>
                <v:fill/>
              </v:shape>
            </v:group>
            <v:group style="position:absolute;left:5155;top:2342;width:92;height:90" coordorigin="5155,2342" coordsize="92,90">
              <v:shape style="position:absolute;left:5155;top:2342;width:92;height:90" coordorigin="5155,2342" coordsize="92,90" path="m5185,2342l5169,2353,5158,2372,5155,2398,5165,2416,5182,2428,5207,2432,5227,2424,5241,2408,5247,2386,5243,2369,5231,2354,5212,2344,5185,2342e" filled="t" fillcolor="#004DFF" stroked="f">
                <v:path arrowok="t"/>
                <v:fill/>
              </v:shape>
            </v:group>
            <v:group style="position:absolute;left:5239;top:2001;width:92;height:90" coordorigin="5239,2001" coordsize="92,90">
              <v:shape style="position:absolute;left:5239;top:2001;width:92;height:90" coordorigin="5239,2001" coordsize="92,90" path="m5269,2001l5253,2012,5242,2031,5239,2057,5249,2075,5266,2087,5291,2092,5311,2083,5325,2067,5331,2045,5327,2028,5315,2013,5296,2004,5269,2001e" filled="t" fillcolor="#004DFF" stroked="f">
                <v:path arrowok="t"/>
                <v:fill/>
              </v:shape>
            </v:group>
            <v:group style="position:absolute;left:5155;top:2309;width:92;height:90" coordorigin="5155,2309" coordsize="92,90">
              <v:shape style="position:absolute;left:5155;top:2309;width:92;height:90" coordorigin="5155,2309" coordsize="92,90" path="m5185,2309l5169,2319,5158,2338,5155,2364,5165,2382,5182,2394,5207,2399,5227,2390,5241,2374,5247,2353,5243,2335,5231,2320,5212,2311,5185,2309e" filled="t" fillcolor="#004DFF" stroked="f">
                <v:path arrowok="t"/>
                <v:fill/>
              </v:shape>
            </v:group>
            <v:group style="position:absolute;left:5620;top:1512;width:92;height:90" coordorigin="5620,1512" coordsize="92,90">
              <v:shape style="position:absolute;left:5620;top:1512;width:92;height:90" coordorigin="5620,1512" coordsize="92,90" path="m5650,1512l5634,1523,5624,1541,5620,1568,5630,1586,5648,1598,5672,1602,5693,1594,5707,1577,5712,1556,5709,1538,5697,1523,5677,1514,5650,1512e" filled="t" fillcolor="#004DFF" stroked="f">
                <v:path arrowok="t"/>
                <v:fill/>
              </v:shape>
            </v:group>
            <v:group style="position:absolute;left:5620;top:1425;width:92;height:90" coordorigin="5620,1425" coordsize="92,90">
              <v:shape style="position:absolute;left:5620;top:1425;width:92;height:90" coordorigin="5620,1425" coordsize="92,90" path="m5650,1425l5634,1436,5624,1455,5620,1481,5630,1499,5648,1511,5672,1516,5693,1507,5707,1491,5712,1469,5709,1452,5697,1437,5677,1428,5650,1425e" filled="t" fillcolor="#004DFF" stroked="f">
                <v:path arrowok="t"/>
                <v:fill/>
              </v:shape>
            </v:group>
            <v:group style="position:absolute;left:5347;top:2753;width:92;height:90" coordorigin="5347,2753" coordsize="92,90">
              <v:shape style="position:absolute;left:5347;top:2753;width:92;height:90" coordorigin="5347,2753" coordsize="92,90" path="m5377,2753l5361,2763,5350,2782,5347,2808,5357,2826,5374,2838,5399,2843,5419,2834,5433,2818,5439,2797,5435,2779,5423,2764,5404,2755,5377,2753e" filled="t" fillcolor="#004DFF" stroked="f">
                <v:path arrowok="t"/>
                <v:fill/>
              </v:shape>
            </v:group>
            <v:group style="position:absolute;left:5170;top:2078;width:567;height:2" coordorigin="5170,2078" coordsize="567,2">
              <v:shape style="position:absolute;left:5170;top:2078;width:567;height:2" coordorigin="5170,2078" coordsize="567,0" path="m5170,2078l5737,2078e" filled="f" stroked="t" strokeweight="2.0pt" strokecolor="#FF0000">
                <v:path arrowok="t"/>
              </v:shape>
            </v:group>
            <v:group style="position:absolute;left:3795;top:2298;width:567;height:2" coordorigin="3795,2298" coordsize="567,2">
              <v:shape style="position:absolute;left:3795;top:2298;width:567;height:2" coordorigin="3795,2298" coordsize="567,0" path="m3795,2298l4362,2298e" filled="f" stroked="t" strokeweight="2.0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7.824982pt;margin-top:-6.516274pt;width:140.448023pt;height:222.084132pt;mso-position-horizontal-relative:page;mso-position-vertical-relative:paragraph;z-index:-7321" coordorigin="7356,-130" coordsize="2809,4442">
            <v:group style="position:absolute;left:7376;top:-110;width:2769;height:4402" coordorigin="7376,-110" coordsize="2769,4402">
              <v:shape style="position:absolute;left:7376;top:-110;width:2769;height:4402" coordorigin="7376,-110" coordsize="2769,4402" path="m7376,4291l7376,-110,10145,-110,10145,4291,7376,4291e" filled="f" stroked="t" strokeweight="2.0pt" strokecolor="#FFFFFF">
                <v:path arrowok="t"/>
              </v:shape>
            </v:group>
            <v:group style="position:absolute;left:8048;top:-89;width:40;height:2" coordorigin="8048,-89" coordsize="40,2">
              <v:shape style="position:absolute;left:8048;top:-89;width:40;height:2" coordorigin="8048,-89" coordsize="40,0" path="m8048,-89l8088,-89e" filled="f" stroked="t" strokeweight="2.167pt" strokecolor="#000000">
                <v:path arrowok="t"/>
              </v:shape>
            </v:group>
            <v:group style="position:absolute;left:8048;top:4269;width:40;height:2" coordorigin="8048,4269" coordsize="40,2">
              <v:shape style="position:absolute;left:8048;top:4269;width:40;height:2" coordorigin="8048,4269" coordsize="40,0" path="m8048,4269l8088,4269e" filled="f" stroked="t" strokeweight="2.25pt" strokecolor="#000000">
                <v:path arrowok="t"/>
              </v:shape>
            </v:group>
            <v:group style="position:absolute;left:7376;top:-110;width:2;height:4402" coordorigin="7376,-110" coordsize="2,4402">
              <v:shape style="position:absolute;left:7376;top:-110;width:2;height:4402" coordorigin="7376,-110" coordsize="0,4402" path="m7376,-110l7376,4291e" filled="f" stroked="t" strokeweight="2.0pt" strokecolor="#000000">
                <v:path arrowok="t"/>
              </v:shape>
            </v:group>
            <v:group style="position:absolute;left:7376;top:4291;width:2769;height:2" coordorigin="7376,4291" coordsize="2769,2">
              <v:shape style="position:absolute;left:7376;top:4291;width:2769;height:2" coordorigin="7376,4291" coordsize="2769,0" path="m7376,4291l10145,4291e" filled="f" stroked="t" strokeweight="2.000021pt" strokecolor="#000000">
                <v:path arrowok="t"/>
              </v:shape>
            </v:group>
            <v:group style="position:absolute;left:10145;top:-110;width:2;height:4402" coordorigin="10145,-110" coordsize="2,4402">
              <v:shape style="position:absolute;left:10145;top:-110;width:2;height:4402" coordorigin="10145,-110" coordsize="0,4402" path="m10145,-110l10145,4291e" filled="f" stroked="t" strokeweight="2.0pt" strokecolor="#000000">
                <v:path arrowok="t"/>
              </v:shape>
            </v:group>
            <v:group style="position:absolute;left:7376;top:-110;width:2769;height:2" coordorigin="7376,-110" coordsize="2769,2">
              <v:shape style="position:absolute;left:7376;top:-110;width:2769;height:2" coordorigin="7376,-110" coordsize="2769,0" path="m7376,-110l10145,-110e" filled="f" stroked="t" strokeweight="2.000014pt" strokecolor="#000000">
                <v:path arrowok="t"/>
              </v:shape>
            </v:group>
            <v:group style="position:absolute;left:9432;top:-89;width:40;height:2" coordorigin="9432,-89" coordsize="40,2">
              <v:shape style="position:absolute;left:9432;top:-89;width:40;height:2" coordorigin="9432,-89" coordsize="40,0" path="m9432,-89l9472,-89e" filled="f" stroked="t" strokeweight="2.167pt" strokecolor="#000000">
                <v:path arrowok="t"/>
              </v:shape>
            </v:group>
            <v:group style="position:absolute;left:9432;top:4269;width:40;height:2" coordorigin="9432,4269" coordsize="40,2">
              <v:shape style="position:absolute;left:9432;top:4269;width:40;height:2" coordorigin="9432,4269" coordsize="40,0" path="m9432,4269l9472,4269e" filled="f" stroked="t" strokeweight="2.25pt" strokecolor="#000000">
                <v:path arrowok="t"/>
              </v:shape>
            </v:group>
            <v:group style="position:absolute;left:10102;top:3410;width:43;height:2" coordorigin="10102,3410" coordsize="43,2">
              <v:shape style="position:absolute;left:10102;top:3410;width:43;height:2" coordorigin="10102,3410" coordsize="43,0" path="m10145,3410l10102,3410e" filled="f" stroked="t" strokeweight="2.0pt" strokecolor="#000000">
                <v:path arrowok="t"/>
              </v:shape>
            </v:group>
            <v:group style="position:absolute;left:7376;top:3410;width:42;height:2" coordorigin="7376,3410" coordsize="42,2">
              <v:shape style="position:absolute;left:7376;top:3410;width:42;height:2" coordorigin="7376,3410" coordsize="42,0" path="m7376,3410l7418,3410e" filled="f" stroked="t" strokeweight="2.0pt" strokecolor="#000000">
                <v:path arrowok="t"/>
              </v:shape>
            </v:group>
            <v:group style="position:absolute;left:10102;top:2530;width:43;height:2" coordorigin="10102,2530" coordsize="43,2">
              <v:shape style="position:absolute;left:10102;top:2530;width:43;height:2" coordorigin="10102,2530" coordsize="43,0" path="m10145,2530l10102,2530e" filled="f" stroked="t" strokeweight="2.0pt" strokecolor="#000000">
                <v:path arrowok="t"/>
              </v:shape>
            </v:group>
            <v:group style="position:absolute;left:7376;top:2530;width:42;height:2" coordorigin="7376,2530" coordsize="42,2">
              <v:shape style="position:absolute;left:7376;top:2530;width:42;height:2" coordorigin="7376,2530" coordsize="42,0" path="m7376,2530l7418,2530e" filled="f" stroked="t" strokeweight="2.0pt" strokecolor="#000000">
                <v:path arrowok="t"/>
              </v:shape>
            </v:group>
            <v:group style="position:absolute;left:10102;top:1650;width:43;height:2" coordorigin="10102,1650" coordsize="43,2">
              <v:shape style="position:absolute;left:10102;top:1650;width:43;height:2" coordorigin="10102,1650" coordsize="43,0" path="m10145,1650l10102,1650e" filled="f" stroked="t" strokeweight="2.0pt" strokecolor="#000000">
                <v:path arrowok="t"/>
              </v:shape>
            </v:group>
            <v:group style="position:absolute;left:7376;top:1650;width:42;height:2" coordorigin="7376,1650" coordsize="42,2">
              <v:shape style="position:absolute;left:7376;top:1650;width:42;height:2" coordorigin="7376,1650" coordsize="42,0" path="m7376,1650l7418,1650e" filled="f" stroked="t" strokeweight="2.0pt" strokecolor="#000000">
                <v:path arrowok="t"/>
              </v:shape>
            </v:group>
            <v:group style="position:absolute;left:10102;top:770;width:43;height:2" coordorigin="10102,770" coordsize="43,2">
              <v:shape style="position:absolute;left:10102;top:770;width:43;height:2" coordorigin="10102,770" coordsize="43,0" path="m10145,770l10102,770e" filled="f" stroked="t" strokeweight="2.0pt" strokecolor="#000000">
                <v:path arrowok="t"/>
              </v:shape>
            </v:group>
            <v:group style="position:absolute;left:7376;top:770;width:42;height:2" coordorigin="7376,770" coordsize="42,2">
              <v:shape style="position:absolute;left:7376;top:770;width:42;height:2" coordorigin="7376,770" coordsize="42,0" path="m7376,770l7418,770e" filled="f" stroked="t" strokeweight="2.0pt" strokecolor="#000000">
                <v:path arrowok="t"/>
              </v:shape>
            </v:group>
            <v:group style="position:absolute;left:8024;top:1407;width:89;height:91" coordorigin="8024,1407" coordsize="89,91">
              <v:shape style="position:absolute;left:8024;top:1407;width:89;height:91" coordorigin="8024,1407" coordsize="89,91" path="m8056,1407l8039,1417,8028,1436,8024,1461,8033,1480,8050,1494,8073,1498,8093,1490,8108,1474,8113,1452,8110,1437,8100,1421,8082,1410,8056,1407e" filled="t" fillcolor="#000000" stroked="f">
                <v:path arrowok="t"/>
                <v:fill/>
              </v:shape>
            </v:group>
            <v:group style="position:absolute;left:8024;top:2074;width:89;height:91" coordorigin="8024,2074" coordsize="89,91">
              <v:shape style="position:absolute;left:8024;top:2074;width:89;height:91" coordorigin="8024,2074" coordsize="89,91" path="m8056,2074l8039,2084,8028,2103,8024,2129,8033,2148,8050,2161,8073,2165,8093,2158,8108,2141,8113,2119,8110,2104,8100,2088,8082,2077,8056,2074e" filled="t" fillcolor="#000000" stroked="f">
                <v:path arrowok="t"/>
                <v:fill/>
              </v:shape>
            </v:group>
            <v:group style="position:absolute;left:8063;top:3656;width:89;height:91" coordorigin="8063,3656" coordsize="89,91">
              <v:shape style="position:absolute;left:8063;top:3656;width:89;height:91" coordorigin="8063,3656" coordsize="89,91" path="m8095,3656l8078,3666,8067,3684,8063,3710,8072,3729,8089,3742,8113,3747,8133,3739,8147,3723,8152,3701,8150,3686,8139,3670,8121,3659,8095,3656e" filled="t" fillcolor="#000000" stroked="f">
                <v:path arrowok="t"/>
                <v:fill/>
              </v:shape>
            </v:group>
            <v:group style="position:absolute;left:8024;top:3034;width:89;height:91" coordorigin="8024,3034" coordsize="89,91">
              <v:shape style="position:absolute;left:8024;top:3034;width:89;height:91" coordorigin="8024,3034" coordsize="89,91" path="m8056,3034l8039,3044,8028,3063,8024,3089,8033,3108,8050,3121,8073,3125,8093,3117,8108,3101,8113,3079,8110,3064,8100,3048,8082,3037,8056,3034e" filled="t" fillcolor="#000000" stroked="f">
                <v:path arrowok="t"/>
                <v:fill/>
              </v:shape>
            </v:group>
            <v:group style="position:absolute;left:8079;top:3212;width:89;height:91" coordorigin="8079,3212" coordsize="89,91">
              <v:shape style="position:absolute;left:8079;top:3212;width:89;height:91" coordorigin="8079,3212" coordsize="89,91" path="m8111,3212l8094,3222,8083,3240,8079,3266,8088,3285,8105,3298,8129,3303,8149,3295,8163,3279,8168,3257,8166,3242,8155,3226,8137,3215,8111,3212e" filled="t" fillcolor="#000000" stroked="f">
                <v:path arrowok="t"/>
                <v:fill/>
              </v:shape>
            </v:group>
            <v:group style="position:absolute;left:8024;top:3445;width:89;height:91" coordorigin="8024,3445" coordsize="89,91">
              <v:shape style="position:absolute;left:8024;top:3445;width:89;height:91" coordorigin="8024,3445" coordsize="89,91" path="m8056,3445l8039,3455,8028,3473,8024,3499,8033,3518,8050,3531,8073,3536,8093,3528,8108,3511,8113,3489,8110,3475,8100,3458,8082,3448,8056,3445e" filled="t" fillcolor="#000000" stroked="f">
                <v:path arrowok="t"/>
                <v:fill/>
              </v:shape>
            </v:group>
            <v:group style="position:absolute;left:7948;top:3399;width:89;height:91" coordorigin="7948,3399" coordsize="89,91">
              <v:shape style="position:absolute;left:7948;top:3399;width:89;height:91" coordorigin="7948,3399" coordsize="89,91" path="m7980,3399l7963,3409,7952,3428,7948,3453,7957,3472,7974,3486,7997,3490,8017,3482,8031,3466,8037,3444,8034,3429,8024,3413,8006,3402,7980,3399e" filled="t" fillcolor="#000000" stroked="f">
                <v:path arrowok="t"/>
                <v:fill/>
              </v:shape>
            </v:group>
            <v:group style="position:absolute;left:8079;top:3857;width:89;height:91" coordorigin="8079,3857" coordsize="89,91">
              <v:shape style="position:absolute;left:8079;top:3857;width:89;height:91" coordorigin="8079,3857" coordsize="89,91" path="m8111,3857l8094,3868,8083,3886,8079,3912,8088,3931,8105,3944,8129,3949,8149,3941,8163,3924,8168,3902,8166,3888,8155,3871,8137,3860,8111,3857e" filled="t" fillcolor="#000000" stroked="f">
                <v:path arrowok="t"/>
                <v:fill/>
              </v:shape>
            </v:group>
            <v:group style="position:absolute;left:7916;top:3025;width:89;height:91" coordorigin="7916,3025" coordsize="89,91">
              <v:shape style="position:absolute;left:7916;top:3025;width:89;height:91" coordorigin="7916,3025" coordsize="89,91" path="m7947,3025l7931,3035,7920,3053,7916,3079,7925,3098,7942,3111,7965,3116,7985,3108,7999,3092,8005,3069,8002,3055,7992,3038,7973,3028,7947,3025e" filled="t" fillcolor="#000000" stroked="f">
                <v:path arrowok="t"/>
                <v:fill/>
              </v:shape>
            </v:group>
            <v:group style="position:absolute;left:7969;top:3977;width:89;height:91" coordorigin="7969,3977" coordsize="89,91">
              <v:shape style="position:absolute;left:7969;top:3977;width:89;height:91" coordorigin="7969,3977" coordsize="89,91" path="m8000,3977l7984,3988,7973,4006,7969,4032,7978,4051,7995,4064,8018,4069,8038,4061,8052,4044,8058,4022,8055,4008,8045,3991,8026,3980,8000,3977e" filled="t" fillcolor="#000000" stroked="f">
                <v:path arrowok="t"/>
                <v:fill/>
              </v:shape>
            </v:group>
            <v:group style="position:absolute;left:7985;top:3677;width:89;height:91" coordorigin="7985,3677" coordsize="89,91">
              <v:shape style="position:absolute;left:7985;top:3677;width:89;height:91" coordorigin="7985,3677" coordsize="89,91" path="m8017,3677l8000,3688,7989,3706,7985,3732,7994,3751,8011,3764,8034,3769,8054,3761,8068,3744,8074,3722,8071,3708,8061,3691,8043,3680,8017,3677e" filled="t" fillcolor="#000000" stroked="f">
                <v:path arrowok="t"/>
                <v:fill/>
              </v:shape>
            </v:group>
            <v:group style="position:absolute;left:8024;top:1585;width:89;height:91" coordorigin="8024,1585" coordsize="89,91">
              <v:shape style="position:absolute;left:8024;top:1585;width:89;height:91" coordorigin="8024,1585" coordsize="89,91" path="m8056,1585l8039,1595,8028,1613,8024,1639,8033,1658,8050,1671,8073,1676,8093,1668,8108,1651,8113,1629,8110,1615,8100,1598,8082,1588,8056,1585e" filled="t" fillcolor="#000000" stroked="f">
                <v:path arrowok="t"/>
                <v:fill/>
              </v:shape>
            </v:group>
            <v:group style="position:absolute;left:8100;top:3519;width:89;height:91" coordorigin="8100,3519" coordsize="89,91">
              <v:shape style="position:absolute;left:8100;top:3519;width:89;height:91" coordorigin="8100,3519" coordsize="89,91" path="m8132,3519l8115,3529,8104,3548,8100,3573,8109,3592,8126,3606,8149,3610,8169,3602,8184,3586,8189,3564,8187,3549,8176,3533,8158,3522,8132,3519e" filled="t" fillcolor="#000000" stroked="f">
                <v:path arrowok="t"/>
                <v:fill/>
              </v:shape>
            </v:group>
            <v:group style="position:absolute;left:7874;top:3524;width:89;height:91" coordorigin="7874,3524" coordsize="89,91">
              <v:shape style="position:absolute;left:7874;top:3524;width:89;height:91" coordorigin="7874,3524" coordsize="89,91" path="m7906,3524l7889,3534,7878,3552,7874,3578,7883,3597,7900,3610,7923,3615,7944,3607,7958,3591,7963,3569,7961,3554,7950,3538,7932,3527,7906,3524e" filled="t" fillcolor="#000000" stroked="f">
                <v:path arrowok="t"/>
                <v:fill/>
              </v:shape>
            </v:group>
            <v:group style="position:absolute;left:8132;top:3034;width:89;height:91" coordorigin="8132,3034" coordsize="89,91">
              <v:shape style="position:absolute;left:8132;top:3034;width:89;height:91" coordorigin="8132,3034" coordsize="89,91" path="m8164,3034l8147,3044,8136,3063,8132,3089,8141,3108,8158,3121,8182,3125,8202,3118,8216,3101,8221,3079,8219,3064,8208,3048,8190,3037,8164,3034e" filled="t" fillcolor="#000000" stroked="f">
                <v:path arrowok="t"/>
                <v:fill/>
              </v:shape>
            </v:group>
            <v:group style="position:absolute;left:7969;top:3137;width:89;height:91" coordorigin="7969,3137" coordsize="89,91">
              <v:shape style="position:absolute;left:7969;top:3137;width:89;height:91" coordorigin="7969,3137" coordsize="89,91" path="m8000,3137l7984,3148,7973,3166,7969,3192,7978,3211,7995,3224,8018,3229,8038,3221,8052,3204,8058,3182,8055,3168,8045,3151,8026,3140,8000,3137e" filled="t" fillcolor="#000000" stroked="f">
                <v:path arrowok="t"/>
                <v:fill/>
              </v:shape>
            </v:group>
            <v:group style="position:absolute;left:8142;top:3553;width:89;height:91" coordorigin="8142,3553" coordsize="89,91">
              <v:shape style="position:absolute;left:8142;top:3553;width:89;height:91" coordorigin="8142,3553" coordsize="89,91" path="m8173,3553l8157,3563,8145,3581,8142,3607,8151,3626,8167,3639,8191,3644,8211,3636,8225,3620,8230,3597,8228,3583,8218,3566,8199,3556,8173,3553e" filled="t" fillcolor="#000000" stroked="f">
                <v:path arrowok="t"/>
                <v:fill/>
              </v:shape>
            </v:group>
            <v:group style="position:absolute;left:8174;top:3377;width:89;height:91" coordorigin="8174,3377" coordsize="89,91">
              <v:shape style="position:absolute;left:8174;top:3377;width:89;height:91" coordorigin="8174,3377" coordsize="89,91" path="m8206,3377l8189,3388,8178,3406,8174,3432,8183,3451,8200,3464,8223,3469,8243,3461,8257,3444,8263,3422,8260,3408,8250,3391,8232,3380,8206,3377e" filled="t" fillcolor="#000000" stroked="f">
                <v:path arrowok="t"/>
                <v:fill/>
              </v:shape>
            </v:group>
            <v:group style="position:absolute;left:7907;top:3596;width:89;height:91" coordorigin="7907,3596" coordsize="89,91">
              <v:shape style="position:absolute;left:7907;top:3596;width:89;height:91" coordorigin="7907,3596" coordsize="89,91" path="m7938,3596l7922,3606,7910,3624,7907,3650,7915,3669,7932,3682,7956,3687,7976,3679,7990,3663,7995,3641,7993,3626,7983,3610,7964,3599,7938,3596e" filled="t" fillcolor="#000000" stroked="f">
                <v:path arrowok="t"/>
                <v:fill/>
              </v:shape>
            </v:group>
            <v:group style="position:absolute;left:8086;top:2295;width:89;height:91" coordorigin="8086,2295" coordsize="89,91">
              <v:shape style="position:absolute;left:8086;top:2295;width:89;height:91" coordorigin="8086,2295" coordsize="89,91" path="m8118,2295l8101,2305,8090,2324,8086,2349,8095,2368,8112,2382,8136,2386,8156,2378,8170,2362,8175,2340,8173,2325,8162,2309,8144,2298,8118,2295e" filled="t" fillcolor="#000000" stroked="f">
                <v:path arrowok="t"/>
                <v:fill/>
              </v:shape>
            </v:group>
            <v:group style="position:absolute;left:8024;top:2569;width:89;height:91" coordorigin="8024,2569" coordsize="89,91">
              <v:shape style="position:absolute;left:8024;top:2569;width:89;height:91" coordorigin="8024,2569" coordsize="89,91" path="m8056,2569l8039,2579,8028,2597,8024,2623,8033,2642,8050,2655,8073,2660,8093,2652,8108,2636,8113,2613,8110,2599,8100,2582,8082,2572,8056,2569e" filled="t" fillcolor="#000000" stroked="f">
                <v:path arrowok="t"/>
                <v:fill/>
              </v:shape>
            </v:group>
            <v:group style="position:absolute;left:7801;top:3433;width:89;height:91" coordorigin="7801,3433" coordsize="89,91">
              <v:shape style="position:absolute;left:7801;top:3433;width:89;height:91" coordorigin="7801,3433" coordsize="89,91" path="m7832,3433l7815,3443,7804,3461,7801,3487,7809,3506,7826,3519,7850,3524,7870,3516,7884,3500,7889,3477,7887,3463,7877,3446,7858,3436,7832,3433e" filled="t" fillcolor="#000000" stroked="f">
                <v:path arrowok="t"/>
                <v:fill/>
              </v:shape>
            </v:group>
            <v:group style="position:absolute;left:8086;top:2746;width:89;height:91" coordorigin="8086,2746" coordsize="89,91">
              <v:shape style="position:absolute;left:8086;top:2746;width:89;height:91" coordorigin="8086,2746" coordsize="89,91" path="m8118,2746l8101,2756,8090,2775,8086,2801,8095,2820,8112,2833,8136,2837,8156,2830,8170,2813,8175,2791,8173,2776,8162,2760,8144,2749,8118,2746e" filled="t" fillcolor="#000000" stroked="f">
                <v:path arrowok="t"/>
                <v:fill/>
              </v:shape>
            </v:group>
            <v:group style="position:absolute;left:7810;top:2962;width:89;height:91" coordorigin="7810,2962" coordsize="89,91">
              <v:shape style="position:absolute;left:7810;top:2962;width:89;height:91" coordorigin="7810,2962" coordsize="89,91" path="m7841,2962l7825,2972,7813,2991,7810,3017,7819,3036,7836,3049,7859,3053,7879,3045,7893,3029,7898,3007,7896,2992,7886,2976,7867,2965,7841,2962e" filled="t" fillcolor="#000000" stroked="f">
                <v:path arrowok="t"/>
                <v:fill/>
              </v:shape>
            </v:group>
            <v:group style="position:absolute;left:8218;top:3680;width:89;height:91" coordorigin="8218,3680" coordsize="89,91">
              <v:shape style="position:absolute;left:8218;top:3680;width:89;height:91" coordorigin="8218,3680" coordsize="89,91" path="m8249,3680l8233,3690,8221,3708,8218,3734,8227,3753,8243,3766,8267,3771,8287,3763,8301,3747,8306,3725,8304,3710,8294,3694,8275,3683,8249,3680e" filled="t" fillcolor="#000000" stroked="f">
                <v:path arrowok="t"/>
                <v:fill/>
              </v:shape>
            </v:group>
            <v:group style="position:absolute;left:7831;top:3694;width:89;height:91" coordorigin="7831,3694" coordsize="89,91">
              <v:shape style="position:absolute;left:7831;top:3694;width:89;height:91" coordorigin="7831,3694" coordsize="89,91" path="m7862,3694l7845,3704,7834,3723,7831,3749,7839,3768,7856,3781,7880,3785,7900,3778,7914,3761,7919,3739,7917,3724,7906,3708,7888,3697,7862,3694e" filled="t" fillcolor="#000000" stroked="f">
                <v:path arrowok="t"/>
                <v:fill/>
              </v:shape>
            </v:group>
            <v:group style="position:absolute;left:8296;top:3617;width:89;height:91" coordorigin="8296,3617" coordsize="89,91">
              <v:shape style="position:absolute;left:8296;top:3617;width:89;height:91" coordorigin="8296,3617" coordsize="89,91" path="m8328,3617l8311,3628,8300,3646,8296,3672,8305,3691,8322,3704,8345,3709,8365,3701,8379,3684,8385,3662,8382,3648,8372,3631,8354,3620,8328,3617e" filled="t" fillcolor="#000000" stroked="f">
                <v:path arrowok="t"/>
                <v:fill/>
              </v:shape>
            </v:group>
            <v:group style="position:absolute;left:7752;top:3586;width:89;height:91" coordorigin="7752,3586" coordsize="89,91">
              <v:shape style="position:absolute;left:7752;top:3586;width:89;height:91" coordorigin="7752,3586" coordsize="89,91" path="m7784,3586l7767,3596,7756,3615,7752,3641,7761,3660,7778,3673,7801,3677,7821,3670,7836,3653,7841,3631,7839,3616,7828,3600,7810,3589,7784,3586e" filled="t" fillcolor="#000000" stroked="f">
                <v:path arrowok="t"/>
                <v:fill/>
              </v:shape>
            </v:group>
            <v:group style="position:absolute;left:8248;top:3485;width:89;height:91" coordorigin="8248,3485" coordsize="89,91">
              <v:shape style="position:absolute;left:8248;top:3485;width:89;height:91" coordorigin="8248,3485" coordsize="89,91" path="m8279,3485l8263,3496,8251,3514,8248,3540,8257,3559,8273,3572,8297,3577,8317,3569,8331,3552,8336,3530,8334,3516,8324,3499,8305,3488,8279,3485e" filled="t" fillcolor="#000000" stroked="f">
                <v:path arrowok="t"/>
                <v:fill/>
              </v:shape>
            </v:group>
            <v:group style="position:absolute;left:7727;top:3476;width:89;height:91" coordorigin="7727,3476" coordsize="89,91">
              <v:shape style="position:absolute;left:7727;top:3476;width:89;height:91" coordorigin="7727,3476" coordsize="89,91" path="m7758,3476l7742,3486,7731,3504,7727,3530,7736,3549,7753,3562,7776,3567,7796,3559,7810,3543,7815,3521,7813,3506,7803,3490,7784,3479,7758,3476e" filled="t" fillcolor="#000000" stroked="f">
                <v:path arrowok="t"/>
                <v:fill/>
              </v:shape>
            </v:group>
            <v:group style="position:absolute;left:7907;top:2501;width:89;height:91" coordorigin="7907,2501" coordsize="89,91">
              <v:shape style="position:absolute;left:7907;top:2501;width:89;height:91" coordorigin="7907,2501" coordsize="89,91" path="m7938,2501l7922,2512,7910,2530,7907,2556,7915,2575,7932,2588,7956,2593,7976,2585,7990,2568,7995,2546,7993,2532,7983,2515,7964,2505,7938,2501e" filled="t" fillcolor="#000000" stroked="f">
                <v:path arrowok="t"/>
                <v:fill/>
              </v:shape>
            </v:group>
            <v:group style="position:absolute;left:8321;top:3517;width:89;height:91" coordorigin="8321,3517" coordsize="89,91">
              <v:shape style="position:absolute;left:8321;top:3517;width:89;height:91" coordorigin="8321,3517" coordsize="89,91" path="m8353,3517l8336,3527,8325,3545,8321,3571,8330,3590,8347,3603,8371,3608,8391,3600,8405,3584,8410,3561,8408,3547,8397,3530,8379,3520,8353,3517e" filled="t" fillcolor="#000000" stroked="f">
                <v:path arrowok="t"/>
                <v:fill/>
              </v:shape>
            </v:group>
            <v:group style="position:absolute;left:7962;top:2362;width:89;height:91" coordorigin="7962,2362" coordsize="89,91">
              <v:shape style="position:absolute;left:7962;top:2362;width:89;height:91" coordorigin="7962,2362" coordsize="89,91" path="m7994,2362l7977,2372,7966,2391,7962,2417,7971,2436,7988,2449,8011,2453,8031,2445,8045,2429,8051,2407,8048,2392,8038,2376,8019,2365,7994,2362e" filled="t" fillcolor="#000000" stroked="f">
                <v:path arrowok="t"/>
                <v:fill/>
              </v:shape>
            </v:group>
            <v:group style="position:absolute;left:8374;top:3553;width:89;height:91" coordorigin="8374,3553" coordsize="89,91">
              <v:shape style="position:absolute;left:8374;top:3553;width:89;height:91" coordorigin="8374,3553" coordsize="89,91" path="m8406,3553l8389,3563,8378,3581,8374,3607,8383,3626,8400,3639,8424,3644,8444,3636,8458,3620,8463,3597,8461,3583,8450,3566,8432,3556,8406,3553e" filled="t" fillcolor="#000000" stroked="f">
                <v:path arrowok="t"/>
                <v:fill/>
              </v:shape>
            </v:group>
            <v:group style="position:absolute;left:7651;top:3437;width:89;height:91" coordorigin="7651,3437" coordsize="89,91">
              <v:shape style="position:absolute;left:7651;top:3437;width:89;height:91" coordorigin="7651,3437" coordsize="89,91" path="m7682,3437l7666,3448,7654,3466,7651,3492,7660,3511,7676,3524,7700,3529,7720,3521,7734,3504,7739,3482,7737,3468,7727,3451,7708,3440,7682,3437e" filled="t" fillcolor="#000000" stroked="f">
                <v:path arrowok="t"/>
                <v:fill/>
              </v:shape>
            </v:group>
            <v:group style="position:absolute;left:8238;top:2890;width:89;height:91" coordorigin="8238,2890" coordsize="89,91">
              <v:shape style="position:absolute;left:8238;top:2890;width:89;height:91" coordorigin="8238,2890" coordsize="89,91" path="m8270,2890l8253,2900,8242,2919,8238,2945,8247,2964,8264,2977,8288,2981,8308,2974,8322,2957,8327,2935,8325,2920,8314,2904,8296,2893,8270,2890e" filled="t" fillcolor="#000000" stroked="f">
                <v:path arrowok="t"/>
                <v:fill/>
              </v:shape>
            </v:group>
            <v:group style="position:absolute;left:8192;top:3761;width:89;height:91" coordorigin="8192,3761" coordsize="89,91">
              <v:shape style="position:absolute;left:8192;top:3761;width:89;height:91" coordorigin="8192,3761" coordsize="89,91" path="m8224,3761l8207,3772,8196,3790,8192,3816,8201,3835,8218,3848,8242,3853,8262,3845,8276,3828,8281,3806,8279,3792,8268,3775,8250,3765,8224,3761e" filled="t" fillcolor="#000000" stroked="f">
                <v:path arrowok="t"/>
                <v:fill/>
              </v:shape>
            </v:group>
            <v:group style="position:absolute;left:8398;top:3459;width:89;height:91" coordorigin="8398,3459" coordsize="89,91">
              <v:shape style="position:absolute;left:8398;top:3459;width:89;height:91" coordorigin="8398,3459" coordsize="89,91" path="m8429,3459l8412,3469,8401,3488,8398,3513,8406,3532,8423,3545,8447,3550,8467,3542,8481,3526,8486,3504,8484,3489,8473,3473,8455,3462,8429,3459e" filled="t" fillcolor="#000000" stroked="f">
                <v:path arrowok="t"/>
                <v:fill/>
              </v:shape>
            </v:group>
            <v:group style="position:absolute;left:7962;top:2739;width:89;height:91" coordorigin="7962,2739" coordsize="89,91">
              <v:shape style="position:absolute;left:7962;top:2739;width:89;height:91" coordorigin="7962,2739" coordsize="89,91" path="m7994,2739l7977,2749,7966,2768,7962,2793,7971,2812,7988,2825,8011,2830,8031,2822,8045,2806,8051,2784,8048,2769,8038,2753,8019,2742,7994,2739e" filled="t" fillcolor="#000000" stroked="f">
                <v:path arrowok="t"/>
                <v:fill/>
              </v:shape>
            </v:group>
            <v:group style="position:absolute;left:8142;top:2444;width:89;height:91" coordorigin="8142,2444" coordsize="89,91">
              <v:shape style="position:absolute;left:8142;top:2444;width:89;height:91" coordorigin="8142,2444" coordsize="89,91" path="m8173,2444l8157,2454,8145,2472,8142,2498,8151,2517,8167,2530,8191,2535,8211,2527,8225,2511,8230,2489,8228,2474,8218,2458,8199,2447,8173,2444e" filled="t" fillcolor="#000000" stroked="f">
                <v:path arrowok="t"/>
                <v:fill/>
              </v:shape>
            </v:group>
            <v:group style="position:absolute;left:8192;top:3118;width:89;height:91" coordorigin="8192,3118" coordsize="89,91">
              <v:shape style="position:absolute;left:8192;top:3118;width:89;height:91" coordorigin="8192,3118" coordsize="89,91" path="m8224,3118l8207,3128,8196,3147,8192,3173,8201,3192,8218,3205,8242,3209,8262,3201,8276,3185,8281,3163,8279,3148,8268,3132,8250,3121,8224,3118e" filled="t" fillcolor="#000000" stroked="f">
                <v:path arrowok="t"/>
                <v:fill/>
              </v:shape>
            </v:group>
            <v:group style="position:absolute;left:7577;top:3526;width:89;height:91" coordorigin="7577,3526" coordsize="89,91">
              <v:shape style="position:absolute;left:7577;top:3526;width:89;height:91" coordorigin="7577,3526" coordsize="89,91" path="m7609,3526l7592,3536,7581,3555,7577,3581,7586,3600,7603,3613,7626,3617,7646,3610,7660,3593,7666,3571,7663,3556,7653,3540,7635,3529,7609,3526e" filled="t" fillcolor="#000000" stroked="f">
                <v:path arrowok="t"/>
                <v:fill/>
              </v:shape>
            </v:group>
            <v:group style="position:absolute;left:8024;top:509;width:89;height:91" coordorigin="8024,509" coordsize="89,91">
              <v:shape style="position:absolute;left:8024;top:509;width:89;height:91" coordorigin="8024,509" coordsize="89,91" path="m8056,509l8039,520,8028,538,8024,564,8033,583,8050,596,8073,601,8093,593,8108,576,8113,554,8110,540,8100,523,8082,512,8056,509e" filled="t" fillcolor="#000000" stroked="f">
                <v:path arrowok="t"/>
                <v:fill/>
              </v:shape>
            </v:group>
            <v:group style="position:absolute;left:7856;top:3759;width:89;height:91" coordorigin="7856,3759" coordsize="89,91">
              <v:shape style="position:absolute;left:7856;top:3759;width:89;height:91" coordorigin="7856,3759" coordsize="89,91" path="m7888,3759l7871,3769,7860,3788,7856,3813,7865,3832,7882,3845,7905,3850,7925,3842,7939,3826,7945,3804,7942,3789,7932,3773,7913,3762,7888,3759e" filled="t" fillcolor="#000000" stroked="f">
                <v:path arrowok="t"/>
                <v:fill/>
              </v:shape>
            </v:group>
            <v:group style="position:absolute;left:7856;top:3197;width:89;height:91" coordorigin="7856,3197" coordsize="89,91">
              <v:shape style="position:absolute;left:7856;top:3197;width:89;height:91" coordorigin="7856,3197" coordsize="89,91" path="m7888,3197l7871,3208,7860,3226,7856,3252,7865,3271,7882,3284,7905,3289,7925,3281,7939,3264,7945,3242,7942,3228,7932,3211,7913,3200,7888,3197e" filled="t" fillcolor="#000000" stroked="f">
                <v:path arrowok="t"/>
                <v:fill/>
              </v:shape>
            </v:group>
            <v:group style="position:absolute;left:7674;top:3634;width:89;height:91" coordorigin="7674,3634" coordsize="89,91">
              <v:shape style="position:absolute;left:7674;top:3634;width:89;height:91" coordorigin="7674,3634" coordsize="89,91" path="m7705,3634l7689,3644,7678,3663,7674,3689,7683,3708,7700,3721,7723,3725,7743,3718,7757,3701,7763,3679,7760,3664,7750,3648,7731,3637,7705,3634e" filled="t" fillcolor="#000000" stroked="f">
                <v:path arrowok="t"/>
                <v:fill/>
              </v:shape>
            </v:group>
            <v:group style="position:absolute;left:8471;top:3524;width:89;height:91" coordorigin="8471,3524" coordsize="89,91">
              <v:shape style="position:absolute;left:8471;top:3524;width:89;height:91" coordorigin="8471,3524" coordsize="89,91" path="m8503,3524l8486,3534,8475,3552,8471,3578,8480,3597,8497,3610,8520,3615,8541,3607,8555,3591,8560,3569,8558,3554,8547,3538,8529,3527,8503,3524e" filled="t" fillcolor="#000000" stroked="f">
                <v:path arrowok="t"/>
                <v:fill/>
              </v:shape>
            </v:group>
            <v:group style="position:absolute;left:8451;top:3713;width:89;height:91" coordorigin="8451,3713" coordsize="89,91">
              <v:shape style="position:absolute;left:8451;top:3713;width:89;height:91" coordorigin="8451,3713" coordsize="89,91" path="m8482,3713l8465,3724,8454,3742,8451,3768,8459,3787,8476,3800,8500,3805,8520,3797,8534,3780,8539,3758,8537,3744,8526,3727,8508,3717,8482,3713e" filled="t" fillcolor="#000000" stroked="f">
                <v:path arrowok="t"/>
                <v:fill/>
              </v:shape>
            </v:group>
            <v:group style="position:absolute;left:7598;top:3728;width:89;height:91" coordorigin="7598,3728" coordsize="89,91">
              <v:shape style="position:absolute;left:7598;top:3728;width:89;height:91" coordorigin="7598,3728" coordsize="89,91" path="m7629,3728l7613,3738,7601,3756,7598,3782,7607,3801,7623,3814,7647,3819,7667,3811,7681,3795,7686,3773,7684,3758,7674,3742,7655,3731,7629,3728e" filled="t" fillcolor="#000000" stroked="f">
                <v:path arrowok="t"/>
                <v:fill/>
              </v:shape>
              <v:shape style="position:absolute;left:8924;top:2544;width:1057;height:1370" type="#_x0000_t75">
                <v:imagedata r:id="rId113" o:title=""/>
              </v:shape>
            </v:group>
            <v:group style="position:absolute;left:9409;top:1995;width:89;height:91" coordorigin="9409,1995" coordsize="89,91">
              <v:shape style="position:absolute;left:9409;top:1995;width:89;height:91" coordorigin="9409,1995" coordsize="89,91" path="m9441,1995l9424,2005,9413,2024,9409,2049,9418,2068,9435,2082,9459,2086,9479,2078,9493,2062,9498,2040,9496,2025,9485,2009,9467,1998,9441,1995e" filled="t" fillcolor="#004DFF" stroked="f">
                <v:path arrowok="t"/>
                <v:fill/>
              </v:shape>
            </v:group>
            <v:group style="position:absolute;left:9409;top:2372;width:89;height:91" coordorigin="9409,2372" coordsize="89,91">
              <v:shape style="position:absolute;left:9409;top:2372;width:89;height:91" coordorigin="9409,2372" coordsize="89,91" path="m9441,2372l9424,2382,9413,2400,9409,2426,9418,2445,9435,2458,9459,2463,9479,2455,9493,2439,9498,2417,9496,2402,9485,2386,9467,2375,9441,2372e" filled="t" fillcolor="#004DFF" stroked="f">
                <v:path arrowok="t"/>
                <v:fill/>
              </v:shape>
            </v:group>
            <v:group style="position:absolute;left:7796;top:3208;width:544;height:2" coordorigin="7796,3208" coordsize="544,2">
              <v:shape style="position:absolute;left:7796;top:3208;width:544;height:2" coordorigin="7796,3208" coordsize="544,0" path="m7796,3208l8340,3208e" filled="f" stroked="t" strokeweight="2.0pt" strokecolor="#FF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p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&lt;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0.001</w:t>
        <w:tab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p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=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0.30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763" w:right="3521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5.350067pt;margin-top:-2.137861pt;width:27.3528pt;height:150.047916pt;mso-position-horizontal-relative:page;mso-position-vertical-relative:paragraph;z-index:-731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48" w:lineRule="exact"/>
                    <w:ind w:left="-17" w:right="-37"/>
                    <w:jc w:val="center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0"/>
                    </w:rPr>
                    <w:t>Heart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2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0"/>
                    </w:rPr>
                    <w:t>Rate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2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0"/>
                    </w:rPr>
                    <w:t>Variability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4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4"/>
                    </w:rPr>
                    <w:t>(bpm)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2" w:after="0" w:line="240" w:lineRule="auto"/>
                    <w:ind w:left="363" w:right="343"/>
                    <w:jc w:val="center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0"/>
                    </w:rPr>
                    <w:t>(Standard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4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21F1F"/>
                      <w:spacing w:val="0"/>
                      <w:w w:val="104"/>
                    </w:rPr>
                    <w:t>Deviation)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20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63" w:right="352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15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pgMar w:header="0" w:footer="821" w:top="1460" w:bottom="1020" w:left="1720" w:right="1340"/>
          <w:pgSz w:w="12240" w:h="15840"/>
          <w:cols w:num="2" w:equalWidth="0">
            <w:col w:w="1614" w:space="929"/>
            <w:col w:w="6637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1347" w:right="-20"/>
        <w:jc w:val="left"/>
        <w:tabs>
          <w:tab w:pos="53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70</w:t>
        <w:tab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-12"/>
        </w:rPr>
        <w:t>10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1347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60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5" w:after="0" w:line="240" w:lineRule="auto"/>
        <w:ind w:left="5434" w:right="352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5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57" w:lineRule="exact"/>
        <w:ind w:left="1347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50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26" w:after="0" w:line="253" w:lineRule="exact"/>
        <w:ind w:left="1309" w:right="122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-2"/>
        </w:rPr>
        <w:t>40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353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1"/>
        </w:rPr>
        <w:t>No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803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-41" w:right="-6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left="162" w:right="1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1" w:after="0" w:line="25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21F1F"/>
          <w:spacing w:val="0"/>
          <w:w w:val="100"/>
          <w:position w:val="-2"/>
        </w:rPr>
        <w:t>0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680" w:right="30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  <w:position w:val="1"/>
        </w:rPr>
        <w:t>No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321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-41" w:right="881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Feedback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left="154" w:right="107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21F1F"/>
          <w:spacing w:val="0"/>
          <w:w w:val="96"/>
        </w:rPr>
        <w:t>Game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2240" w:h="15840"/>
          <w:pgMar w:top="1480" w:bottom="280" w:left="1720" w:right="1340"/>
          <w:cols w:num="4" w:equalWidth="0">
            <w:col w:w="2895" w:space="297"/>
            <w:col w:w="1054" w:space="1226"/>
            <w:col w:w="1372" w:space="382"/>
            <w:col w:w="1954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5.6:</w:t>
      </w:r>
      <w:r>
        <w:rPr>
          <w:rFonts w:ascii="Arial" w:hAnsi="Arial" w:cs="Arial" w:eastAsia="Arial"/>
          <w:sz w:val="24"/>
          <w:szCs w:val="24"/>
          <w:spacing w:val="4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Mean</w:t>
      </w:r>
      <w:r>
        <w:rPr>
          <w:rFonts w:ascii="Arial" w:hAnsi="Arial" w:cs="Arial" w:eastAsia="Arial"/>
          <w:sz w:val="24"/>
          <w:szCs w:val="24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standard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deviation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</w:t>
      </w:r>
      <w:r>
        <w:rPr>
          <w:rFonts w:ascii="Arial" w:hAnsi="Arial" w:cs="Arial" w:eastAsia="Arial"/>
          <w:sz w:val="24"/>
          <w:szCs w:val="24"/>
          <w:spacing w:val="-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heart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rate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No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eedba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k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5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acquisitions.</w:t>
      </w:r>
      <w:r>
        <w:rPr>
          <w:rFonts w:ascii="Arial" w:hAnsi="Arial" w:cs="Arial" w:eastAsia="Arial"/>
          <w:sz w:val="24"/>
          <w:szCs w:val="24"/>
          <w:spacing w:val="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ame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resulted</w:t>
      </w:r>
      <w:r>
        <w:rPr>
          <w:rFonts w:ascii="Arial" w:hAnsi="Arial" w:cs="Arial" w:eastAsia="Arial"/>
          <w:sz w:val="24"/>
          <w:szCs w:val="24"/>
          <w:spacing w:val="6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ignifica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3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k.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standard</w:t>
      </w:r>
      <w:r>
        <w:rPr>
          <w:rFonts w:ascii="Arial" w:hAnsi="Arial" w:cs="Arial" w:eastAsia="Arial"/>
          <w:sz w:val="24"/>
          <w:szCs w:val="24"/>
          <w:spacing w:val="-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solid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indicates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02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5.4.3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art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1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erage,</w:t>
      </w:r>
      <w:r>
        <w:rPr>
          <w:rFonts w:ascii="Arial" w:hAnsi="Arial" w:cs="Arial" w:eastAsia="Arial"/>
          <w:sz w:val="24"/>
          <w:szCs w:val="24"/>
          <w:spacing w:val="2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scans</w:t>
      </w:r>
      <w:r>
        <w:rPr>
          <w:rFonts w:ascii="Arial" w:hAnsi="Arial" w:cs="Arial" w:eastAsia="Arial"/>
          <w:sz w:val="24"/>
          <w:szCs w:val="24"/>
          <w:spacing w:val="1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2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(75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13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72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12</w:t>
      </w:r>
      <w:r>
        <w:rPr>
          <w:rFonts w:ascii="Arial" w:hAnsi="Arial" w:cs="Arial" w:eastAsia="Arial"/>
          <w:sz w:val="24"/>
          <w:szCs w:val="24"/>
          <w:spacing w:val="1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bpm,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-17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0.001,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Figure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5.6),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there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ation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(5.9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2.2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6.1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3.9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bpm,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=0.30,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Figu</w:t>
      </w:r>
      <w:r>
        <w:rPr>
          <w:rFonts w:ascii="Arial" w:hAnsi="Arial" w:cs="Arial" w:eastAsia="Arial"/>
          <w:sz w:val="24"/>
          <w:szCs w:val="24"/>
          <w:spacing w:val="1"/>
          <w:w w:val="101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5.6b).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ele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ated</w:t>
      </w:r>
      <w:r>
        <w:rPr>
          <w:rFonts w:ascii="Arial" w:hAnsi="Arial" w:cs="Arial" w:eastAsia="Arial"/>
          <w:sz w:val="24"/>
          <w:szCs w:val="24"/>
          <w:spacing w:val="3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14"/>
          <w:w w:val="12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0.001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14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0.03,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el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44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5.4.4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8" w:lineRule="auto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magnitude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compared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(16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2%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17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Meiryo" w:hAnsi="Meiryo" w:cs="Meiryo" w:eastAsia="Meiryo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2%,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i/>
        </w:rPr>
        <w:t>&lt;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90" w:lineRule="exact"/>
        <w:ind w:left="440" w:right="3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  <w:position w:val="3"/>
        </w:rPr>
        <w:t>0.001;</w:t>
      </w:r>
      <w:r>
        <w:rPr>
          <w:rFonts w:ascii="Arial" w:hAnsi="Arial" w:cs="Arial" w:eastAsia="Arial"/>
          <w:sz w:val="24"/>
          <w:szCs w:val="24"/>
          <w:spacing w:val="43"/>
          <w:w w:val="89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40</w:t>
      </w:r>
      <w:r>
        <w:rPr>
          <w:rFonts w:ascii="Arial" w:hAnsi="Arial" w:cs="Arial" w:eastAsia="Arial"/>
          <w:sz w:val="24"/>
          <w:szCs w:val="24"/>
          <w:spacing w:val="-8"/>
          <w:w w:val="100"/>
          <w:position w:val="3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Meiryo" w:hAnsi="Meiryo" w:cs="Meiryo" w:eastAsia="Meiryo"/>
          <w:sz w:val="24"/>
          <w:szCs w:val="24"/>
          <w:spacing w:val="4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10%</w:t>
      </w:r>
      <w:r>
        <w:rPr>
          <w:rFonts w:ascii="Arial" w:hAnsi="Arial" w:cs="Arial" w:eastAsia="Arial"/>
          <w:sz w:val="24"/>
          <w:szCs w:val="24"/>
          <w:spacing w:val="-25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vs</w:t>
      </w:r>
      <w:r>
        <w:rPr>
          <w:rFonts w:ascii="Arial" w:hAnsi="Arial" w:cs="Arial" w:eastAsia="Arial"/>
          <w:sz w:val="24"/>
          <w:szCs w:val="24"/>
          <w:spacing w:val="1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44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3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Meiryo" w:hAnsi="Meiryo" w:cs="Meiryo" w:eastAsia="Meiryo"/>
          <w:sz w:val="24"/>
          <w:szCs w:val="24"/>
          <w:spacing w:val="4"/>
          <w:w w:val="100"/>
          <w:i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11%,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p</w:t>
      </w:r>
      <w:r>
        <w:rPr>
          <w:rFonts w:ascii="Arial" w:hAnsi="Arial" w:cs="Arial" w:eastAsia="Arial"/>
          <w:sz w:val="24"/>
          <w:szCs w:val="24"/>
          <w:spacing w:val="2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  <w:position w:val="3"/>
        </w:rPr>
        <w:t>=</w:t>
      </w:r>
      <w:r>
        <w:rPr>
          <w:rFonts w:ascii="Arial" w:hAnsi="Arial" w:cs="Arial" w:eastAsia="Arial"/>
          <w:sz w:val="24"/>
          <w:szCs w:val="24"/>
          <w:spacing w:val="8"/>
          <w:w w:val="129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0.005,</w:t>
      </w:r>
      <w:r>
        <w:rPr>
          <w:rFonts w:ascii="Arial" w:hAnsi="Arial" w:cs="Arial" w:eastAsia="Arial"/>
          <w:sz w:val="24"/>
          <w:szCs w:val="24"/>
          <w:spacing w:val="25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ecti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el</w:t>
      </w:r>
      <w:r>
        <w:rPr>
          <w:rFonts w:ascii="Arial" w:hAnsi="Arial" w:cs="Arial" w:eastAsia="Arial"/>
          <w:sz w:val="24"/>
          <w:szCs w:val="24"/>
          <w:spacing w:val="-17"/>
          <w:w w:val="91"/>
          <w:position w:val="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91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  <w:position w:val="3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able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5.2).</w:t>
      </w:r>
      <w:r>
        <w:rPr>
          <w:rFonts w:ascii="Arial" w:hAnsi="Arial" w:cs="Arial" w:eastAsia="Arial"/>
          <w:sz w:val="24"/>
          <w:szCs w:val="24"/>
          <w:spacing w:val="57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here</w:t>
      </w:r>
      <w:r>
        <w:rPr>
          <w:rFonts w:ascii="Arial" w:hAnsi="Arial" w:cs="Arial" w:eastAsia="Arial"/>
          <w:sz w:val="24"/>
          <w:szCs w:val="24"/>
          <w:spacing w:val="-3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ere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114243pt;margin-top:317.147003pt;width:13.9552pt;height:13.692186pt;mso-position-horizontal-relative:page;mso-position-vertical-relative:page;z-index:-7317" type="#_x0000_t202" filled="f" stroked="f">
            <v:textbox inset="0,0,0,0" style="layout-flow:vertical">
              <w:txbxContent>
                <w:p>
                  <w:pPr>
                    <w:spacing w:before="0" w:after="0" w:line="250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77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1047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24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5.1: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erage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Rate</w:t>
      </w:r>
      <w:r>
        <w:rPr>
          <w:rFonts w:ascii="Arial" w:hAnsi="Arial" w:cs="Arial" w:eastAsia="Arial"/>
          <w:sz w:val="24"/>
          <w:szCs w:val="24"/>
          <w:spacing w:val="5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Off-scanner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rained</w:t>
      </w:r>
      <w:r>
        <w:rPr>
          <w:rFonts w:ascii="Arial" w:hAnsi="Arial" w:cs="Arial" w:eastAsia="Arial"/>
          <w:sz w:val="24"/>
          <w:szCs w:val="24"/>
          <w:spacing w:val="22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groups.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248" w:right="-20"/>
        <w:jc w:val="left"/>
        <w:tabs>
          <w:tab w:pos="3680" w:val="left"/>
          <w:tab w:pos="79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19.397003pt;margin-top:-1.970155pt;width:553.205pt;height:.1pt;mso-position-horizontal-relative:page;mso-position-vertical-relative:paragraph;z-index:-7318" coordorigin="2388,-39" coordsize="11064,2">
            <v:shape style="position:absolute;left:2388;top:-39;width:11064;height:2" coordorigin="2388,-39" coordsize="11064,0" path="m2388,-39l13452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HeartRate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(bpm)</w:t>
      </w:r>
      <w:r>
        <w:rPr>
          <w:rFonts w:ascii="Arial" w:hAnsi="Arial" w:cs="Arial" w:eastAsia="Arial"/>
          <w:sz w:val="24"/>
          <w:szCs w:val="24"/>
          <w:spacing w:val="-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7.939997" w:type="dxa"/>
      </w:tblPr>
      <w:tblGrid/>
      <w:tr>
        <w:trPr>
          <w:trHeight w:val="369" w:hRule="exact"/>
        </w:trPr>
        <w:tc>
          <w:tcPr>
            <w:tcW w:w="224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549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No</w:t>
            </w:r>
            <w:r>
              <w:rPr>
                <w:rFonts w:ascii="Arial" w:hAnsi="Arial" w:cs="Arial" w:eastAsia="Arial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19"/>
                <w:w w:val="10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85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-17"/>
                <w:w w:val="9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5"/>
                <w:w w:val="9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27"/>
                <w:w w:val="9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Game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7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p-</w:t>
            </w:r>
            <w:r>
              <w:rPr>
                <w:rFonts w:ascii="Arial" w:hAnsi="Arial" w:cs="Arial" w:eastAsia="Arial"/>
                <w:sz w:val="24"/>
                <w:szCs w:val="24"/>
                <w:spacing w:val="-13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alue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550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No</w:t>
            </w:r>
            <w:r>
              <w:rPr>
                <w:rFonts w:ascii="Arial" w:hAnsi="Arial" w:cs="Arial" w:eastAsia="Arial"/>
                <w:sz w:val="24"/>
                <w:szCs w:val="24"/>
                <w:spacing w:val="-3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20"/>
                <w:w w:val="10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85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-18"/>
                <w:w w:val="9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5"/>
                <w:w w:val="9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26"/>
                <w:w w:val="9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Game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33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p-</w:t>
            </w:r>
            <w:r>
              <w:rPr>
                <w:rFonts w:ascii="Arial" w:hAnsi="Arial" w:cs="Arial" w:eastAsia="Arial"/>
                <w:sz w:val="24"/>
                <w:szCs w:val="24"/>
                <w:spacing w:val="-12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alue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90" w:hRule="exact"/>
        </w:trPr>
        <w:tc>
          <w:tcPr>
            <w:tcW w:w="224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right="100"/>
              <w:jc w:val="righ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94"/>
              </w:rPr>
              <w:t>Mean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37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72</w:t>
            </w:r>
            <w:r>
              <w:rPr>
                <w:rFonts w:ascii="Arial" w:hAnsi="Arial" w:cs="Arial" w:eastAsia="Arial"/>
                <w:sz w:val="24"/>
                <w:szCs w:val="24"/>
                <w:spacing w:val="-24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13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5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76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16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74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27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0.03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550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42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72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58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78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033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29"/>
                <w:i/>
              </w:rPr>
              <w:t>&lt;</w:t>
            </w:r>
            <w:r>
              <w:rPr>
                <w:rFonts w:ascii="Arial" w:hAnsi="Arial" w:cs="Arial" w:eastAsia="Arial"/>
                <w:sz w:val="24"/>
                <w:szCs w:val="24"/>
                <w:spacing w:val="-8"/>
                <w:w w:val="129"/>
                <w:i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0.001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14" w:hRule="exact"/>
        </w:trPr>
        <w:tc>
          <w:tcPr>
            <w:tcW w:w="2245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95"/>
                <w:position w:val="1"/>
              </w:rPr>
              <w:t>Standard</w:t>
            </w:r>
            <w:r>
              <w:rPr>
                <w:rFonts w:ascii="Arial" w:hAnsi="Arial" w:cs="Arial" w:eastAsia="Arial"/>
                <w:sz w:val="24"/>
                <w:szCs w:val="24"/>
                <w:spacing w:val="16"/>
                <w:w w:val="95"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Deviation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549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30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6.9</w:t>
            </w:r>
            <w:r>
              <w:rPr>
                <w:rFonts w:ascii="Arial" w:hAnsi="Arial" w:cs="Arial" w:eastAsia="Arial"/>
                <w:sz w:val="24"/>
                <w:szCs w:val="24"/>
                <w:spacing w:val="-25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5.0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45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5.7</w:t>
            </w:r>
            <w:r>
              <w:rPr>
                <w:rFonts w:ascii="Arial" w:hAnsi="Arial" w:cs="Arial" w:eastAsia="Arial"/>
                <w:sz w:val="24"/>
                <w:szCs w:val="24"/>
                <w:spacing w:val="-25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2.4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74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27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0.80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550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30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5.3</w:t>
            </w:r>
            <w:r>
              <w:rPr>
                <w:rFonts w:ascii="Arial" w:hAnsi="Arial" w:cs="Arial" w:eastAsia="Arial"/>
                <w:sz w:val="24"/>
                <w:szCs w:val="24"/>
                <w:spacing w:val="-25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2.4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45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6.0</w:t>
            </w:r>
            <w:r>
              <w:rPr>
                <w:rFonts w:ascii="Arial" w:hAnsi="Arial" w:cs="Arial" w:eastAsia="Arial"/>
                <w:sz w:val="24"/>
                <w:szCs w:val="24"/>
                <w:spacing w:val="-25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2.0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033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30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0.17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</w:tr>
    </w:tbl>
    <w:p>
      <w:pPr>
        <w:jc w:val="left"/>
        <w:spacing w:after="0"/>
        <w:sectPr>
          <w:pgMar w:footer="0" w:header="0" w:top="1120" w:bottom="280" w:left="2260" w:right="2260"/>
          <w:footerReference w:type="default" r:id="rId114"/>
          <w:pgSz w:w="15840" w:h="12240" w:orient="landscape"/>
        </w:sectPr>
      </w:pPr>
      <w:rPr/>
    </w:p>
    <w:p>
      <w:pPr>
        <w:spacing w:before="57" w:after="0" w:line="240" w:lineRule="auto"/>
        <w:ind w:left="12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24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5.2: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Global</w:t>
      </w:r>
      <w:r>
        <w:rPr>
          <w:rFonts w:ascii="Arial" w:hAnsi="Arial" w:cs="Arial" w:eastAsia="Arial"/>
          <w:sz w:val="24"/>
          <w:szCs w:val="24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eak</w:t>
      </w:r>
      <w:r>
        <w:rPr>
          <w:rFonts w:ascii="Arial" w:hAnsi="Arial" w:cs="Arial" w:eastAsia="Arial"/>
          <w:sz w:val="24"/>
          <w:szCs w:val="24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4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</w:t>
      </w:r>
      <w:r>
        <w:rPr>
          <w:rFonts w:ascii="Arial" w:hAnsi="Arial" w:cs="Arial" w:eastAsia="Arial"/>
          <w:sz w:val="24"/>
          <w:szCs w:val="24"/>
          <w:spacing w:val="1"/>
          <w:w w:val="100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ults</w:t>
      </w:r>
      <w:r>
        <w:rPr>
          <w:rFonts w:ascii="Arial" w:hAnsi="Arial" w:cs="Arial" w:eastAsia="Arial"/>
          <w:sz w:val="24"/>
          <w:szCs w:val="24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scans.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8.919983" w:type="dxa"/>
      </w:tblPr>
      <w:tblGrid/>
      <w:tr>
        <w:trPr>
          <w:trHeight w:val="409" w:hRule="exact"/>
        </w:trPr>
        <w:tc>
          <w:tcPr>
            <w:tcW w:w="2983" w:type="dxa"/>
            <w:tcBorders>
              <w:top w:val="single" w:sz="7.48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550" w:type="dxa"/>
            <w:tcBorders>
              <w:top w:val="single" w:sz="7.48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No</w:t>
            </w:r>
            <w:r>
              <w:rPr>
                <w:rFonts w:ascii="Arial" w:hAnsi="Arial" w:cs="Arial" w:eastAsia="Arial"/>
                <w:sz w:val="24"/>
                <w:szCs w:val="24"/>
                <w:spacing w:val="-4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-19"/>
                <w:w w:val="10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6"/>
                <w:w w:val="10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857" w:type="dxa"/>
            <w:tcBorders>
              <w:top w:val="single" w:sz="7.48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-17"/>
                <w:w w:val="90"/>
              </w:rPr>
              <w:t>F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eedba</w:t>
            </w:r>
            <w:r>
              <w:rPr>
                <w:rFonts w:ascii="Arial" w:hAnsi="Arial" w:cs="Arial" w:eastAsia="Arial"/>
                <w:sz w:val="24"/>
                <w:szCs w:val="24"/>
                <w:spacing w:val="-5"/>
                <w:w w:val="90"/>
              </w:rPr>
              <w:t>c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0"/>
              </w:rPr>
              <w:t>k</w:t>
            </w:r>
            <w:r>
              <w:rPr>
                <w:rFonts w:ascii="Arial" w:hAnsi="Arial" w:cs="Arial" w:eastAsia="Arial"/>
                <w:sz w:val="24"/>
                <w:szCs w:val="24"/>
                <w:spacing w:val="27"/>
                <w:w w:val="9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Game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033" w:type="dxa"/>
            <w:tcBorders>
              <w:top w:val="single" w:sz="7.48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p-</w:t>
            </w:r>
            <w:r>
              <w:rPr>
                <w:rFonts w:ascii="Arial" w:hAnsi="Arial" w:cs="Arial" w:eastAsia="Arial"/>
                <w:sz w:val="24"/>
                <w:szCs w:val="24"/>
                <w:spacing w:val="-12"/>
                <w:w w:val="100"/>
              </w:rPr>
              <w:t>v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alue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679" w:hRule="exact"/>
        </w:trPr>
        <w:tc>
          <w:tcPr>
            <w:tcW w:w="2983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51" w:lineRule="auto"/>
              <w:ind w:left="120" w:right="58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Circumfere</w:t>
            </w:r>
            <w:r>
              <w:rPr>
                <w:rFonts w:ascii="Arial" w:hAnsi="Arial" w:cs="Arial" w:eastAsia="Arial"/>
                <w:sz w:val="24"/>
                <w:szCs w:val="24"/>
                <w:spacing w:val="-5"/>
                <w:w w:val="100"/>
              </w:rPr>
              <w:t>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tia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Arial" w:hAnsi="Arial" w:cs="Arial" w:eastAsia="Arial"/>
                <w:sz w:val="24"/>
                <w:szCs w:val="24"/>
                <w:spacing w:val="-24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6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(%)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Radial</w:t>
            </w:r>
            <w:r>
              <w:rPr>
                <w:rFonts w:ascii="Arial" w:hAnsi="Arial" w:cs="Arial" w:eastAsia="Arial"/>
                <w:sz w:val="24"/>
                <w:szCs w:val="24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97"/>
              </w:rPr>
              <w:t>(%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13"/>
              </w:rPr>
              <w:t>)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550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38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-17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37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44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75" w:lineRule="exact"/>
              <w:ind w:left="5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-16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3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3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3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3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52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40</w:t>
            </w:r>
            <w:r>
              <w:rPr>
                <w:rFonts w:ascii="Arial" w:hAnsi="Arial" w:cs="Arial" w:eastAsia="Arial"/>
                <w:sz w:val="24"/>
                <w:szCs w:val="24"/>
                <w:spacing w:val="-23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033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76" w:right="57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29"/>
                <w:i/>
              </w:rPr>
              <w:t>&lt;</w:t>
            </w:r>
            <w:r>
              <w:rPr>
                <w:rFonts w:ascii="Arial" w:hAnsi="Arial" w:cs="Arial" w:eastAsia="Arial"/>
                <w:sz w:val="24"/>
                <w:szCs w:val="24"/>
                <w:spacing w:val="-8"/>
                <w:w w:val="129"/>
                <w:i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88"/>
              </w:rPr>
              <w:t>0.001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13" w:after="0" w:line="240" w:lineRule="auto"/>
              <w:ind w:left="212" w:right="193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88"/>
              </w:rPr>
              <w:t>0.005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14" w:hRule="exact"/>
        </w:trPr>
        <w:tc>
          <w:tcPr>
            <w:tcW w:w="2983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Longitudinal</w:t>
            </w:r>
            <w:r>
              <w:rPr>
                <w:rFonts w:ascii="Arial" w:hAnsi="Arial" w:cs="Arial" w:eastAsia="Arial"/>
                <w:sz w:val="24"/>
                <w:szCs w:val="24"/>
                <w:spacing w:val="14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6"/>
                <w:w w:val="100"/>
                <w:position w:val="1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(%)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550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38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-13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85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543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-13</w:t>
            </w:r>
            <w:r>
              <w:rPr>
                <w:rFonts w:ascii="Arial" w:hAnsi="Arial" w:cs="Arial" w:eastAsia="Arial"/>
                <w:sz w:val="24"/>
                <w:szCs w:val="24"/>
                <w:spacing w:val="-26"/>
                <w:w w:val="100"/>
                <w:position w:val="5"/>
              </w:rPr>
              <w:t> 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Meiryo" w:hAnsi="Meiryo" w:cs="Meiryo" w:eastAsia="Meiryo"/>
                <w:sz w:val="24"/>
                <w:szCs w:val="24"/>
                <w:spacing w:val="-11"/>
                <w:w w:val="100"/>
                <w:i/>
                <w:position w:val="5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1033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30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0.38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</w:tr>
    </w:tbl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5" w:lineRule="exact"/>
        <w:ind w:left="440" w:right="53"/>
        <w:jc w:val="both"/>
        <w:rPr>
          <w:rFonts w:ascii="Meiryo" w:hAnsi="Meiryo" w:cs="Meiryo" w:eastAsia="Meiryo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  <w:position w:val="4"/>
        </w:rPr>
        <w:t>differences</w:t>
      </w:r>
      <w:r>
        <w:rPr>
          <w:rFonts w:ascii="Arial" w:hAnsi="Arial" w:cs="Arial" w:eastAsia="Arial"/>
          <w:sz w:val="24"/>
          <w:szCs w:val="24"/>
          <w:spacing w:val="17"/>
          <w:w w:val="9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longitud</w:t>
      </w:r>
      <w:r>
        <w:rPr>
          <w:rFonts w:ascii="Arial" w:hAnsi="Arial" w:cs="Arial" w:eastAsia="Arial"/>
          <w:sz w:val="24"/>
          <w:szCs w:val="24"/>
          <w:spacing w:val="2"/>
          <w:w w:val="100"/>
          <w:position w:val="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nal</w:t>
      </w:r>
      <w:r>
        <w:rPr>
          <w:rFonts w:ascii="Arial" w:hAnsi="Arial" w:cs="Arial" w:eastAsia="Arial"/>
          <w:sz w:val="24"/>
          <w:szCs w:val="24"/>
          <w:spacing w:val="9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strain</w:t>
      </w:r>
      <w:r>
        <w:rPr>
          <w:rFonts w:ascii="Arial" w:hAnsi="Arial" w:cs="Arial" w:eastAsia="Arial"/>
          <w:sz w:val="24"/>
          <w:szCs w:val="24"/>
          <w:spacing w:val="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  <w:position w:val="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4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  <w:position w:val="4"/>
        </w:rPr>
        <w:t>een</w:t>
      </w:r>
      <w:r>
        <w:rPr>
          <w:rFonts w:ascii="Arial" w:hAnsi="Arial" w:cs="Arial" w:eastAsia="Arial"/>
          <w:sz w:val="24"/>
          <w:szCs w:val="24"/>
          <w:spacing w:val="17"/>
          <w:w w:val="91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NF</w:t>
      </w:r>
      <w:r>
        <w:rPr>
          <w:rFonts w:ascii="Arial" w:hAnsi="Arial" w:cs="Arial" w:eastAsia="Arial"/>
          <w:sz w:val="24"/>
          <w:szCs w:val="24"/>
          <w:spacing w:val="1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position w:val="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G</w:t>
      </w:r>
      <w:r>
        <w:rPr>
          <w:rFonts w:ascii="Arial" w:hAnsi="Arial" w:cs="Arial" w:eastAsia="Arial"/>
          <w:sz w:val="24"/>
          <w:szCs w:val="24"/>
          <w:spacing w:val="11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position w:val="4"/>
        </w:rPr>
        <w:t>acquisitions</w:t>
      </w:r>
      <w:r>
        <w:rPr>
          <w:rFonts w:ascii="Arial" w:hAnsi="Arial" w:cs="Arial" w:eastAsia="Arial"/>
          <w:sz w:val="24"/>
          <w:szCs w:val="24"/>
          <w:spacing w:val="15"/>
          <w:w w:val="94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(13</w:t>
      </w:r>
      <w:r>
        <w:rPr>
          <w:rFonts w:ascii="Arial" w:hAnsi="Arial" w:cs="Arial" w:eastAsia="Arial"/>
          <w:sz w:val="24"/>
          <w:szCs w:val="24"/>
          <w:spacing w:val="-14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4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4"/>
        </w:rPr>
        <w:t>2%</w:t>
      </w:r>
      <w:r>
        <w:rPr>
          <w:rFonts w:ascii="Arial" w:hAnsi="Arial" w:cs="Arial" w:eastAsia="Arial"/>
          <w:sz w:val="24"/>
          <w:szCs w:val="24"/>
          <w:spacing w:val="16"/>
          <w:w w:val="89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vs</w:t>
      </w:r>
      <w:r>
        <w:rPr>
          <w:rFonts w:ascii="Arial" w:hAnsi="Arial" w:cs="Arial" w:eastAsia="Arial"/>
          <w:sz w:val="24"/>
          <w:szCs w:val="24"/>
          <w:spacing w:val="-17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13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28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2%,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=0.38).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700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5.5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</w:rPr>
        <w:t>Di</w:t>
      </w:r>
      <w:r>
        <w:rPr>
          <w:rFonts w:ascii="Arial" w:hAnsi="Arial" w:cs="Arial" w:eastAsia="Arial"/>
          <w:sz w:val="24"/>
          <w:szCs w:val="24"/>
          <w:spacing w:val="1"/>
          <w:w w:val="103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cussion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agm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[68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69].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plored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18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game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G)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affects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no-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(NF)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4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ed</w:t>
      </w:r>
      <w:r>
        <w:rPr>
          <w:rFonts w:ascii="Arial" w:hAnsi="Arial" w:cs="Arial" w:eastAsia="Arial"/>
          <w:sz w:val="24"/>
          <w:szCs w:val="24"/>
          <w:spacing w:val="5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4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NF,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tially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(from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58%);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SNR;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rate;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4)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magnitudes.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affected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1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2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suggests</w:t>
      </w:r>
      <w:r>
        <w:rPr>
          <w:rFonts w:ascii="Arial" w:hAnsi="Arial" w:cs="Arial" w:eastAsia="Arial"/>
          <w:sz w:val="24"/>
          <w:szCs w:val="24"/>
          <w:spacing w:val="29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robust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(11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col)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2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clinical/imaging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orkfl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599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5.5.1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Navigator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4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58%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5.3a).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rease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43%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eats</w:t>
      </w:r>
      <w:r>
        <w:rPr>
          <w:rFonts w:ascii="Arial" w:hAnsi="Arial" w:cs="Arial" w:eastAsia="Arial"/>
          <w:sz w:val="24"/>
          <w:szCs w:val="24"/>
          <w:spacing w:val="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required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1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scan.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Studies</w:t>
      </w:r>
      <w:r>
        <w:rPr>
          <w:rFonts w:ascii="Arial" w:hAnsi="Arial" w:cs="Arial" w:eastAsia="Arial"/>
          <w:sz w:val="24"/>
          <w:szCs w:val="24"/>
          <w:spacing w:val="2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wn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ducible</w:t>
      </w:r>
      <w:r>
        <w:rPr>
          <w:rFonts w:ascii="Arial" w:hAnsi="Arial" w:cs="Arial" w:eastAsia="Arial"/>
          <w:sz w:val="24"/>
          <w:szCs w:val="24"/>
          <w:spacing w:val="3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ath-hold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[68,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69,</w:t>
      </w:r>
      <w:r>
        <w:rPr>
          <w:rFonts w:ascii="Arial" w:hAnsi="Arial" w:cs="Arial" w:eastAsia="Arial"/>
          <w:sz w:val="24"/>
          <w:szCs w:val="24"/>
          <w:spacing w:val="1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77],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can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lead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ed</w:t>
      </w:r>
      <w:r>
        <w:rPr>
          <w:rFonts w:ascii="Arial" w:hAnsi="Arial" w:cs="Arial" w:eastAsia="Arial"/>
          <w:sz w:val="24"/>
          <w:szCs w:val="24"/>
          <w:spacing w:val="1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efficienc</w:t>
      </w:r>
      <w:r>
        <w:rPr>
          <w:rFonts w:ascii="Arial" w:hAnsi="Arial" w:cs="Arial" w:eastAsia="Arial"/>
          <w:sz w:val="24"/>
          <w:szCs w:val="24"/>
          <w:spacing w:val="-18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.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CMR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tha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efficiencies</w:t>
      </w:r>
      <w:r>
        <w:rPr>
          <w:rFonts w:ascii="Arial" w:hAnsi="Arial" w:cs="Arial" w:eastAsia="Arial"/>
          <w:sz w:val="24"/>
          <w:szCs w:val="24"/>
          <w:spacing w:val="5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ary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45%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[71,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68,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74],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comparable</w:t>
      </w:r>
      <w:r>
        <w:rPr>
          <w:rFonts w:ascii="Arial" w:hAnsi="Arial" w:cs="Arial" w:eastAsia="Arial"/>
          <w:sz w:val="24"/>
          <w:szCs w:val="24"/>
          <w:spacing w:val="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33%</w:t>
      </w:r>
      <w:r>
        <w:rPr>
          <w:rFonts w:ascii="Arial" w:hAnsi="Arial" w:cs="Arial" w:eastAsia="Arial"/>
          <w:sz w:val="24"/>
          <w:szCs w:val="24"/>
          <w:spacing w:val="1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78"/>
          <w:pgMar w:footer="821" w:header="0" w:top="1360" w:bottom="1020" w:left="1720" w:right="1320"/>
          <w:footerReference w:type="default" r:id="rId115"/>
          <w:pgSz w:w="12240" w:h="15840"/>
        </w:sectPr>
      </w:pPr>
      <w:rPr/>
    </w:p>
    <w:p>
      <w:pPr>
        <w:spacing w:before="54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conser</w:t>
      </w:r>
      <w:r>
        <w:rPr>
          <w:rFonts w:ascii="Arial" w:hAnsi="Arial" w:cs="Arial" w:eastAsia="Arial"/>
          <w:sz w:val="24"/>
          <w:szCs w:val="24"/>
          <w:spacing w:val="-11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osition</w:t>
      </w:r>
      <w:r>
        <w:rPr>
          <w:rFonts w:ascii="Arial" w:hAnsi="Arial" w:cs="Arial" w:eastAsia="Arial"/>
          <w:sz w:val="24"/>
          <w:szCs w:val="24"/>
          <w:spacing w:val="5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has</w:t>
      </w:r>
      <w:r>
        <w:rPr>
          <w:rFonts w:ascii="Arial" w:hAnsi="Arial" w:cs="Arial" w:eastAsia="Arial"/>
          <w:sz w:val="24"/>
          <w:szCs w:val="24"/>
          <w:spacing w:val="-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een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wn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end-expiratory</w:t>
      </w:r>
      <w:r>
        <w:rPr>
          <w:rFonts w:ascii="Arial" w:hAnsi="Arial" w:cs="Arial" w:eastAsia="Arial"/>
          <w:sz w:val="24"/>
          <w:szCs w:val="24"/>
          <w:spacing w:val="2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vigator</w:t>
      </w:r>
      <w:r>
        <w:rPr>
          <w:rFonts w:ascii="Arial" w:hAnsi="Arial" w:cs="Arial" w:eastAsia="Arial"/>
          <w:sz w:val="24"/>
          <w:szCs w:val="24"/>
          <w:spacing w:val="2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45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56%</w:t>
      </w:r>
      <w:r>
        <w:rPr>
          <w:rFonts w:ascii="Arial" w:hAnsi="Arial" w:cs="Arial" w:eastAsia="Arial"/>
          <w:sz w:val="24"/>
          <w:szCs w:val="24"/>
          <w:spacing w:val="-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[69]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42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71%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suppleme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tal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xygen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[68]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leading</w:t>
      </w:r>
      <w:r>
        <w:rPr>
          <w:rFonts w:ascii="Arial" w:hAnsi="Arial" w:cs="Arial" w:eastAsia="Arial"/>
          <w:sz w:val="24"/>
          <w:szCs w:val="24"/>
          <w:spacing w:val="-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20%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41%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ction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-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requ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ired</w:t>
      </w:r>
      <w:r>
        <w:rPr>
          <w:rFonts w:ascii="Arial" w:hAnsi="Arial" w:cs="Arial" w:eastAsia="Arial"/>
          <w:sz w:val="24"/>
          <w:szCs w:val="24"/>
          <w:spacing w:val="-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eats,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res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fou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nd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vigator</w:t>
      </w:r>
      <w:r>
        <w:rPr>
          <w:rFonts w:ascii="Arial" w:hAnsi="Arial" w:cs="Arial" w:eastAsia="Arial"/>
          <w:sz w:val="24"/>
          <w:szCs w:val="24"/>
          <w:spacing w:val="3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33</w:t>
      </w:r>
      <w:r>
        <w:rPr>
          <w:rFonts w:ascii="Arial" w:hAnsi="Arial" w:cs="Arial" w:eastAsia="Arial"/>
          <w:sz w:val="24"/>
          <w:szCs w:val="24"/>
          <w:spacing w:val="-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58%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hildren</w:t>
      </w:r>
      <w:r>
        <w:rPr>
          <w:rFonts w:ascii="Arial" w:hAnsi="Arial" w:cs="Arial" w:eastAsia="Arial"/>
          <w:sz w:val="24"/>
          <w:szCs w:val="24"/>
          <w:spacing w:val="-8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-2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suppleme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tal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xygen.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erage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correlated</w:t>
      </w:r>
      <w:r>
        <w:rPr>
          <w:rFonts w:ascii="Arial" w:hAnsi="Arial" w:cs="Arial" w:eastAsia="Arial"/>
          <w:sz w:val="24"/>
          <w:szCs w:val="24"/>
          <w:spacing w:val="3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age</w:t>
      </w:r>
      <w:r>
        <w:rPr>
          <w:rFonts w:ascii="Arial" w:hAnsi="Arial" w:cs="Arial" w:eastAsia="Arial"/>
          <w:sz w:val="24"/>
          <w:szCs w:val="24"/>
          <w:spacing w:val="36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5.3b).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erefore,</w:t>
      </w:r>
      <w:r>
        <w:rPr>
          <w:rFonts w:ascii="Arial" w:hAnsi="Arial" w:cs="Arial" w:eastAsia="Arial"/>
          <w:sz w:val="24"/>
          <w:szCs w:val="24"/>
          <w:spacing w:val="3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ages</w:t>
      </w:r>
      <w:r>
        <w:rPr>
          <w:rFonts w:ascii="Arial" w:hAnsi="Arial" w:cs="Arial" w:eastAsia="Arial"/>
          <w:sz w:val="24"/>
          <w:szCs w:val="24"/>
          <w:spacing w:val="37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eig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older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should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le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effecti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ely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ncy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tional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7"/>
        </w:rPr>
        <w:t>Extensi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off-scanner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MRI-si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nece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sar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G.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Instead,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immedia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prior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equi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extensi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ely-trained</w:t>
      </w:r>
      <w:r>
        <w:rPr>
          <w:rFonts w:ascii="Arial" w:hAnsi="Arial" w:cs="Arial" w:eastAsia="Arial"/>
          <w:sz w:val="24"/>
          <w:szCs w:val="24"/>
          <w:spacing w:val="3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terparts.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mig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suggest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hest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xcursion-based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ineffecti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6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1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tuiti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design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easy</w:t>
      </w:r>
      <w:r>
        <w:rPr>
          <w:rFonts w:ascii="Arial" w:hAnsi="Arial" w:cs="Arial" w:eastAsia="Arial"/>
          <w:sz w:val="24"/>
          <w:szCs w:val="24"/>
          <w:spacing w:val="3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learn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did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ire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practice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56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some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degree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cases,</w:t>
      </w:r>
      <w:r>
        <w:rPr>
          <w:rFonts w:ascii="Arial" w:hAnsi="Arial" w:cs="Arial" w:eastAsia="Arial"/>
          <w:sz w:val="24"/>
          <w:szCs w:val="24"/>
          <w:spacing w:val="3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tuiti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necessar</w:t>
      </w:r>
      <w:r>
        <w:rPr>
          <w:rFonts w:ascii="Arial" w:hAnsi="Arial" w:cs="Arial" w:eastAsia="Arial"/>
          <w:sz w:val="24"/>
          <w:szCs w:val="24"/>
          <w:spacing w:val="-17"/>
          <w:w w:val="87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uture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efforts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optimize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practice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manner.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760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5.5.2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SNR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end-systolic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magnitude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5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5%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mpared</w:t>
      </w:r>
      <w:r>
        <w:rPr>
          <w:rFonts w:ascii="Arial" w:hAnsi="Arial" w:cs="Arial" w:eastAsia="Arial"/>
          <w:sz w:val="24"/>
          <w:szCs w:val="24"/>
          <w:spacing w:val="5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bined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=</w:t>
      </w:r>
      <w:r>
        <w:rPr>
          <w:rFonts w:ascii="Arial" w:hAnsi="Arial" w:cs="Arial" w:eastAsia="Arial"/>
          <w:sz w:val="24"/>
          <w:szCs w:val="24"/>
          <w:spacing w:val="4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0.01,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Figu</w:t>
      </w:r>
      <w:r>
        <w:rPr>
          <w:rFonts w:ascii="Arial" w:hAnsi="Arial" w:cs="Arial" w:eastAsia="Arial"/>
          <w:sz w:val="24"/>
          <w:szCs w:val="24"/>
          <w:spacing w:val="1"/>
          <w:w w:val="101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5.5).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trasts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studies,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2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score</w:t>
      </w:r>
      <w:r>
        <w:rPr>
          <w:rFonts w:ascii="Arial" w:hAnsi="Arial" w:cs="Arial" w:eastAsia="Arial"/>
          <w:sz w:val="24"/>
          <w:szCs w:val="24"/>
          <w:spacing w:val="24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revie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ers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diaphragmatic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feedba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tained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pared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69].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</w:t>
      </w:r>
      <w:r>
        <w:rPr>
          <w:rFonts w:ascii="Arial" w:hAnsi="Arial" w:cs="Arial" w:eastAsia="Arial"/>
          <w:sz w:val="24"/>
          <w:szCs w:val="24"/>
          <w:spacing w:val="4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studi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steady-state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precession.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Additionall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ua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4"/>
        </w:rPr>
        <w:t>titati</w:t>
      </w:r>
      <w:r>
        <w:rPr>
          <w:rFonts w:ascii="Arial" w:hAnsi="Arial" w:cs="Arial" w:eastAsia="Arial"/>
          <w:sz w:val="24"/>
          <w:szCs w:val="24"/>
          <w:spacing w:val="-5"/>
          <w:w w:val="11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siti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detecting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11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scoring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revie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95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5.5.3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art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negati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crease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5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game.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5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clear,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represe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increase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evidenc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comparable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luesbut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ply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higher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baseline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alue.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unprecede</w:t>
      </w:r>
      <w:r>
        <w:rPr>
          <w:rFonts w:ascii="Arial" w:hAnsi="Arial" w:cs="Arial" w:eastAsia="Arial"/>
          <w:sz w:val="24"/>
          <w:szCs w:val="24"/>
          <w:spacing w:val="-4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ted,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 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4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</w:t>
      </w:r>
      <w:r>
        <w:rPr>
          <w:rFonts w:ascii="Arial" w:hAnsi="Arial" w:cs="Arial" w:eastAsia="Arial"/>
          <w:sz w:val="24"/>
          <w:szCs w:val="24"/>
          <w:spacing w:val="5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eats/min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(compared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eats/min),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[68].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reason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ence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longer</w:t>
      </w:r>
      <w:r>
        <w:rPr>
          <w:rFonts w:ascii="Arial" w:hAnsi="Arial" w:cs="Arial" w:eastAsia="Arial"/>
          <w:sz w:val="24"/>
          <w:szCs w:val="24"/>
          <w:spacing w:val="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breath-holds</w:t>
      </w:r>
      <w:r>
        <w:rPr>
          <w:rFonts w:ascii="Arial" w:hAnsi="Arial" w:cs="Arial" w:eastAsia="Arial"/>
          <w:sz w:val="24"/>
          <w:szCs w:val="24"/>
          <w:spacing w:val="2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compar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relaxed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NF.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Another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han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ulation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adrenaline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iated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game,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relaxed,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0"/>
        </w:rPr>
        <w:t>ass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ciated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NF.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ortance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implications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6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1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de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ends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applicati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42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ery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little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purely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anatomic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aluations,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ional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measures,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affected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hanging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loading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conditions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tractili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[78].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teract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if</w:t>
      </w:r>
      <w:r>
        <w:rPr>
          <w:rFonts w:ascii="Arial" w:hAnsi="Arial" w:cs="Arial" w:eastAsia="Arial"/>
          <w:sz w:val="24"/>
          <w:szCs w:val="24"/>
          <w:spacing w:val="0"/>
          <w:w w:val="11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undesirable,</w:t>
      </w:r>
      <w:r>
        <w:rPr>
          <w:rFonts w:ascii="Arial" w:hAnsi="Arial" w:cs="Arial" w:eastAsia="Arial"/>
          <w:sz w:val="24"/>
          <w:szCs w:val="24"/>
          <w:spacing w:val="4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coa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hed</w:t>
      </w:r>
      <w:r>
        <w:rPr>
          <w:rFonts w:ascii="Arial" w:hAnsi="Arial" w:cs="Arial" w:eastAsia="Arial"/>
          <w:sz w:val="24"/>
          <w:szCs w:val="24"/>
          <w:spacing w:val="5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relax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game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etiti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dified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enforce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vior;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programmatically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requiring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inhale/exhale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fixed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time,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instructing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him/her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dically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ta</w:t>
      </w:r>
      <w:r>
        <w:rPr>
          <w:rFonts w:ascii="Arial" w:hAnsi="Arial" w:cs="Arial" w:eastAsia="Arial"/>
          <w:sz w:val="24"/>
          <w:szCs w:val="24"/>
          <w:spacing w:val="-6"/>
          <w:w w:val="103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series</w:t>
      </w:r>
      <w:r>
        <w:rPr>
          <w:rFonts w:ascii="Arial" w:hAnsi="Arial" w:cs="Arial" w:eastAsia="Arial"/>
          <w:sz w:val="24"/>
          <w:szCs w:val="24"/>
          <w:spacing w:val="22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relaxed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breaths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cycles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breath-holding.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69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5.5.4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ains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78" w:lineRule="exact"/>
        <w:ind w:left="440" w:right="10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statistically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decreases</w:t>
      </w:r>
      <w:r>
        <w:rPr>
          <w:rFonts w:ascii="Arial" w:hAnsi="Arial" w:cs="Arial" w:eastAsia="Arial"/>
          <w:sz w:val="24"/>
          <w:szCs w:val="24"/>
          <w:spacing w:val="17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37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pared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as,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er,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inal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arra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further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consideration,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rele</w:t>
      </w:r>
      <w:r>
        <w:rPr>
          <w:rFonts w:ascii="Arial" w:hAnsi="Arial" w:cs="Arial" w:eastAsia="Arial"/>
          <w:sz w:val="24"/>
          <w:szCs w:val="24"/>
          <w:spacing w:val="-11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ance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(1%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4%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strain)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53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smaller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ter-test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2.0%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1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13%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radial)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ter-obser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1.4%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circumfer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14%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radial)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%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limits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[46,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6].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5.5.5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Clini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2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Impli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equipme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d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</w:t>
      </w:r>
      <w:r>
        <w:rPr>
          <w:rFonts w:ascii="Arial" w:hAnsi="Arial" w:cs="Arial" w:eastAsia="Arial"/>
          <w:sz w:val="24"/>
          <w:szCs w:val="24"/>
          <w:spacing w:val="54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directly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tegrate</w:t>
      </w:r>
      <w:r>
        <w:rPr>
          <w:rFonts w:ascii="Arial" w:hAnsi="Arial" w:cs="Arial" w:eastAsia="Arial"/>
          <w:sz w:val="24"/>
          <w:szCs w:val="24"/>
          <w:spacing w:val="1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seque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ce;</w:t>
      </w:r>
      <w:r>
        <w:rPr>
          <w:rFonts w:ascii="Arial" w:hAnsi="Arial" w:cs="Arial" w:eastAsia="Arial"/>
          <w:sz w:val="24"/>
          <w:szCs w:val="24"/>
          <w:spacing w:val="-1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19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connects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externally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terface.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equipme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non-i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connection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scanner,</w:t>
      </w:r>
      <w:r>
        <w:rPr>
          <w:rFonts w:ascii="Arial" w:hAnsi="Arial" w:cs="Arial" w:eastAsia="Arial"/>
          <w:sz w:val="24"/>
          <w:szCs w:val="24"/>
          <w:spacing w:val="5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ticipate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system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easily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opted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sites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ecially</w:t>
      </w:r>
      <w:r>
        <w:rPr>
          <w:rFonts w:ascii="Arial" w:hAnsi="Arial" w:cs="Arial" w:eastAsia="Arial"/>
          <w:sz w:val="24"/>
          <w:szCs w:val="24"/>
          <w:spacing w:val="3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increased</w:t>
      </w:r>
      <w:r>
        <w:rPr>
          <w:rFonts w:ascii="Arial" w:hAnsi="Arial" w:cs="Arial" w:eastAsia="Arial"/>
          <w:sz w:val="24"/>
          <w:szCs w:val="24"/>
          <w:spacing w:val="4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58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%,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leading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reduced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44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help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ad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anced</w:t>
      </w:r>
      <w:r>
        <w:rPr>
          <w:rFonts w:ascii="Arial" w:hAnsi="Arial" w:cs="Arial" w:eastAsia="Arial"/>
          <w:sz w:val="24"/>
          <w:szCs w:val="24"/>
          <w:spacing w:val="4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hniques.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reducing</w:t>
      </w:r>
      <w:r>
        <w:rPr>
          <w:rFonts w:ascii="Arial" w:hAnsi="Arial" w:cs="Arial" w:eastAsia="Arial"/>
          <w:sz w:val="24"/>
          <w:szCs w:val="24"/>
          <w:spacing w:val="3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common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ed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could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all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cated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age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atial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em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oral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resoluti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8].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pre-scan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necessary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system,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so</w:t>
      </w:r>
      <w:r>
        <w:rPr>
          <w:rFonts w:ascii="Arial" w:hAnsi="Arial" w:cs="Arial" w:eastAsia="Arial"/>
          <w:sz w:val="24"/>
          <w:szCs w:val="24"/>
          <w:spacing w:val="1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sites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ulator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viron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15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[68],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1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cific</w:t>
      </w:r>
      <w:r>
        <w:rPr>
          <w:rFonts w:ascii="Arial" w:hAnsi="Arial" w:cs="Arial" w:eastAsia="Arial"/>
          <w:sz w:val="24"/>
          <w:szCs w:val="24"/>
          <w:spacing w:val="4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definiti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rele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er,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-3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reason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ble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ect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findings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generaliza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ossible</w:t>
      </w:r>
      <w:r>
        <w:rPr>
          <w:rFonts w:ascii="Arial" w:hAnsi="Arial" w:cs="Arial" w:eastAsia="Arial"/>
          <w:sz w:val="24"/>
          <w:szCs w:val="24"/>
          <w:spacing w:val="-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exceptions</w:t>
      </w:r>
      <w:r>
        <w:rPr>
          <w:rFonts w:ascii="Arial" w:hAnsi="Arial" w:cs="Arial" w:eastAsia="Arial"/>
          <w:sz w:val="24"/>
          <w:szCs w:val="24"/>
          <w:spacing w:val="-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inc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ude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higher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resolution</w:t>
      </w:r>
      <w:r>
        <w:rPr>
          <w:rFonts w:ascii="Arial" w:hAnsi="Arial" w:cs="Arial" w:eastAsia="Arial"/>
          <w:sz w:val="24"/>
          <w:szCs w:val="24"/>
          <w:spacing w:val="3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applications,</w:t>
      </w:r>
      <w:r>
        <w:rPr>
          <w:rFonts w:ascii="Arial" w:hAnsi="Arial" w:cs="Arial" w:eastAsia="Arial"/>
          <w:sz w:val="24"/>
          <w:szCs w:val="24"/>
          <w:spacing w:val="5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s</w:t>
      </w:r>
      <w:r>
        <w:rPr>
          <w:rFonts w:ascii="Arial" w:hAnsi="Arial" w:cs="Arial" w:eastAsia="Arial"/>
          <w:sz w:val="24"/>
          <w:szCs w:val="24"/>
          <w:spacing w:val="1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angiograp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sensiti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registration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issues.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urther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needed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hnique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applications.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473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5.5.6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Com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arison</w:t>
      </w:r>
      <w:r>
        <w:rPr>
          <w:rFonts w:ascii="Arial" w:hAnsi="Arial" w:cs="Arial" w:eastAsia="Arial"/>
          <w:sz w:val="24"/>
          <w:szCs w:val="24"/>
          <w:spacing w:val="33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with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P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evious</w:t>
      </w:r>
      <w:r>
        <w:rPr>
          <w:rFonts w:ascii="Arial" w:hAnsi="Arial" w:cs="Arial" w:eastAsia="Arial"/>
          <w:sz w:val="24"/>
          <w:szCs w:val="24"/>
          <w:spacing w:val="24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Work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prese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biofeedba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ti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uously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adapti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WS)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thoracic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aorta.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authors</w:t>
      </w:r>
      <w:r>
        <w:rPr>
          <w:rFonts w:ascii="Arial" w:hAnsi="Arial" w:cs="Arial" w:eastAsia="Arial"/>
          <w:sz w:val="24"/>
          <w:szCs w:val="24"/>
          <w:spacing w:val="1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orted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45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56%</w:t>
      </w:r>
      <w:r>
        <w:rPr>
          <w:rFonts w:ascii="Arial" w:hAnsi="Arial" w:cs="Arial" w:eastAsia="Arial"/>
          <w:sz w:val="24"/>
          <w:szCs w:val="24"/>
          <w:spacing w:val="1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[69],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represe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ts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smaller</w:t>
      </w:r>
      <w:r>
        <w:rPr>
          <w:rFonts w:ascii="Arial" w:hAnsi="Arial" w:cs="Arial" w:eastAsia="Arial"/>
          <w:sz w:val="24"/>
          <w:szCs w:val="24"/>
          <w:spacing w:val="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magnitude</w:t>
      </w:r>
      <w:r>
        <w:rPr>
          <w:rFonts w:ascii="Arial" w:hAnsi="Arial" w:cs="Arial" w:eastAsia="Arial"/>
          <w:sz w:val="24"/>
          <w:szCs w:val="24"/>
          <w:spacing w:val="2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(25%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11%)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end</w:t>
      </w:r>
      <w:r>
        <w:rPr>
          <w:rFonts w:ascii="Arial" w:hAnsi="Arial" w:cs="Arial" w:eastAsia="Arial"/>
          <w:sz w:val="24"/>
          <w:szCs w:val="24"/>
          <w:spacing w:val="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(58%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vs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56%)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Although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distinct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differences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notabl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adults;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whereas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exclusi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ely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cused</w:t>
      </w:r>
      <w:r>
        <w:rPr>
          <w:rFonts w:ascii="Arial" w:hAnsi="Arial" w:cs="Arial" w:eastAsia="Arial"/>
          <w:sz w:val="24"/>
          <w:szCs w:val="24"/>
          <w:spacing w:val="2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based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ath-hold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ti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greater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need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vigated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sequences.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Additionall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previous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dified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pulse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sequence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isition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ultiple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es,</w:t>
      </w:r>
      <w:r>
        <w:rPr>
          <w:rFonts w:ascii="Arial" w:hAnsi="Arial" w:cs="Arial" w:eastAsia="Arial"/>
          <w:sz w:val="24"/>
          <w:szCs w:val="24"/>
          <w:spacing w:val="45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viding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sm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other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erience.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pulse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</w:t>
      </w:r>
      <w:r>
        <w:rPr>
          <w:rFonts w:ascii="Arial" w:hAnsi="Arial" w:cs="Arial" w:eastAsia="Arial"/>
          <w:sz w:val="24"/>
          <w:szCs w:val="24"/>
          <w:spacing w:val="4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aluatio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ensure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applicabili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Collec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ese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demonstrate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user-friendly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terfaces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sequences</w:t>
      </w:r>
      <w:r>
        <w:rPr>
          <w:rFonts w:ascii="Arial" w:hAnsi="Arial" w:cs="Arial" w:eastAsia="Arial"/>
          <w:sz w:val="24"/>
          <w:szCs w:val="24"/>
          <w:spacing w:val="-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using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broad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88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5.5.7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Limitations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used</w:t>
      </w:r>
      <w:r>
        <w:rPr>
          <w:rFonts w:ascii="Arial" w:hAnsi="Arial" w:cs="Arial" w:eastAsia="Arial"/>
          <w:sz w:val="24"/>
          <w:szCs w:val="24"/>
          <w:spacing w:val="4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l-n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when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erforming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ima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ge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strategies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ricter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acceptance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previously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strategies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[45],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same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parameters,</w:t>
      </w:r>
      <w:r>
        <w:rPr>
          <w:rFonts w:ascii="Arial" w:hAnsi="Arial" w:cs="Arial" w:eastAsia="Arial"/>
          <w:sz w:val="24"/>
          <w:szCs w:val="24"/>
          <w:spacing w:val="6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efficiencies.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previous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single-n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ompared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gle-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strategy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except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acqu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dual-n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vig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ator</w:t>
      </w:r>
      <w:r>
        <w:rPr>
          <w:rFonts w:ascii="Arial" w:hAnsi="Arial" w:cs="Arial" w:eastAsia="Arial"/>
          <w:sz w:val="24"/>
          <w:szCs w:val="24"/>
          <w:spacing w:val="16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</w:t>
      </w:r>
      <w:r>
        <w:rPr>
          <w:rFonts w:ascii="Arial" w:hAnsi="Arial" w:cs="Arial" w:eastAsia="Arial"/>
          <w:sz w:val="24"/>
          <w:szCs w:val="24"/>
          <w:spacing w:val="1"/>
          <w:w w:val="85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used</w:t>
      </w:r>
      <w:r>
        <w:rPr>
          <w:rFonts w:ascii="Arial" w:hAnsi="Arial" w:cs="Arial" w:eastAsia="Arial"/>
          <w:sz w:val="24"/>
          <w:szCs w:val="24"/>
          <w:spacing w:val="4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osition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once</w:t>
      </w:r>
      <w:r>
        <w:rPr>
          <w:rFonts w:ascii="Arial" w:hAnsi="Arial" w:cs="Arial" w:eastAsia="Arial"/>
          <w:sz w:val="24"/>
          <w:szCs w:val="24"/>
          <w:spacing w:val="-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cardiac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cycle.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refresh</w:t>
      </w:r>
      <w:r>
        <w:rPr>
          <w:rFonts w:ascii="Arial" w:hAnsi="Arial" w:cs="Arial" w:eastAsia="Arial"/>
          <w:sz w:val="24"/>
          <w:szCs w:val="24"/>
          <w:spacing w:val="-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fine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diaphragm</w:t>
      </w:r>
      <w:r>
        <w:rPr>
          <w:rFonts w:ascii="Arial" w:hAnsi="Arial" w:cs="Arial" w:eastAsia="Arial"/>
          <w:sz w:val="24"/>
          <w:szCs w:val="24"/>
          <w:spacing w:val="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more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hallenging,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ecially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who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rates.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Increasing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3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diac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cycle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erformance,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difications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ossible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sequences,</w:t>
      </w:r>
      <w:r>
        <w:rPr>
          <w:rFonts w:ascii="Arial" w:hAnsi="Arial" w:cs="Arial" w:eastAsia="Arial"/>
          <w:sz w:val="24"/>
          <w:szCs w:val="24"/>
          <w:spacing w:val="47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as</w:t>
      </w:r>
      <w:r>
        <w:rPr>
          <w:rFonts w:ascii="Arial" w:hAnsi="Arial" w:cs="Arial" w:eastAsia="Arial"/>
          <w:sz w:val="24"/>
          <w:szCs w:val="24"/>
          <w:spacing w:val="19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case</w:t>
      </w:r>
      <w:r>
        <w:rPr>
          <w:rFonts w:ascii="Arial" w:hAnsi="Arial" w:cs="Arial" w:eastAsia="Arial"/>
          <w:sz w:val="24"/>
          <w:szCs w:val="24"/>
          <w:spacing w:val="22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urthermore,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en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limitation,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still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substa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compared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randomization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ained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groups,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attempt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balance</w:t>
      </w:r>
      <w:r>
        <w:rPr>
          <w:rFonts w:ascii="Arial" w:hAnsi="Arial" w:cs="Arial" w:eastAsia="Arial"/>
          <w:sz w:val="24"/>
          <w:szCs w:val="24"/>
          <w:spacing w:val="4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</w:t>
      </w:r>
      <w:r>
        <w:rPr>
          <w:rFonts w:ascii="Arial" w:hAnsi="Arial" w:cs="Arial" w:eastAsia="Arial"/>
          <w:sz w:val="24"/>
          <w:szCs w:val="24"/>
          <w:spacing w:val="4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groups.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Therefore,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erage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ears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older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erage</w:t>
      </w:r>
      <w:r>
        <w:rPr>
          <w:rFonts w:ascii="Arial" w:hAnsi="Arial" w:cs="Arial" w:eastAsia="Arial"/>
          <w:sz w:val="24"/>
          <w:szCs w:val="24"/>
          <w:spacing w:val="3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difference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efficiency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though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difference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trained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groups,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correlati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age</w:t>
      </w:r>
      <w:r>
        <w:rPr>
          <w:rFonts w:ascii="Arial" w:hAnsi="Arial" w:cs="Arial" w:eastAsia="Arial"/>
          <w:sz w:val="24"/>
          <w:szCs w:val="24"/>
          <w:spacing w:val="2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(Figure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5.3b);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apply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aged</w:t>
      </w:r>
      <w:r>
        <w:rPr>
          <w:rFonts w:ascii="Arial" w:hAnsi="Arial" w:cs="Arial" w:eastAsia="Arial"/>
          <w:sz w:val="24"/>
          <w:szCs w:val="24"/>
          <w:spacing w:val="2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eig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teen.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accurately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</w:rPr>
        <w:t>assess</w:t>
      </w:r>
      <w:r>
        <w:rPr>
          <w:rFonts w:ascii="Arial" w:hAnsi="Arial" w:cs="Arial" w:eastAsia="Arial"/>
          <w:sz w:val="24"/>
          <w:szCs w:val="24"/>
          <w:spacing w:val="49"/>
          <w:w w:val="7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efficiency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3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15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4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setting,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4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influence</w:t>
      </w:r>
      <w:r>
        <w:rPr>
          <w:rFonts w:ascii="Arial" w:hAnsi="Arial" w:cs="Arial" w:eastAsia="Arial"/>
          <w:sz w:val="24"/>
          <w:szCs w:val="24"/>
          <w:spacing w:val="3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dren’s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natural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tern.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particular,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erform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influe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ce</w:t>
      </w:r>
      <w:r>
        <w:rPr>
          <w:rFonts w:ascii="Arial" w:hAnsi="Arial" w:cs="Arial" w:eastAsia="Arial"/>
          <w:sz w:val="24"/>
          <w:szCs w:val="24"/>
          <w:spacing w:val="2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pattern.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Therefore,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al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erformed</w:t>
      </w:r>
      <w:r>
        <w:rPr>
          <w:rFonts w:ascii="Arial" w:hAnsi="Arial" w:cs="Arial" w:eastAsia="Arial"/>
          <w:sz w:val="24"/>
          <w:szCs w:val="24"/>
          <w:spacing w:val="4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efore</w:t>
      </w:r>
      <w:r>
        <w:rPr>
          <w:rFonts w:ascii="Arial" w:hAnsi="Arial" w:cs="Arial" w:eastAsia="Arial"/>
          <w:sz w:val="24"/>
          <w:szCs w:val="24"/>
          <w:spacing w:val="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Since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acquisitions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5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ran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omized,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affected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results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ecome</w:t>
      </w:r>
      <w:r>
        <w:rPr>
          <w:rFonts w:ascii="Arial" w:hAnsi="Arial" w:cs="Arial" w:eastAsia="Arial"/>
          <w:sz w:val="24"/>
          <w:szCs w:val="24"/>
          <w:spacing w:val="4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comfortable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scanner.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erforming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randomization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resulted</w:t>
      </w:r>
      <w:r>
        <w:rPr>
          <w:rFonts w:ascii="Arial" w:hAnsi="Arial" w:cs="Arial" w:eastAsia="Arial"/>
          <w:sz w:val="24"/>
          <w:szCs w:val="24"/>
          <w:spacing w:val="4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conclusions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feel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9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41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im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orta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accurat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acquisitions.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Due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erratic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stoppage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criterion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attempt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tain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30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length.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ele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cases</w:t>
      </w:r>
      <w:r>
        <w:rPr>
          <w:rFonts w:ascii="Arial" w:hAnsi="Arial" w:cs="Arial" w:eastAsia="Arial"/>
          <w:sz w:val="24"/>
          <w:szCs w:val="24"/>
          <w:spacing w:val="2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satisfied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stoppage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criterion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four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cases</w:t>
      </w:r>
      <w:r>
        <w:rPr>
          <w:rFonts w:ascii="Arial" w:hAnsi="Arial" w:cs="Arial" w:eastAsia="Arial"/>
          <w:sz w:val="24"/>
          <w:szCs w:val="24"/>
          <w:spacing w:val="0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(one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also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satisfied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stoppage</w:t>
      </w:r>
      <w:r>
        <w:rPr>
          <w:rFonts w:ascii="Arial" w:hAnsi="Arial" w:cs="Arial" w:eastAsia="Arial"/>
          <w:sz w:val="24"/>
          <w:szCs w:val="24"/>
          <w:spacing w:val="4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criterion).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these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estimated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fficienc</w:t>
      </w:r>
      <w:r>
        <w:rPr>
          <w:rFonts w:ascii="Arial" w:hAnsi="Arial" w:cs="Arial" w:eastAsia="Arial"/>
          <w:sz w:val="24"/>
          <w:szCs w:val="24"/>
          <w:spacing w:val="-17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R,</w:t>
      </w:r>
      <w:r>
        <w:rPr>
          <w:rFonts w:ascii="Arial" w:hAnsi="Arial" w:cs="Arial" w:eastAsia="Arial"/>
          <w:sz w:val="24"/>
          <w:szCs w:val="24"/>
          <w:spacing w:val="3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</w:t>
      </w:r>
      <w:r>
        <w:rPr>
          <w:rFonts w:ascii="Arial" w:hAnsi="Arial" w:cs="Arial" w:eastAsia="Arial"/>
          <w:sz w:val="24"/>
          <w:szCs w:val="24"/>
          <w:spacing w:val="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acquisitions</w:t>
      </w:r>
      <w:r>
        <w:rPr>
          <w:rFonts w:ascii="Arial" w:hAnsi="Arial" w:cs="Arial" w:eastAsia="Arial"/>
          <w:sz w:val="24"/>
          <w:szCs w:val="24"/>
          <w:spacing w:val="4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remaining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er,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since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used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acquire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2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computed</w:t>
      </w:r>
      <w:r>
        <w:rPr>
          <w:rFonts w:ascii="Arial" w:hAnsi="Arial" w:cs="Arial" w:eastAsia="Arial"/>
          <w:sz w:val="24"/>
          <w:szCs w:val="24"/>
          <w:spacing w:val="3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alues</w:t>
      </w:r>
      <w:r>
        <w:rPr>
          <w:rFonts w:ascii="Arial" w:hAnsi="Arial" w:cs="Arial" w:eastAsia="Arial"/>
          <w:sz w:val="24"/>
          <w:szCs w:val="24"/>
          <w:spacing w:val="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appropriate.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30-heart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eat</w:t>
      </w:r>
      <w:r>
        <w:rPr>
          <w:rFonts w:ascii="Arial" w:hAnsi="Arial" w:cs="Arial" w:eastAsia="Arial"/>
          <w:sz w:val="24"/>
          <w:szCs w:val="24"/>
          <w:spacing w:val="4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practice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scans</w:t>
      </w:r>
      <w:r>
        <w:rPr>
          <w:rFonts w:ascii="Arial" w:hAnsi="Arial" w:cs="Arial" w:eastAsia="Arial"/>
          <w:sz w:val="24"/>
          <w:szCs w:val="24"/>
          <w:spacing w:val="3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included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mputation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hnique.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inclusion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decrease</w:t>
      </w:r>
      <w:r>
        <w:rPr>
          <w:rFonts w:ascii="Arial" w:hAnsi="Arial" w:cs="Arial" w:eastAsia="Arial"/>
          <w:sz w:val="24"/>
          <w:szCs w:val="24"/>
          <w:spacing w:val="53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gains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(for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example,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5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acquire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300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eats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actual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hange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minimally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37%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accou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ting</w:t>
      </w:r>
      <w:r>
        <w:rPr>
          <w:rFonts w:ascii="Arial" w:hAnsi="Arial" w:cs="Arial" w:eastAsia="Arial"/>
          <w:sz w:val="24"/>
          <w:szCs w:val="24"/>
          <w:spacing w:val="3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practice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scans);</w:t>
      </w:r>
      <w:r>
        <w:rPr>
          <w:rFonts w:ascii="Arial" w:hAnsi="Arial" w:cs="Arial" w:eastAsia="Arial"/>
          <w:sz w:val="24"/>
          <w:szCs w:val="24"/>
          <w:spacing w:val="3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er,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selection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ose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practice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parameters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arbitrary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not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optimized.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less</w:t>
      </w:r>
      <w:r>
        <w:rPr>
          <w:rFonts w:ascii="Arial" w:hAnsi="Arial" w:cs="Arial" w:eastAsia="Arial"/>
          <w:sz w:val="24"/>
          <w:szCs w:val="24"/>
          <w:spacing w:val="39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required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familiarize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rface,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so</w:t>
      </w:r>
      <w:r>
        <w:rPr>
          <w:rFonts w:ascii="Arial" w:hAnsi="Arial" w:cs="Arial" w:eastAsia="Arial"/>
          <w:sz w:val="24"/>
          <w:szCs w:val="24"/>
          <w:spacing w:val="-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factoring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ecific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design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critical.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0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thi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past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medical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histor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While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attempt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recruit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broa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recruitme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services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ranslatio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Science,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ultimately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studied</w:t>
      </w:r>
      <w:r>
        <w:rPr>
          <w:rFonts w:ascii="Arial" w:hAnsi="Arial" w:cs="Arial" w:eastAsia="Arial"/>
          <w:sz w:val="24"/>
          <w:szCs w:val="24"/>
          <w:spacing w:val="1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tirely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rep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rese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tati</w:t>
      </w:r>
      <w:r>
        <w:rPr>
          <w:rFonts w:ascii="Arial" w:hAnsi="Arial" w:cs="Arial" w:eastAsia="Arial"/>
          <w:sz w:val="24"/>
          <w:szCs w:val="24"/>
          <w:spacing w:val="-5"/>
          <w:w w:val="11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stan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ard</w:t>
      </w:r>
      <w:r>
        <w:rPr>
          <w:rFonts w:ascii="Arial" w:hAnsi="Arial" w:cs="Arial" w:eastAsia="Arial"/>
          <w:sz w:val="24"/>
          <w:szCs w:val="24"/>
          <w:spacing w:val="1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diatric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routinely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dergo</w:t>
      </w:r>
      <w:r>
        <w:rPr>
          <w:rFonts w:ascii="Arial" w:hAnsi="Arial" w:cs="Arial" w:eastAsia="Arial"/>
          <w:sz w:val="24"/>
          <w:szCs w:val="24"/>
          <w:spacing w:val="3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example,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ximately</w:t>
      </w:r>
    </w:p>
    <w:p>
      <w:pPr>
        <w:spacing w:before="5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25%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tetralogy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learning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vioral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difficulties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[79],</w:t>
      </w:r>
      <w:r>
        <w:rPr>
          <w:rFonts w:ascii="Arial" w:hAnsi="Arial" w:cs="Arial" w:eastAsia="Arial"/>
          <w:sz w:val="24"/>
          <w:szCs w:val="24"/>
          <w:spacing w:val="1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impair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game.</w:t>
      </w:r>
      <w:r>
        <w:rPr>
          <w:rFonts w:ascii="Arial" w:hAnsi="Arial" w:cs="Arial" w:eastAsia="Arial"/>
          <w:sz w:val="24"/>
          <w:szCs w:val="24"/>
          <w:spacing w:val="4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3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therefore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reasonable</w:t>
      </w:r>
      <w:r>
        <w:rPr>
          <w:rFonts w:ascii="Arial" w:hAnsi="Arial" w:cs="Arial" w:eastAsia="Arial"/>
          <w:sz w:val="24"/>
          <w:szCs w:val="24"/>
          <w:spacing w:val="5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true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ame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415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smal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what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</w:t>
      </w:r>
      <w:r>
        <w:rPr>
          <w:rFonts w:ascii="Arial" w:hAnsi="Arial" w:cs="Arial" w:eastAsia="Arial"/>
          <w:sz w:val="24"/>
          <w:szCs w:val="24"/>
          <w:spacing w:val="2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measured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than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what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ted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without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use</w:t>
      </w:r>
      <w:r>
        <w:rPr>
          <w:rFonts w:ascii="Arial" w:hAnsi="Arial" w:cs="Arial" w:eastAsia="Arial"/>
          <w:sz w:val="24"/>
          <w:szCs w:val="24"/>
          <w:spacing w:val="2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k.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half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exte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wn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curre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opulation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25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whole</w:t>
      </w:r>
      <w:r>
        <w:rPr>
          <w:rFonts w:ascii="Arial" w:hAnsi="Arial" w:cs="Arial" w:eastAsia="Arial"/>
          <w:sz w:val="24"/>
          <w:szCs w:val="24"/>
          <w:spacing w:val="1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still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increase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33%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efficiency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46%</w:t>
      </w:r>
      <w:r>
        <w:rPr>
          <w:rFonts w:ascii="Arial" w:hAnsi="Arial" w:cs="Arial" w:eastAsia="Arial"/>
          <w:sz w:val="24"/>
          <w:szCs w:val="24"/>
          <w:spacing w:val="2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efficiency</w:t>
      </w:r>
      <w:r>
        <w:rPr>
          <w:rFonts w:ascii="Arial" w:hAnsi="Arial" w:cs="Arial" w:eastAsia="Arial"/>
          <w:sz w:val="24"/>
          <w:szCs w:val="24"/>
          <w:spacing w:val="5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(a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38%</w:t>
      </w:r>
      <w:r>
        <w:rPr>
          <w:rFonts w:ascii="Arial" w:hAnsi="Arial" w:cs="Arial" w:eastAsia="Arial"/>
          <w:sz w:val="24"/>
          <w:szCs w:val="24"/>
          <w:spacing w:val="3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relati</w:t>
      </w:r>
      <w:r>
        <w:rPr>
          <w:rFonts w:ascii="Arial" w:hAnsi="Arial" w:cs="Arial" w:eastAsia="Arial"/>
          <w:sz w:val="24"/>
          <w:szCs w:val="24"/>
          <w:spacing w:val="-5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enefit).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uture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resear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</w:t>
      </w:r>
      <w:r>
        <w:rPr>
          <w:rFonts w:ascii="Arial" w:hAnsi="Arial" w:cs="Arial" w:eastAsia="Arial"/>
          <w:sz w:val="24"/>
          <w:szCs w:val="24"/>
          <w:spacing w:val="34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will</w:t>
      </w:r>
      <w:r>
        <w:rPr>
          <w:rFonts w:ascii="Arial" w:hAnsi="Arial" w:cs="Arial" w:eastAsia="Arial"/>
          <w:sz w:val="24"/>
          <w:szCs w:val="24"/>
          <w:spacing w:val="0"/>
          <w:w w:val="10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seek</w:t>
      </w:r>
      <w:r>
        <w:rPr>
          <w:rFonts w:ascii="Arial" w:hAnsi="Arial" w:cs="Arial" w:eastAsia="Arial"/>
          <w:sz w:val="24"/>
          <w:szCs w:val="24"/>
          <w:spacing w:val="5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aluate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detail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4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impleme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game</w:t>
      </w:r>
      <w:r>
        <w:rPr>
          <w:rFonts w:ascii="Arial" w:hAnsi="Arial" w:cs="Arial" w:eastAsia="Arial"/>
          <w:sz w:val="24"/>
          <w:szCs w:val="24"/>
          <w:spacing w:val="4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routine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orkfl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0" w:right="693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5.5.8</w:t>
      </w:r>
      <w:r>
        <w:rPr>
          <w:rFonts w:ascii="Arial" w:hAnsi="Arial" w:cs="Arial" w:eastAsia="Arial"/>
          <w:sz w:val="24"/>
          <w:szCs w:val="24"/>
          <w:spacing w:val="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Conclusion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7"/>
        </w:rPr>
        <w:t>Use</w:t>
      </w:r>
      <w:r>
        <w:rPr>
          <w:rFonts w:ascii="Arial" w:hAnsi="Arial" w:cs="Arial" w:eastAsia="Arial"/>
          <w:sz w:val="24"/>
          <w:szCs w:val="24"/>
          <w:spacing w:val="2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game</w:t>
      </w:r>
      <w:r>
        <w:rPr>
          <w:rFonts w:ascii="Arial" w:hAnsi="Arial" w:cs="Arial" w:eastAsia="Arial"/>
          <w:sz w:val="24"/>
          <w:szCs w:val="24"/>
          <w:spacing w:val="1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designed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engage</w:t>
      </w:r>
      <w:r>
        <w:rPr>
          <w:rFonts w:ascii="Arial" w:hAnsi="Arial" w:cs="Arial" w:eastAsia="Arial"/>
          <w:sz w:val="24"/>
          <w:szCs w:val="24"/>
          <w:spacing w:val="2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dren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vigator-gated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58%.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efficiency</w:t>
      </w:r>
      <w:r>
        <w:rPr>
          <w:rFonts w:ascii="Arial" w:hAnsi="Arial" w:cs="Arial" w:eastAsia="Arial"/>
          <w:sz w:val="24"/>
          <w:szCs w:val="24"/>
          <w:spacing w:val="5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reduces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heart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eats</w:t>
      </w:r>
      <w:r>
        <w:rPr>
          <w:rFonts w:ascii="Arial" w:hAnsi="Arial" w:cs="Arial" w:eastAsia="Arial"/>
          <w:sz w:val="24"/>
          <w:szCs w:val="24"/>
          <w:spacing w:val="4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rres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onding</w:t>
      </w:r>
      <w:r>
        <w:rPr>
          <w:rFonts w:ascii="Arial" w:hAnsi="Arial" w:cs="Arial" w:eastAsia="Arial"/>
          <w:sz w:val="24"/>
          <w:szCs w:val="24"/>
          <w:spacing w:val="4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durations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43%,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also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ciated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5%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incre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3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DENSE.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Pre-scan</w:t>
      </w:r>
      <w:r>
        <w:rPr>
          <w:rFonts w:ascii="Arial" w:hAnsi="Arial" w:cs="Arial" w:eastAsia="Arial"/>
          <w:sz w:val="24"/>
          <w:szCs w:val="24"/>
          <w:spacing w:val="5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training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game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necessary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eme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efficienc</w:t>
      </w:r>
      <w:r>
        <w:rPr>
          <w:rFonts w:ascii="Arial" w:hAnsi="Arial" w:cs="Arial" w:eastAsia="Arial"/>
          <w:sz w:val="24"/>
          <w:szCs w:val="24"/>
          <w:spacing w:val="-17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These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shou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</w:t>
      </w:r>
      <w:r>
        <w:rPr>
          <w:rFonts w:ascii="Arial" w:hAnsi="Arial" w:cs="Arial" w:eastAsia="Arial"/>
          <w:sz w:val="24"/>
          <w:szCs w:val="24"/>
          <w:spacing w:val="4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gener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lize</w:t>
      </w:r>
      <w:r>
        <w:rPr>
          <w:rFonts w:ascii="Arial" w:hAnsi="Arial" w:cs="Arial" w:eastAsia="Arial"/>
          <w:sz w:val="24"/>
          <w:szCs w:val="24"/>
          <w:spacing w:val="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sequences</w:t>
      </w:r>
      <w:r>
        <w:rPr>
          <w:rFonts w:ascii="Arial" w:hAnsi="Arial" w:cs="Arial" w:eastAsia="Arial"/>
          <w:sz w:val="24"/>
          <w:szCs w:val="24"/>
          <w:spacing w:val="23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utilize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35" w:lineRule="exact"/>
        <w:ind w:left="3356"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Ap</w:t>
      </w:r>
      <w:r>
        <w:rPr>
          <w:rFonts w:ascii="Arial" w:hAnsi="Arial" w:cs="Arial" w:eastAsia="Arial"/>
          <w:sz w:val="49"/>
          <w:szCs w:val="49"/>
          <w:spacing w:val="16"/>
          <w:w w:val="100"/>
          <w:b/>
          <w:bCs/>
        </w:rPr>
        <w:t>p</w:t>
      </w:r>
      <w:r>
        <w:rPr>
          <w:rFonts w:ascii="Arial" w:hAnsi="Arial" w:cs="Arial" w:eastAsia="Arial"/>
          <w:sz w:val="49"/>
          <w:szCs w:val="49"/>
          <w:spacing w:val="0"/>
          <w:w w:val="100"/>
          <w:b/>
          <w:bCs/>
        </w:rPr>
        <w:t>endices</w:t>
      </w:r>
      <w:r>
        <w:rPr>
          <w:rFonts w:ascii="Arial" w:hAnsi="Arial" w:cs="Arial" w:eastAsia="Arial"/>
          <w:sz w:val="49"/>
          <w:szCs w:val="49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48" w:after="0" w:line="240" w:lineRule="auto"/>
        <w:ind w:left="3842" w:right="338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APPENDIX</w:t>
      </w:r>
      <w:r>
        <w:rPr>
          <w:rFonts w:ascii="Arial" w:hAnsi="Arial" w:cs="Arial" w:eastAsia="Arial"/>
          <w:sz w:val="24"/>
          <w:szCs w:val="24"/>
          <w:spacing w:val="37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520" w:right="6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DIFFERENCES</w:t>
      </w:r>
      <w:r>
        <w:rPr>
          <w:rFonts w:ascii="Arial" w:hAnsi="Arial" w:cs="Arial" w:eastAsia="Arial"/>
          <w:sz w:val="24"/>
          <w:szCs w:val="24"/>
          <w:spacing w:val="-37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SEGMEN</w:t>
      </w:r>
      <w:r>
        <w:rPr>
          <w:rFonts w:ascii="Arial" w:hAnsi="Arial" w:cs="Arial" w:eastAsia="Arial"/>
          <w:sz w:val="24"/>
          <w:szCs w:val="24"/>
          <w:spacing w:val="-26"/>
          <w:w w:val="11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AL</w:t>
      </w:r>
      <w:r>
        <w:rPr>
          <w:rFonts w:ascii="Arial" w:hAnsi="Arial" w:cs="Arial" w:eastAsia="Arial"/>
          <w:sz w:val="24"/>
          <w:szCs w:val="24"/>
          <w:spacing w:val="-9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22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BET</w:t>
      </w:r>
      <w:r>
        <w:rPr>
          <w:rFonts w:ascii="Arial" w:hAnsi="Arial" w:cs="Arial" w:eastAsia="Arial"/>
          <w:sz w:val="24"/>
          <w:szCs w:val="24"/>
          <w:spacing w:val="1"/>
          <w:w w:val="116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9"/>
          <w:w w:val="11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0"/>
          <w:b/>
          <w:bCs/>
        </w:rPr>
        <w:t>DIFF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RENT</w:t>
      </w:r>
      <w:r>
        <w:rPr>
          <w:rFonts w:ascii="Arial" w:hAnsi="Arial" w:cs="Arial" w:eastAsia="Arial"/>
          <w:sz w:val="24"/>
          <w:szCs w:val="24"/>
          <w:spacing w:val="0"/>
          <w:w w:val="118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8"/>
          <w:w w:val="113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CCEP</w:t>
      </w:r>
      <w:r>
        <w:rPr>
          <w:rFonts w:ascii="Arial" w:hAnsi="Arial" w:cs="Arial" w:eastAsia="Arial"/>
          <w:sz w:val="24"/>
          <w:szCs w:val="24"/>
          <w:spacing w:val="-25"/>
          <w:w w:val="113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ANCE</w:t>
      </w:r>
      <w:r>
        <w:rPr>
          <w:rFonts w:ascii="Arial" w:hAnsi="Arial" w:cs="Arial" w:eastAsia="Arial"/>
          <w:sz w:val="24"/>
          <w:szCs w:val="24"/>
          <w:spacing w:val="52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WIND</w:t>
      </w:r>
      <w:r>
        <w:rPr>
          <w:rFonts w:ascii="Arial" w:hAnsi="Arial" w:cs="Arial" w:eastAsia="Arial"/>
          <w:sz w:val="24"/>
          <w:szCs w:val="24"/>
          <w:spacing w:val="-8"/>
          <w:w w:val="113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POSITIONS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21" w:top="1380" w:bottom="1020" w:left="1720" w:right="144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5" w:lineRule="exact"/>
        <w:ind w:left="12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  <w:position w:val="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4"/>
        </w:rPr>
        <w:t>able</w:t>
      </w:r>
      <w:r>
        <w:rPr>
          <w:rFonts w:ascii="Arial" w:hAnsi="Arial" w:cs="Arial" w:eastAsia="Arial"/>
          <w:sz w:val="24"/>
          <w:szCs w:val="24"/>
          <w:spacing w:val="7"/>
          <w:w w:val="105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A.1: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tal</w:t>
      </w:r>
      <w:r>
        <w:rPr>
          <w:rFonts w:ascii="Arial" w:hAnsi="Arial" w:cs="Arial" w:eastAsia="Arial"/>
          <w:sz w:val="24"/>
          <w:szCs w:val="24"/>
          <w:spacing w:val="-3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circumfere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tial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strain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(%,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7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standard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deviation)</w:t>
      </w:r>
      <w:r>
        <w:rPr>
          <w:rFonts w:ascii="Arial" w:hAnsi="Arial" w:cs="Arial" w:eastAsia="Arial"/>
          <w:sz w:val="24"/>
          <w:szCs w:val="24"/>
          <w:spacing w:val="52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from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three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9"/>
          <w:w w:val="97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1"/>
          <w:b/>
          <w:bCs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3"/>
          <w:b/>
          <w:bCs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2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ositions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(mini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31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all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su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jects</w:t>
      </w:r>
      <w:r>
        <w:rPr>
          <w:rFonts w:ascii="Arial" w:hAnsi="Arial" w:cs="Arial" w:eastAsia="Arial"/>
          <w:sz w:val="24"/>
          <w:szCs w:val="24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bined.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2521" w:right="-20"/>
        <w:jc w:val="left"/>
        <w:tabs>
          <w:tab w:pos="3900" w:val="left"/>
          <w:tab w:pos="5560" w:val="left"/>
          <w:tab w:pos="7400" w:val="left"/>
          <w:tab w:pos="8760" w:val="left"/>
          <w:tab w:pos="103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4.837997pt;margin-top:-1.970145pt;width:522.3250pt;height:.1pt;mso-position-horizontal-relative:page;mso-position-vertical-relative:paragraph;z-index:-7316" coordorigin="2697,-39" coordsize="10447,2">
            <v:shape style="position:absolute;left:2697;top:-39;width:10447;height:2" coordorigin="2697,-39" coordsize="10447,0" path="m2697,-39l13143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terior</w:t>
      </w:r>
      <w:r>
        <w:rPr>
          <w:rFonts w:ascii="Arial" w:hAnsi="Arial" w:cs="Arial" w:eastAsia="Arial"/>
          <w:sz w:val="24"/>
          <w:szCs w:val="24"/>
          <w:spacing w:val="-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teroseptal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Inferoseptal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Inferior</w:t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Inferolateral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terola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76.759949" w:type="dxa"/>
      </w:tblPr>
      <w:tblGrid/>
      <w:tr>
        <w:trPr>
          <w:trHeight w:val="369" w:hRule="exact"/>
        </w:trPr>
        <w:tc>
          <w:tcPr>
            <w:tcW w:w="767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59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9" w:right="14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0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80" w:right="20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9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09" w:hRule="exact"/>
        </w:trPr>
        <w:tc>
          <w:tcPr>
            <w:tcW w:w="767" w:type="dxa"/>
            <w:vMerge/>
            <w:tcBorders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8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9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64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Basal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54" w:hRule="exact"/>
        </w:trPr>
        <w:tc>
          <w:tcPr>
            <w:tcW w:w="76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2"/>
                <w:b/>
                <w:bCs/>
              </w:rPr>
              <w:t>Max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8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59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20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2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-19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-19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25" w:hRule="exact"/>
        </w:trPr>
        <w:tc>
          <w:tcPr>
            <w:tcW w:w="7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59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9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1.0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0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20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-19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0.76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7" w:hRule="exact"/>
        </w:trPr>
        <w:tc>
          <w:tcPr>
            <w:tcW w:w="76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  <w:position w:val="1"/>
              </w:rPr>
              <w:t>Min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59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201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2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4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-19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7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before="41" w:after="0" w:line="240" w:lineRule="auto"/>
        <w:ind w:left="5618" w:right="557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15"/>
          <w:b/>
          <w:bCs/>
        </w:rPr>
        <w:t>Mid-</w:t>
      </w:r>
      <w:r>
        <w:rPr>
          <w:rFonts w:ascii="Arial" w:hAnsi="Arial" w:cs="Arial" w:eastAsia="Arial"/>
          <w:sz w:val="24"/>
          <w:szCs w:val="24"/>
          <w:spacing w:val="-22"/>
          <w:w w:val="126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97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footer="2735" w:header="0" w:top="1120" w:bottom="2920" w:left="1320" w:right="1340"/>
          <w:footerReference w:type="default" r:id="rId116"/>
          <w:pgSz w:w="15840" w:h="12240" w:orient="landscape"/>
        </w:sectPr>
      </w:pPr>
      <w:rPr/>
    </w:p>
    <w:p>
      <w:pPr>
        <w:spacing w:before="0" w:after="0" w:line="463" w:lineRule="exact"/>
        <w:ind w:left="1496" w:right="-87"/>
        <w:jc w:val="left"/>
        <w:tabs>
          <w:tab w:pos="23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4.837997pt;margin-top:4.142037pt;width:522.3250pt;height:.1pt;mso-position-horizontal-relative:page;mso-position-vertical-relative:paragraph;z-index:-7315" coordorigin="2697,83" coordsize="10447,2">
            <v:shape style="position:absolute;left:2697;top:83;width:10447;height:2" coordorigin="2697,83" coordsize="10447,0" path="m2697,83l13143,83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>Max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-17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-14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-13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-17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-22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-20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5840" w:h="12240" w:orient="landscape"/>
          <w:pgMar w:top="1480" w:bottom="280" w:left="1320" w:right="1340"/>
          <w:cols w:num="6" w:equalWidth="0">
            <w:col w:w="2931" w:space="998"/>
            <w:col w:w="616" w:space="998"/>
            <w:col w:w="616" w:space="998"/>
            <w:col w:w="616" w:space="998"/>
            <w:col w:w="616" w:space="998"/>
            <w:col w:w="2795"/>
          </w:cols>
        </w:sectPr>
      </w:pPr>
      <w:rPr/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76.759949" w:type="dxa"/>
      </w:tblPr>
      <w:tblGrid/>
      <w:tr>
        <w:trPr>
          <w:trHeight w:val="300" w:hRule="exact"/>
        </w:trPr>
        <w:tc>
          <w:tcPr>
            <w:tcW w:w="78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1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5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79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46" w:right="-5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87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257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5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9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-21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4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7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1.0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7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-21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7" w:hRule="exact"/>
        </w:trPr>
        <w:tc>
          <w:tcPr>
            <w:tcW w:w="781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  <w:position w:val="1"/>
              </w:rPr>
              <w:t>Min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1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9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46" w:right="-5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87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50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9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-17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70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4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-20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4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7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-21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1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409" w:hRule="exact"/>
        </w:trPr>
        <w:tc>
          <w:tcPr>
            <w:tcW w:w="781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1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0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0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94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7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3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4"/>
                <w:b/>
                <w:bCs/>
              </w:rPr>
              <w:t>Apical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50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0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4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81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5840" w:h="12240" w:orient="landscape"/>
          <w:pgMar w:top="1480" w:bottom="280" w:left="1320" w:right="1340"/>
        </w:sectPr>
      </w:pPr>
      <w:rPr/>
    </w:p>
    <w:p>
      <w:pPr>
        <w:spacing w:before="0" w:after="0" w:line="367" w:lineRule="exact"/>
        <w:ind w:left="1496" w:right="-87"/>
        <w:jc w:val="left"/>
        <w:tabs>
          <w:tab w:pos="23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3"/>
        </w:rPr>
        <w:t>Max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-18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1521" w:right="-87"/>
        <w:jc w:val="left"/>
        <w:tabs>
          <w:tab w:pos="23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  <w:t>Mid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-18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0.66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67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-15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-15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0.99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67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-17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-17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0.79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67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-20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-20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0.98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67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-23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-23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0.84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67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-22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3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3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-22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0.99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type w:val="continuous"/>
          <w:pgSz w:w="15840" w:h="12240" w:orient="landscape"/>
          <w:pgMar w:top="1480" w:bottom="280" w:left="1320" w:right="1340"/>
          <w:cols w:num="12" w:equalWidth="0">
            <w:col w:w="2931" w:space="291"/>
            <w:col w:w="416" w:space="291"/>
            <w:col w:w="616" w:space="291"/>
            <w:col w:w="416" w:space="291"/>
            <w:col w:w="616" w:space="291"/>
            <w:col w:w="416" w:space="291"/>
            <w:col w:w="616" w:space="291"/>
            <w:col w:w="416" w:space="291"/>
            <w:col w:w="616" w:space="291"/>
            <w:col w:w="416" w:space="291"/>
            <w:col w:w="616" w:space="291"/>
            <w:col w:w="1888"/>
          </w:cols>
        </w:sectPr>
      </w:pPr>
      <w:rPr/>
    </w:p>
    <w:p>
      <w:pPr>
        <w:spacing w:before="0" w:after="0" w:line="289" w:lineRule="exact"/>
        <w:ind w:left="1521" w:right="-20"/>
        <w:jc w:val="left"/>
        <w:tabs>
          <w:tab w:pos="2300" w:val="left"/>
          <w:tab w:pos="3920" w:val="left"/>
          <w:tab w:pos="5540" w:val="left"/>
          <w:tab w:pos="7140" w:val="left"/>
          <w:tab w:pos="8760" w:val="left"/>
          <w:tab w:pos="1038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114243pt;margin-top:317.147003pt;width:13.9552pt;height:13.692186pt;mso-position-horizontal-relative:page;mso-position-vertical-relative:page;z-index:-7314" type="#_x0000_t202" filled="f" stroked="f">
            <v:textbox inset="0,0,0,0" style="layout-flow:vertical">
              <w:txbxContent>
                <w:p>
                  <w:pPr>
                    <w:spacing w:before="0" w:after="0" w:line="250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88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  <w:t>Min</w:t>
      </w:r>
      <w:r>
        <w:rPr>
          <w:rFonts w:ascii="Arial" w:hAnsi="Arial" w:cs="Arial" w:eastAsia="Arial"/>
          <w:sz w:val="24"/>
          <w:szCs w:val="24"/>
          <w:spacing w:val="-5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-18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-15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-16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-21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-24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-21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5840" w:h="12240" w:orient="landscape"/>
          <w:pgMar w:top="1480" w:bottom="280" w:left="1320" w:right="1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5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  <w:position w:val="4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  <w:position w:val="4"/>
        </w:rPr>
        <w:t>able</w:t>
      </w:r>
      <w:r>
        <w:rPr>
          <w:rFonts w:ascii="Arial" w:hAnsi="Arial" w:cs="Arial" w:eastAsia="Arial"/>
          <w:sz w:val="24"/>
          <w:szCs w:val="24"/>
          <w:spacing w:val="6"/>
          <w:w w:val="105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A.2: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tal</w:t>
      </w:r>
      <w:r>
        <w:rPr>
          <w:rFonts w:ascii="Arial" w:hAnsi="Arial" w:cs="Arial" w:eastAsia="Arial"/>
          <w:sz w:val="24"/>
          <w:szCs w:val="24"/>
          <w:spacing w:val="-4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radial</w:t>
      </w:r>
      <w:r>
        <w:rPr>
          <w:rFonts w:ascii="Arial" w:hAnsi="Arial" w:cs="Arial" w:eastAsia="Arial"/>
          <w:sz w:val="24"/>
          <w:szCs w:val="24"/>
          <w:spacing w:val="31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strain</w:t>
      </w:r>
      <w:r>
        <w:rPr>
          <w:rFonts w:ascii="Arial" w:hAnsi="Arial" w:cs="Arial" w:eastAsia="Arial"/>
          <w:sz w:val="24"/>
          <w:szCs w:val="24"/>
          <w:spacing w:val="25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(%,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-1"/>
          <w:w w:val="100"/>
          <w:b/>
          <w:bCs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8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standard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deviation)</w:t>
      </w:r>
      <w:r>
        <w:rPr>
          <w:rFonts w:ascii="Arial" w:hAnsi="Arial" w:cs="Arial" w:eastAsia="Arial"/>
          <w:sz w:val="24"/>
          <w:szCs w:val="24"/>
          <w:spacing w:val="5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from</w:t>
      </w:r>
      <w:r>
        <w:rPr>
          <w:rFonts w:ascii="Arial" w:hAnsi="Arial" w:cs="Arial" w:eastAsia="Arial"/>
          <w:sz w:val="24"/>
          <w:szCs w:val="24"/>
          <w:spacing w:val="21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three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  <w:position w:val="4"/>
        </w:rPr>
        <w:t>acceptance</w:t>
      </w:r>
      <w:r>
        <w:rPr>
          <w:rFonts w:ascii="Arial" w:hAnsi="Arial" w:cs="Arial" w:eastAsia="Arial"/>
          <w:sz w:val="24"/>
          <w:szCs w:val="24"/>
          <w:spacing w:val="7"/>
          <w:w w:val="97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wind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  <w:position w:val="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w</w:t>
      </w:r>
      <w:r>
        <w:rPr>
          <w:rFonts w:ascii="Arial" w:hAnsi="Arial" w:cs="Arial" w:eastAsia="Arial"/>
          <w:sz w:val="24"/>
          <w:szCs w:val="24"/>
          <w:spacing w:val="1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  <w:position w:val="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ositions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(mini</w:t>
      </w:r>
      <w:r>
        <w:rPr>
          <w:rFonts w:ascii="Arial" w:hAnsi="Arial" w:cs="Arial" w:eastAsia="Arial"/>
          <w:sz w:val="24"/>
          <w:szCs w:val="24"/>
          <w:spacing w:val="-7"/>
          <w:w w:val="106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um,</w:t>
      </w:r>
      <w:r>
        <w:rPr>
          <w:rFonts w:ascii="Arial" w:hAnsi="Arial" w:cs="Arial" w:eastAsia="Arial"/>
          <w:sz w:val="24"/>
          <w:szCs w:val="24"/>
          <w:spacing w:val="31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middle,</w:t>
      </w:r>
      <w:r>
        <w:rPr>
          <w:rFonts w:ascii="Arial" w:hAnsi="Arial" w:cs="Arial" w:eastAsia="Arial"/>
          <w:sz w:val="24"/>
          <w:szCs w:val="2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maxi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um)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all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9"/>
          <w:b/>
          <w:bCs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u</w:t>
      </w:r>
      <w:r>
        <w:rPr>
          <w:rFonts w:ascii="Arial" w:hAnsi="Arial" w:cs="Arial" w:eastAsia="Arial"/>
          <w:sz w:val="24"/>
          <w:szCs w:val="24"/>
          <w:spacing w:val="15"/>
          <w:w w:val="101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jects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co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bined.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14" w:after="0" w:line="240" w:lineRule="auto"/>
        <w:ind w:left="2501" w:right="-20"/>
        <w:jc w:val="left"/>
        <w:tabs>
          <w:tab w:pos="3880" w:val="left"/>
          <w:tab w:pos="5540" w:val="left"/>
          <w:tab w:pos="7380" w:val="left"/>
          <w:tab w:pos="8740" w:val="left"/>
          <w:tab w:pos="103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4.837997pt;margin-top:-1.970145pt;width:522.3250pt;height:.1pt;mso-position-horizontal-relative:page;mso-position-vertical-relative:paragraph;z-index:-7313" coordorigin="2697,-39" coordsize="10447,2">
            <v:shape style="position:absolute;left:2697;top:-39;width:10447;height:2" coordorigin="2697,-39" coordsize="10447,0" path="m2697,-39l13143,-39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terior</w:t>
      </w:r>
      <w:r>
        <w:rPr>
          <w:rFonts w:ascii="Arial" w:hAnsi="Arial" w:cs="Arial" w:eastAsia="Arial"/>
          <w:sz w:val="24"/>
          <w:szCs w:val="24"/>
          <w:spacing w:val="-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teroseptal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Inferoseptal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Inferior</w:t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Inferolateral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terola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56.759949" w:type="dxa"/>
      </w:tblPr>
      <w:tblGrid/>
      <w:tr>
        <w:trPr>
          <w:trHeight w:val="369" w:hRule="exact"/>
        </w:trPr>
        <w:tc>
          <w:tcPr>
            <w:tcW w:w="767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7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80" w:right="204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9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5"/>
                <w:b/>
                <w:bCs/>
              </w:rPr>
              <w:t>Strain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8" w:right="178"/>
              <w:jc w:val="center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4"/>
                <w:b/>
                <w:bCs/>
              </w:rPr>
              <w:t>P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09" w:hRule="exact"/>
        </w:trPr>
        <w:tc>
          <w:tcPr>
            <w:tcW w:w="767" w:type="dxa"/>
            <w:vMerge/>
            <w:tcBorders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7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764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38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b/>
                <w:bCs/>
              </w:rPr>
              <w:t>Basal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5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54" w:hRule="exact"/>
        </w:trPr>
        <w:tc>
          <w:tcPr>
            <w:tcW w:w="76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2"/>
                <w:b/>
                <w:bCs/>
              </w:rPr>
              <w:t>Max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16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7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1"/>
              </w:rPr>
              <w:t>40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1"/>
              </w:rPr>
              <w:t>20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2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43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47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41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25" w:hRule="exact"/>
        </w:trPr>
        <w:tc>
          <w:tcPr>
            <w:tcW w:w="76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40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0.78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41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0.61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7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4"/>
              </w:rPr>
              <w:t>37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4"/>
              </w:rPr>
              <w:t>14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20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0.53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3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0.77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47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44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0.64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07" w:hRule="exact"/>
        </w:trPr>
        <w:tc>
          <w:tcPr>
            <w:tcW w:w="76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  <w:position w:val="1"/>
              </w:rPr>
              <w:t>Min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7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37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18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76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32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2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40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51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58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52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46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5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before="41" w:after="0" w:line="240" w:lineRule="auto"/>
        <w:ind w:left="5598" w:right="5579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15"/>
          <w:b/>
          <w:bCs/>
        </w:rPr>
        <w:t>Mid-</w:t>
      </w:r>
      <w:r>
        <w:rPr>
          <w:rFonts w:ascii="Arial" w:hAnsi="Arial" w:cs="Arial" w:eastAsia="Arial"/>
          <w:sz w:val="24"/>
          <w:szCs w:val="24"/>
          <w:spacing w:val="-22"/>
          <w:w w:val="126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7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97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</w:rPr>
        <w:t>tricular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2735" w:top="1120" w:bottom="2920" w:left="1340" w:right="1340"/>
          <w:pgSz w:w="15840" w:h="12240" w:orient="landscape"/>
        </w:sectPr>
      </w:pPr>
      <w:rPr/>
    </w:p>
    <w:p>
      <w:pPr>
        <w:spacing w:before="0" w:after="0" w:line="463" w:lineRule="exact"/>
        <w:ind w:left="1476" w:right="-87"/>
        <w:jc w:val="left"/>
        <w:tabs>
          <w:tab w:pos="22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4.837997pt;margin-top:4.142037pt;width:522.3250pt;height:.1pt;mso-position-horizontal-relative:page;mso-position-vertical-relative:paragraph;z-index:-7312" coordorigin="2697,83" coordsize="10447,2">
            <v:shape style="position:absolute;left:2697;top:83;width:10447;height:2" coordorigin="2697,83" coordsize="10447,0" path="m2697,83l13143,83e" filled="f" stroked="t" strokeweight=".5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>Max</w:t>
      </w:r>
      <w:r>
        <w:rPr>
          <w:rFonts w:ascii="Arial" w:hAnsi="Arial" w:cs="Arial" w:eastAsia="Arial"/>
          <w:sz w:val="24"/>
          <w:szCs w:val="24"/>
          <w:spacing w:val="-11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28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33</w:t>
      </w:r>
      <w:r>
        <w:rPr>
          <w:rFonts w:ascii="Meiryo" w:hAnsi="Meiryo" w:cs="Meiryo" w:eastAsia="Meiryo"/>
          <w:sz w:val="24"/>
          <w:szCs w:val="24"/>
          <w:w w:val="96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24</w:t>
      </w:r>
      <w:r>
        <w:rPr>
          <w:rFonts w:ascii="Arial" w:hAnsi="Arial" w:cs="Arial" w:eastAsia="Arial"/>
          <w:sz w:val="24"/>
          <w:szCs w:val="24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34</w:t>
      </w:r>
      <w:r>
        <w:rPr>
          <w:rFonts w:ascii="Meiryo" w:hAnsi="Meiryo" w:cs="Meiryo" w:eastAsia="Meiryo"/>
          <w:sz w:val="24"/>
          <w:szCs w:val="24"/>
          <w:w w:val="96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15</w:t>
      </w:r>
      <w:r>
        <w:rPr>
          <w:rFonts w:ascii="Arial" w:hAnsi="Arial" w:cs="Arial" w:eastAsia="Arial"/>
          <w:sz w:val="24"/>
          <w:szCs w:val="24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32</w:t>
      </w:r>
      <w:r>
        <w:rPr>
          <w:rFonts w:ascii="Meiryo" w:hAnsi="Meiryo" w:cs="Meiryo" w:eastAsia="Meiryo"/>
          <w:sz w:val="24"/>
          <w:szCs w:val="24"/>
          <w:w w:val="96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15</w:t>
      </w:r>
      <w:r>
        <w:rPr>
          <w:rFonts w:ascii="Arial" w:hAnsi="Arial" w:cs="Arial" w:eastAsia="Arial"/>
          <w:sz w:val="24"/>
          <w:szCs w:val="24"/>
          <w:w w:val="100"/>
          <w:position w:val="0"/>
        </w:rPr>
      </w:r>
    </w:p>
    <w:p>
      <w:pPr>
        <w:spacing w:before="0" w:after="0" w:line="463" w:lineRule="exact"/>
        <w:ind w:right="-87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36</w:t>
      </w:r>
      <w:r>
        <w:rPr>
          <w:rFonts w:ascii="Meiryo" w:hAnsi="Meiryo" w:cs="Meiryo" w:eastAsia="Meiryo"/>
          <w:sz w:val="24"/>
          <w:szCs w:val="24"/>
          <w:w w:val="96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w w:val="87"/>
          <w:position w:val="1"/>
        </w:rPr>
        <w:t>32</w:t>
      </w:r>
      <w:r>
        <w:rPr>
          <w:rFonts w:ascii="Arial" w:hAnsi="Arial" w:cs="Arial" w:eastAsia="Arial"/>
          <w:sz w:val="24"/>
          <w:szCs w:val="24"/>
          <w:w w:val="100"/>
          <w:position w:val="0"/>
        </w:rPr>
      </w:r>
    </w:p>
    <w:p>
      <w:pPr>
        <w:spacing w:before="0" w:after="0" w:line="463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32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1"/>
        </w:rPr>
        <w:t>±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5840" w:h="12240" w:orient="landscape"/>
          <w:pgMar w:top="1480" w:bottom="280" w:left="1340" w:right="1340"/>
          <w:cols w:num="6" w:equalWidth="0">
            <w:col w:w="2930" w:space="959"/>
            <w:col w:w="654" w:space="959"/>
            <w:col w:w="654" w:space="959"/>
            <w:col w:w="654" w:space="959"/>
            <w:col w:w="654" w:space="959"/>
            <w:col w:w="2819"/>
          </w:cols>
        </w:sectPr>
      </w:pPr>
      <w:rPr/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56.759949" w:type="dxa"/>
      </w:tblPr>
      <w:tblGrid/>
      <w:tr>
        <w:trPr>
          <w:trHeight w:val="608" w:hRule="exact"/>
        </w:trPr>
        <w:tc>
          <w:tcPr>
            <w:tcW w:w="783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13" w:after="0" w:line="240" w:lineRule="auto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30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0.44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14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36" w:right="-6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31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13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6" w:right="-6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36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16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1725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248" w:right="-20"/>
              <w:jc w:val="left"/>
              <w:tabs>
                <w:tab w:pos="920" w:val="left"/>
              </w:tabs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0.88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ab/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93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21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0.96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8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18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  <w:p>
            <w:pPr>
              <w:spacing w:before="0" w:after="0" w:line="289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72" w:type="dxa"/>
            <w:tcBorders>
              <w:top w:val="nil" w:sz="6" w:space="0" w:color="auto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0.49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09" w:hRule="exact"/>
        </w:trPr>
        <w:tc>
          <w:tcPr>
            <w:tcW w:w="783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8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8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14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725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2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4"/>
                <w:b/>
                <w:bCs/>
              </w:rPr>
              <w:t>Apical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68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87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672" w:type="dxa"/>
            <w:tcBorders>
              <w:top w:val="single" w:sz="4.68" w:space="0" w:color="000000"/>
              <w:bottom w:val="single" w:sz="4.6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54" w:hRule="exact"/>
        </w:trPr>
        <w:tc>
          <w:tcPr>
            <w:tcW w:w="783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4" w:after="0" w:line="240" w:lineRule="auto"/>
              <w:ind w:left="120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2"/>
                <w:b/>
                <w:bCs/>
              </w:rPr>
              <w:t>Max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28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14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36" w:right="-6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1"/>
              </w:rPr>
              <w:t>41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1"/>
              </w:rPr>
              <w:t>21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1725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93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41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31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54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27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1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1"/>
              </w:rPr>
              <w:t>16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72" w:type="dxa"/>
            <w:tcBorders>
              <w:top w:val="single" w:sz="4.68" w:space="0" w:color="00000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325" w:hRule="exact"/>
        </w:trPr>
        <w:tc>
          <w:tcPr>
            <w:tcW w:w="78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</w:rPr>
              <w:t>Mid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0.72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31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81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6" w:right="-6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4"/>
              </w:rPr>
              <w:t>39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4"/>
              </w:rPr>
              <w:t>20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172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248" w:right="-20"/>
              <w:jc w:val="left"/>
              <w:tabs>
                <w:tab w:pos="920" w:val="left"/>
              </w:tabs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0.83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ab/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40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0.20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27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17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0.84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310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26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4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4"/>
              </w:rPr>
              <w:t>15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7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5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  <w:t>0.69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14" w:hRule="exact"/>
        </w:trPr>
        <w:tc>
          <w:tcPr>
            <w:tcW w:w="783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44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15"/>
                <w:b/>
                <w:bCs/>
                <w:position w:val="1"/>
              </w:rPr>
              <w:t>Min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92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15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35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814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36" w:right="-63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40</w:t>
            </w:r>
            <w:r>
              <w:rPr>
                <w:rFonts w:ascii="Meiryo" w:hAnsi="Meiryo" w:cs="Meiryo" w:eastAsia="Meiryo"/>
                <w:sz w:val="24"/>
                <w:szCs w:val="24"/>
                <w:w w:val="96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w w:val="87"/>
                <w:position w:val="5"/>
              </w:rPr>
              <w:t>27</w:t>
            </w:r>
            <w:r>
              <w:rPr>
                <w:rFonts w:ascii="Arial" w:hAnsi="Arial" w:cs="Arial" w:eastAsia="Arial"/>
                <w:sz w:val="24"/>
                <w:szCs w:val="24"/>
                <w:w w:val="100"/>
                <w:position w:val="0"/>
              </w:rPr>
            </w:r>
          </w:p>
        </w:tc>
        <w:tc>
          <w:tcPr>
            <w:tcW w:w="1725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935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34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24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29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20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87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26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73" w:lineRule="exact"/>
              <w:ind w:left="136" w:right="-20"/>
              <w:jc w:val="left"/>
              <w:rPr>
                <w:rFonts w:ascii="Arial" w:hAnsi="Arial" w:cs="Arial" w:eastAsia="Arial"/>
                <w:sz w:val="24"/>
                <w:szCs w:val="24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33</w:t>
            </w:r>
            <w:r>
              <w:rPr>
                <w:rFonts w:ascii="Meiryo" w:hAnsi="Meiryo" w:cs="Meiryo" w:eastAsia="Meiryo"/>
                <w:sz w:val="24"/>
                <w:szCs w:val="24"/>
                <w:spacing w:val="0"/>
                <w:w w:val="100"/>
                <w:i/>
                <w:position w:val="5"/>
              </w:rPr>
              <w:t>±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5"/>
              </w:rPr>
              <w:t>16</w:t>
            </w:r>
            <w:r>
              <w:rPr>
                <w:rFonts w:ascii="Arial" w:hAnsi="Arial" w:cs="Arial" w:eastAsia="Arial"/>
                <w:sz w:val="24"/>
                <w:szCs w:val="24"/>
                <w:spacing w:val="0"/>
                <w:w w:val="100"/>
                <w:position w:val="0"/>
              </w:rPr>
            </w:r>
          </w:p>
        </w:tc>
        <w:tc>
          <w:tcPr>
            <w:tcW w:w="672" w:type="dxa"/>
            <w:tcBorders>
              <w:top w:val="nil" w:sz="6" w:space="0" w:color="auto"/>
              <w:bottom w:val="single" w:sz="7.488" w:space="0" w:color="00000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rPr>
          <w:sz w:val="0"/>
          <w:szCs w:val="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114243pt;margin-top:317.147003pt;width:13.9552pt;height:13.692186pt;mso-position-horizontal-relative:page;mso-position-vertical-relative:page;z-index:-7311" type="#_x0000_t202" filled="f" stroked="f">
            <v:textbox inset="0,0,0,0" style="layout-flow:vertical">
              <w:txbxContent>
                <w:p>
                  <w:pPr>
                    <w:spacing w:before="0" w:after="0" w:line="250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89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type w:val="continuous"/>
          <w:pgSz w:w="15840" w:h="12240" w:orient="landscape"/>
          <w:pgMar w:top="1480" w:bottom="280" w:left="1340" w:right="1340"/>
        </w:sectPr>
      </w:pPr>
      <w:rPr/>
    </w:p>
    <w:p>
      <w:pPr>
        <w:spacing w:before="48" w:after="0" w:line="240" w:lineRule="auto"/>
        <w:ind w:left="3848" w:right="348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APPENDIX</w:t>
      </w:r>
      <w:r>
        <w:rPr>
          <w:rFonts w:ascii="Arial" w:hAnsi="Arial" w:cs="Arial" w:eastAsia="Arial"/>
          <w:sz w:val="24"/>
          <w:szCs w:val="24"/>
          <w:spacing w:val="11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1" w:right="106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SEGMEN</w:t>
      </w:r>
      <w:r>
        <w:rPr>
          <w:rFonts w:ascii="Arial" w:hAnsi="Arial" w:cs="Arial" w:eastAsia="Arial"/>
          <w:sz w:val="24"/>
          <w:szCs w:val="24"/>
          <w:spacing w:val="-25"/>
          <w:w w:val="113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AL</w:t>
      </w:r>
      <w:r>
        <w:rPr>
          <w:rFonts w:ascii="Arial" w:hAnsi="Arial" w:cs="Arial" w:eastAsia="Arial"/>
          <w:sz w:val="24"/>
          <w:szCs w:val="24"/>
          <w:spacing w:val="38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15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36"/>
          <w:w w:val="119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VIG</w:t>
      </w:r>
      <w:r>
        <w:rPr>
          <w:rFonts w:ascii="Arial" w:hAnsi="Arial" w:cs="Arial" w:eastAsia="Arial"/>
          <w:sz w:val="24"/>
          <w:szCs w:val="24"/>
          <w:spacing w:val="-26"/>
          <w:w w:val="119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TOR</w:t>
      </w:r>
      <w:r>
        <w:rPr>
          <w:rFonts w:ascii="Arial" w:hAnsi="Arial" w:cs="Arial" w:eastAsia="Arial"/>
          <w:sz w:val="24"/>
          <w:szCs w:val="24"/>
          <w:spacing w:val="22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G</w:t>
      </w:r>
      <w:r>
        <w:rPr>
          <w:rFonts w:ascii="Arial" w:hAnsi="Arial" w:cs="Arial" w:eastAsia="Arial"/>
          <w:sz w:val="24"/>
          <w:szCs w:val="24"/>
          <w:spacing w:val="-22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23"/>
          <w:b/>
          <w:bCs/>
        </w:rPr>
        <w:t>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eak</w:t>
      </w:r>
      <w:r>
        <w:rPr>
          <w:rFonts w:ascii="Arial" w:hAnsi="Arial" w:cs="Arial" w:eastAsia="Arial"/>
          <w:sz w:val="24"/>
          <w:szCs w:val="24"/>
          <w:spacing w:val="3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tal</w:t>
      </w:r>
      <w:r>
        <w:rPr>
          <w:rFonts w:ascii="Arial" w:hAnsi="Arial" w:cs="Arial" w:eastAsia="Arial"/>
          <w:sz w:val="24"/>
          <w:szCs w:val="24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Strains</w:t>
      </w:r>
      <w:r>
        <w:rPr>
          <w:rFonts w:ascii="Arial" w:hAnsi="Arial" w:cs="Arial" w:eastAsia="Arial"/>
          <w:sz w:val="24"/>
          <w:szCs w:val="24"/>
          <w:spacing w:val="3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6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cardium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divided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mid-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short-axis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4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5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four-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ha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</w:t>
      </w:r>
      <w:r>
        <w:rPr>
          <w:rFonts w:ascii="Arial" w:hAnsi="Arial" w:cs="Arial" w:eastAsia="Arial"/>
          <w:sz w:val="24"/>
          <w:szCs w:val="24"/>
          <w:spacing w:val="5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long-ax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images</w:t>
      </w:r>
      <w:r>
        <w:rPr>
          <w:rFonts w:ascii="Arial" w:hAnsi="Arial" w:cs="Arial" w:eastAsia="Arial"/>
          <w:sz w:val="24"/>
          <w:szCs w:val="24"/>
          <w:spacing w:val="5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based</w:t>
      </w:r>
      <w:r>
        <w:rPr>
          <w:rFonts w:ascii="Arial" w:hAnsi="Arial" w:cs="Arial" w:eastAsia="Arial"/>
          <w:sz w:val="24"/>
          <w:szCs w:val="24"/>
          <w:spacing w:val="4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American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ciation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17-segme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computed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mean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standard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deviation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3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four-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images,</w:t>
      </w:r>
      <w:r>
        <w:rPr>
          <w:rFonts w:ascii="Arial" w:hAnsi="Arial" w:cs="Arial" w:eastAsia="Arial"/>
          <w:sz w:val="24"/>
          <w:szCs w:val="24"/>
          <w:spacing w:val="3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pixels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basal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apical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5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segme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ts</w:t>
      </w:r>
      <w:r>
        <w:rPr>
          <w:rFonts w:ascii="Arial" w:hAnsi="Arial" w:cs="Arial" w:eastAsia="Arial"/>
          <w:sz w:val="24"/>
          <w:szCs w:val="24"/>
          <w:spacing w:val="5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total)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xcluded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rem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noise</w:t>
      </w:r>
      <w:r>
        <w:rPr>
          <w:rFonts w:ascii="Arial" w:hAnsi="Arial" w:cs="Arial" w:eastAsia="Arial"/>
          <w:sz w:val="24"/>
          <w:szCs w:val="24"/>
          <w:spacing w:val="1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ypically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obser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those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regions,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also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mat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hed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tudinal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tal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Agreeme</w:t>
      </w:r>
      <w:r>
        <w:rPr>
          <w:rFonts w:ascii="Arial" w:hAnsi="Arial" w:cs="Arial" w:eastAsia="Arial"/>
          <w:sz w:val="24"/>
          <w:szCs w:val="24"/>
          <w:spacing w:val="-7"/>
          <w:w w:val="101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415" w:lineRule="auto"/>
        <w:ind w:left="440" w:right="3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eak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segme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compared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(retros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Bland-Altman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analyses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effici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(CoV).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Comparisons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erformed</w:t>
      </w:r>
      <w:r>
        <w:rPr>
          <w:rFonts w:ascii="Arial" w:hAnsi="Arial" w:cs="Arial" w:eastAsia="Arial"/>
          <w:sz w:val="24"/>
          <w:szCs w:val="24"/>
          <w:spacing w:val="3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paired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Stude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2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t-test.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NumType w:start="90"/>
          <w:pgMar w:footer="821" w:header="0" w:top="1380" w:bottom="1020" w:left="1720" w:right="1340"/>
          <w:footerReference w:type="default" r:id="rId117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4" w:after="0" w:line="251" w:lineRule="auto"/>
        <w:ind w:left="440" w:right="4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679993pt;margin-top:41.166870pt;width:290.639pt;height:.1pt;mso-position-horizontal-relative:page;mso-position-vertical-relative:paragraph;z-index:-7310" coordorigin="3574,823" coordsize="5813,2">
            <v:shape style="position:absolute;left:3574;top:823;width:5813;height:2" coordorigin="3574,823" coordsize="5813,0" path="m3574,823l9386,823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21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tal</w:t>
      </w:r>
      <w:r>
        <w:rPr>
          <w:rFonts w:ascii="Arial" w:hAnsi="Arial" w:cs="Arial" w:eastAsia="Arial"/>
          <w:sz w:val="24"/>
          <w:szCs w:val="24"/>
          <w:spacing w:val="1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4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results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for</w:t>
      </w:r>
      <w:r>
        <w:rPr>
          <w:rFonts w:ascii="Arial" w:hAnsi="Arial" w:cs="Arial" w:eastAsia="Arial"/>
          <w:sz w:val="24"/>
          <w:szCs w:val="24"/>
          <w:spacing w:val="2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42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breath-holds</w:t>
      </w:r>
      <w:r>
        <w:rPr>
          <w:rFonts w:ascii="Arial" w:hAnsi="Arial" w:cs="Arial" w:eastAsia="Arial"/>
          <w:sz w:val="24"/>
          <w:szCs w:val="24"/>
          <w:spacing w:val="0"/>
          <w:w w:val="101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in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b/>
          <w:bCs/>
        </w:rPr>
        <w:t>adults.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73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Circumfere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tial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4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Mean</w:t>
      </w:r>
      <w:r>
        <w:rPr>
          <w:rFonts w:ascii="Arial" w:hAnsi="Arial" w:cs="Arial" w:eastAsia="Arial"/>
          <w:sz w:val="24"/>
          <w:szCs w:val="24"/>
          <w:spacing w:val="66"/>
          <w:w w:val="100"/>
          <w:b/>
          <w:bCs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Std.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  <w:b/>
          <w:bCs/>
          <w:position w:val="4"/>
        </w:rPr>
        <w:t>Dev.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  <w:cols w:num="2" w:equalWidth="0">
            <w:col w:w="5141" w:space="239"/>
            <w:col w:w="3800"/>
          </w:cols>
        </w:sectPr>
      </w:pPr>
      <w:rPr/>
    </w:p>
    <w:p>
      <w:pPr>
        <w:spacing w:before="0" w:after="0" w:line="344" w:lineRule="exact"/>
        <w:ind w:left="3878" w:right="2268"/>
        <w:jc w:val="center"/>
        <w:tabs>
          <w:tab w:pos="6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4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708" w:right="2268"/>
        <w:jc w:val="center"/>
        <w:tabs>
          <w:tab w:pos="6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  <w:position w:val="5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959" w:right="-20"/>
        <w:jc w:val="left"/>
        <w:tabs>
          <w:tab w:pos="6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  <w:position w:val="5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4650" w:right="-20"/>
        <w:jc w:val="left"/>
        <w:tabs>
          <w:tab w:pos="60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-18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97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Radial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44" w:lineRule="exact"/>
        <w:ind w:left="3878" w:right="2248"/>
        <w:jc w:val="center"/>
        <w:tabs>
          <w:tab w:pos="60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35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4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708" w:right="2248"/>
        <w:jc w:val="center"/>
        <w:tabs>
          <w:tab w:pos="60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  <w:position w:val="5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34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959" w:right="-20"/>
        <w:jc w:val="left"/>
        <w:tabs>
          <w:tab w:pos="60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  <w:position w:val="5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42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4650" w:right="-20"/>
        <w:jc w:val="left"/>
        <w:tabs>
          <w:tab w:pos="60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34</w:t>
      </w:r>
      <w:r>
        <w:rPr>
          <w:rFonts w:ascii="Arial" w:hAnsi="Arial" w:cs="Arial" w:eastAsia="Arial"/>
          <w:sz w:val="24"/>
          <w:szCs w:val="24"/>
          <w:spacing w:val="-23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34" w:lineRule="exact"/>
        <w:ind w:left="197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344" w:lineRule="exact"/>
        <w:ind w:left="3878" w:right="2268"/>
        <w:jc w:val="center"/>
        <w:tabs>
          <w:tab w:pos="6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Breath-hold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4"/>
        </w:rPr>
        <w:t>-13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4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4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4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708" w:right="2268"/>
        <w:jc w:val="center"/>
        <w:tabs>
          <w:tab w:pos="6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4"/>
          <w:position w:val="5"/>
        </w:rPr>
        <w:t>Retros</w:t>
      </w:r>
      <w:r>
        <w:rPr>
          <w:rFonts w:ascii="Arial" w:hAnsi="Arial" w:cs="Arial" w:eastAsia="Arial"/>
          <w:sz w:val="24"/>
          <w:szCs w:val="24"/>
          <w:spacing w:val="7"/>
          <w:w w:val="94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-14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3916" w:right="2268"/>
        <w:jc w:val="center"/>
        <w:tabs>
          <w:tab w:pos="60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3"/>
          <w:position w:val="5"/>
        </w:rPr>
        <w:t>Pros</w:t>
      </w:r>
      <w:r>
        <w:rPr>
          <w:rFonts w:ascii="Arial" w:hAnsi="Arial" w:cs="Arial" w:eastAsia="Arial"/>
          <w:sz w:val="24"/>
          <w:szCs w:val="24"/>
          <w:spacing w:val="7"/>
          <w:w w:val="93"/>
          <w:position w:val="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  <w:position w:val="5"/>
        </w:rPr>
        <w:t>ecti</w:t>
      </w:r>
      <w:r>
        <w:rPr>
          <w:rFonts w:ascii="Arial" w:hAnsi="Arial" w:cs="Arial" w:eastAsia="Arial"/>
          <w:sz w:val="24"/>
          <w:szCs w:val="24"/>
          <w:spacing w:val="-6"/>
          <w:w w:val="98"/>
          <w:position w:val="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  <w:position w:val="5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-13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  <w:position w:val="5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89" w:lineRule="exact"/>
        <w:ind w:left="4650" w:right="-20"/>
        <w:jc w:val="left"/>
        <w:tabs>
          <w:tab w:pos="60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679993pt;margin-top:16.027693pt;width:290.639pt;height:.1pt;mso-position-horizontal-relative:page;mso-position-vertical-relative:paragraph;z-index:-7309" coordorigin="3574,321" coordsize="5813,2">
            <v:shape style="position:absolute;left:3574;top:321;width:5813;height:2" coordorigin="3574,321" coordsize="5813,0" path="m3574,321l9386,321e" filled="f" stroked="t" strokeweight=".93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Dual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-14</w:t>
      </w:r>
      <w:r>
        <w:rPr>
          <w:rFonts w:ascii="Arial" w:hAnsi="Arial" w:cs="Arial" w:eastAsia="Arial"/>
          <w:sz w:val="24"/>
          <w:szCs w:val="24"/>
          <w:spacing w:val="-26"/>
          <w:w w:val="100"/>
          <w:position w:val="5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100"/>
          <w:i/>
          <w:position w:val="5"/>
        </w:rPr>
        <w:t>±</w:t>
      </w:r>
      <w:r>
        <w:rPr>
          <w:rFonts w:ascii="Meiryo" w:hAnsi="Meiryo" w:cs="Meiryo" w:eastAsia="Meiryo"/>
          <w:sz w:val="24"/>
          <w:szCs w:val="24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5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51" w:lineRule="auto"/>
        <w:ind w:left="440" w:right="39"/>
        <w:jc w:val="left"/>
        <w:tabs>
          <w:tab w:pos="1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23"/>
          <w:w w:val="105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able</w:t>
      </w:r>
      <w:r>
        <w:rPr>
          <w:rFonts w:ascii="Arial" w:hAnsi="Arial" w:cs="Arial" w:eastAsia="Arial"/>
          <w:sz w:val="24"/>
          <w:szCs w:val="24"/>
          <w:spacing w:val="0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5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B.2:</w:t>
      </w:r>
      <w:r>
        <w:rPr>
          <w:rFonts w:ascii="Arial" w:hAnsi="Arial" w:cs="Arial" w:eastAsia="Arial"/>
          <w:sz w:val="24"/>
          <w:szCs w:val="24"/>
          <w:spacing w:val="-4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Segme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tal</w:t>
      </w:r>
      <w:r>
        <w:rPr>
          <w:rFonts w:ascii="Arial" w:hAnsi="Arial" w:cs="Arial" w:eastAsia="Arial"/>
          <w:sz w:val="24"/>
          <w:szCs w:val="24"/>
          <w:spacing w:val="6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  <w:b/>
          <w:bCs/>
        </w:rPr>
        <w:t>agreeme</w:t>
      </w:r>
      <w:r>
        <w:rPr>
          <w:rFonts w:ascii="Arial" w:hAnsi="Arial" w:cs="Arial" w:eastAsia="Arial"/>
          <w:sz w:val="24"/>
          <w:szCs w:val="24"/>
          <w:spacing w:val="-7"/>
          <w:w w:val="98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  <w:b/>
          <w:bCs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gating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breath-holds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from</w:t>
      </w:r>
      <w:r>
        <w:rPr>
          <w:rFonts w:ascii="Arial" w:hAnsi="Arial" w:cs="Arial" w:eastAsia="Arial"/>
          <w:sz w:val="24"/>
          <w:szCs w:val="24"/>
          <w:spacing w:val="3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spiral</w:t>
      </w:r>
      <w:r>
        <w:rPr>
          <w:rFonts w:ascii="Arial" w:hAnsi="Arial" w:cs="Arial" w:eastAsia="Arial"/>
          <w:sz w:val="24"/>
          <w:szCs w:val="24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cine</w:t>
      </w:r>
      <w:r>
        <w:rPr>
          <w:rFonts w:ascii="Arial" w:hAnsi="Arial" w:cs="Arial" w:eastAsia="Arial"/>
          <w:sz w:val="24"/>
          <w:szCs w:val="24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1"/>
          <w:b/>
          <w:bCs/>
        </w:rPr>
        <w:t>DENSE.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14" w:after="0" w:line="240" w:lineRule="auto"/>
        <w:ind w:left="95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Radial</w:t>
      </w:r>
      <w:r>
        <w:rPr>
          <w:rFonts w:ascii="Arial" w:hAnsi="Arial" w:cs="Arial" w:eastAsia="Arial"/>
          <w:sz w:val="24"/>
          <w:szCs w:val="24"/>
          <w:spacing w:val="6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14" w:after="0" w:line="240" w:lineRule="auto"/>
        <w:ind w:left="95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Longitudinal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Strain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  <w:b/>
          <w:bCs/>
        </w:rPr>
        <w:t>(%)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2" w:after="0" w:line="240" w:lineRule="auto"/>
        <w:ind w:left="95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827003pt;margin-top:-199.759125pt;width:392.347pt;height:201.063pt;mso-position-horizontal-relative:page;mso-position-vertical-relative:paragraph;z-index:-730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09" w:hRule="exact"/>
                    </w:trPr>
                    <w:tc>
                      <w:tcPr>
                        <w:tcW w:w="3407" w:type="dxa"/>
                        <w:tcBorders>
                          <w:top w:val="single" w:sz="7.488" w:space="0" w:color="000000"/>
                          <w:bottom w:val="single" w:sz="4.6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42" w:type="dxa"/>
                        <w:tcBorders>
                          <w:top w:val="single" w:sz="7.488" w:space="0" w:color="000000"/>
                          <w:bottom w:val="single" w:sz="4.6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4" w:after="0" w:line="240" w:lineRule="auto"/>
                          <w:ind w:left="12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Bias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single" w:sz="7.488" w:space="0" w:color="000000"/>
                          <w:bottom w:val="single" w:sz="4.6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4" w:after="0" w:line="240" w:lineRule="auto"/>
                          <w:ind w:left="12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95%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3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6"/>
                            <w:b/>
                            <w:bCs/>
                          </w:rPr>
                          <w:t>LoA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single" w:sz="7.488" w:space="0" w:color="000000"/>
                          <w:bottom w:val="single" w:sz="4.6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4" w:after="0" w:line="240" w:lineRule="auto"/>
                          <w:ind w:left="12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CoV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4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16"/>
                            <w:b/>
                            <w:bCs/>
                          </w:rPr>
                          <w:t>(%)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single" w:sz="7.488" w:space="0" w:color="000000"/>
                          <w:bottom w:val="single" w:sz="4.6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4" w:after="0" w:line="240" w:lineRule="auto"/>
                          <w:ind w:left="12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w w:val="105"/>
                            <w:b/>
                            <w:bCs/>
                          </w:rPr>
                          <w:t>p-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15"/>
                            <w:w w:val="105"/>
                            <w:b/>
                            <w:bCs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99"/>
                            <w:b/>
                            <w:bCs/>
                          </w:rPr>
                          <w:t>alue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54" w:hRule="exact"/>
                    </w:trPr>
                    <w:tc>
                      <w:tcPr>
                        <w:tcW w:w="3407" w:type="dxa"/>
                        <w:tcBorders>
                          <w:top w:val="single" w:sz="4.68" w:space="0" w:color="00000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4" w:after="0" w:line="240" w:lineRule="auto"/>
                          <w:ind w:left="12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Circumfere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7"/>
                            <w:w w:val="100"/>
                            <w:b/>
                            <w:bCs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tial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34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b/>
                            <w:bCs/>
                          </w:rPr>
                          <w:t>Strain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58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16"/>
                            <w:b/>
                            <w:bCs/>
                          </w:rPr>
                          <w:t>(%)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single" w:sz="4.68" w:space="0" w:color="00000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321" w:type="dxa"/>
                        <w:tcBorders>
                          <w:top w:val="single" w:sz="4.68" w:space="0" w:color="00000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294" w:type="dxa"/>
                        <w:tcBorders>
                          <w:top w:val="single" w:sz="4.68" w:space="0" w:color="00000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083" w:type="dxa"/>
                        <w:tcBorders>
                          <w:top w:val="single" w:sz="4.68" w:space="0" w:color="00000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325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55" w:lineRule="exact"/>
                          <w:ind w:left="561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Retros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55" w:lineRule="exact"/>
                          <w:ind w:left="275" w:right="254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310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4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4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55" w:lineRule="exact"/>
                          <w:ind w:left="551" w:right="531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55" w:lineRule="exact"/>
                          <w:ind w:left="333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0.94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769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Pros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  <w:position w:val="1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75" w:right="254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5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13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0.78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146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Dual–Breath-hold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36" w:right="215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91"/>
                            <w:position w:val="1"/>
                          </w:rPr>
                          <w:t>-1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5"/>
                          </w:rPr>
                          <w:t>5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551" w:right="531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333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0.11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561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Retros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275" w:right="254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418" w:lineRule="exact"/>
                          <w:ind w:left="412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2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2"/>
                          </w:rPr>
                          <w:t>25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</w:rPr>
                          <w:t>19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0.79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769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Pros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  <w:position w:val="1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75" w:right="254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12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5"/>
                          </w:rPr>
                          <w:t>36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28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16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0.002*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146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Dual–Breath-hold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36" w:right="215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91"/>
                            <w:position w:val="1"/>
                          </w:rPr>
                          <w:t>-1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12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5"/>
                          </w:rPr>
                          <w:t>29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23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0.61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561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Retros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236" w:right="215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91"/>
                          </w:rPr>
                          <w:t>-1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418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2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2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</w:rPr>
                          <w:t>13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7" w:after="0" w:line="240" w:lineRule="auto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  <w:t>0.17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9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769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Pros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7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ecti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-6"/>
                            <w:w w:val="100"/>
                            <w:position w:val="1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e–Breath-hold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75" w:right="254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5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17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0.75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314" w:hRule="exact"/>
                    </w:trPr>
                    <w:tc>
                      <w:tcPr>
                        <w:tcW w:w="3407" w:type="dxa"/>
                        <w:tcBorders>
                          <w:top w:val="nil" w:sz="6" w:space="0" w:color="auto"/>
                          <w:bottom w:val="single" w:sz="7.48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1460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Dual–Breath-hold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42" w:type="dxa"/>
                        <w:tcBorders>
                          <w:top w:val="nil" w:sz="6" w:space="0" w:color="auto"/>
                          <w:bottom w:val="single" w:sz="7.48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236" w:right="215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91"/>
                            <w:position w:val="1"/>
                          </w:rPr>
                          <w:t>-1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321" w:type="dxa"/>
                        <w:tcBorders>
                          <w:top w:val="nil" w:sz="6" w:space="0" w:color="auto"/>
                          <w:bottom w:val="single" w:sz="7.48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73" w:lineRule="exact"/>
                          <w:ind w:left="427" w:right="407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0"/>
                            <w:w w:val="100"/>
                            <w:i/>
                            <w:position w:val="5"/>
                          </w:rPr>
                          <w:t>±</w:t>
                        </w:r>
                        <w:r>
                          <w:rPr>
                            <w:rFonts w:ascii="Meiryo" w:hAnsi="Meiryo" w:cs="Meiryo" w:eastAsia="Meiryo"/>
                            <w:sz w:val="24"/>
                            <w:szCs w:val="24"/>
                            <w:spacing w:val="-11"/>
                            <w:w w:val="100"/>
                            <w:i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5"/>
                          </w:rPr>
                          <w:t>8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294" w:type="dxa"/>
                        <w:tcBorders>
                          <w:top w:val="nil" w:sz="6" w:space="0" w:color="auto"/>
                          <w:bottom w:val="single" w:sz="7.48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92" w:right="47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87"/>
                            <w:position w:val="1"/>
                          </w:rPr>
                          <w:t>13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083" w:type="dxa"/>
                        <w:tcBorders>
                          <w:top w:val="nil" w:sz="6" w:space="0" w:color="auto"/>
                          <w:bottom w:val="single" w:sz="7.488" w:space="0" w:color="00000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33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1"/>
                          </w:rPr>
                          <w:t>0.19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spacing w:val="0"/>
          <w:w w:val="128"/>
        </w:rPr>
        <w:t>*</w:t>
      </w:r>
      <w:r>
        <w:rPr>
          <w:rFonts w:ascii="Arial" w:hAnsi="Arial" w:cs="Arial" w:eastAsia="Arial"/>
          <w:sz w:val="20"/>
          <w:szCs w:val="20"/>
          <w:spacing w:val="-5"/>
          <w:w w:val="128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indicates</w:t>
      </w:r>
      <w:r>
        <w:rPr>
          <w:rFonts w:ascii="Arial" w:hAnsi="Arial" w:cs="Arial" w:eastAsia="Arial"/>
          <w:sz w:val="20"/>
          <w:szCs w:val="20"/>
          <w:spacing w:val="-2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32"/>
          <w:i/>
        </w:rPr>
        <w:t>&lt;</w:t>
      </w:r>
      <w:r>
        <w:rPr>
          <w:rFonts w:ascii="Arial" w:hAnsi="Arial" w:cs="Arial" w:eastAsia="Arial"/>
          <w:sz w:val="20"/>
          <w:szCs w:val="20"/>
          <w:spacing w:val="-7"/>
          <w:w w:val="132"/>
          <w:i/>
        </w:rPr>
        <w:t> </w:t>
      </w:r>
      <w:r>
        <w:rPr>
          <w:rFonts w:ascii="Arial" w:hAnsi="Arial" w:cs="Arial" w:eastAsia="Arial"/>
          <w:sz w:val="20"/>
          <w:szCs w:val="20"/>
          <w:spacing w:val="0"/>
          <w:w w:val="100"/>
        </w:rPr>
        <w:t>0.05</w:t>
      </w:r>
      <w:r>
        <w:rPr>
          <w:rFonts w:ascii="Arial" w:hAnsi="Arial" w:cs="Arial" w:eastAsia="Arial"/>
          <w:sz w:val="20"/>
          <w:szCs w:val="2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480" w:bottom="280" w:left="1720" w:right="1340"/>
        </w:sectPr>
      </w:pPr>
      <w:rPr/>
    </w:p>
    <w:p>
      <w:pPr>
        <w:spacing w:before="48" w:after="0" w:line="240" w:lineRule="auto"/>
        <w:ind w:left="3847" w:right="350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9"/>
          <w:b/>
          <w:bCs/>
        </w:rPr>
        <w:t>APPENDIX</w:t>
      </w:r>
      <w:r>
        <w:rPr>
          <w:rFonts w:ascii="Arial" w:hAnsi="Arial" w:cs="Arial" w:eastAsia="Arial"/>
          <w:sz w:val="24"/>
          <w:szCs w:val="24"/>
          <w:spacing w:val="11"/>
          <w:w w:val="119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  <w:b/>
          <w:bCs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03" w:lineRule="auto"/>
        <w:ind w:left="440" w:right="228" w:firstLine="16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13"/>
          <w:b/>
          <w:bCs/>
        </w:rPr>
        <w:t>OFF-SCANNER</w:t>
      </w:r>
      <w:r>
        <w:rPr>
          <w:rFonts w:ascii="Arial" w:hAnsi="Arial" w:cs="Arial" w:eastAsia="Arial"/>
          <w:sz w:val="24"/>
          <w:szCs w:val="24"/>
          <w:spacing w:val="15"/>
          <w:w w:val="113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2"/>
          <w:b/>
          <w:bCs/>
        </w:rPr>
        <w:t>TRAINING</w:t>
      </w:r>
      <w:r>
        <w:rPr>
          <w:rFonts w:ascii="Arial" w:hAnsi="Arial" w:cs="Arial" w:eastAsia="Arial"/>
          <w:sz w:val="24"/>
          <w:szCs w:val="24"/>
          <w:spacing w:val="9"/>
          <w:w w:val="122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-8"/>
          <w:w w:val="112"/>
          <w:b/>
          <w:bCs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12"/>
          <w:b/>
          <w:bCs/>
        </w:rPr>
        <w:t>OTOCOL</w:t>
      </w:r>
      <w:r>
        <w:rPr>
          <w:rFonts w:ascii="Arial" w:hAnsi="Arial" w:cs="Arial" w:eastAsia="Arial"/>
          <w:sz w:val="24"/>
          <w:szCs w:val="24"/>
          <w:spacing w:val="17"/>
          <w:w w:val="112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FEEDB</w:t>
      </w:r>
      <w:r>
        <w:rPr>
          <w:rFonts w:ascii="Arial" w:hAnsi="Arial" w:cs="Arial" w:eastAsia="Arial"/>
          <w:sz w:val="24"/>
          <w:szCs w:val="24"/>
          <w:spacing w:val="-8"/>
          <w:w w:val="117"/>
          <w:b/>
          <w:bCs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CK</w:t>
      </w:r>
      <w:r>
        <w:rPr>
          <w:rFonts w:ascii="Arial" w:hAnsi="Arial" w:cs="Arial" w:eastAsia="Arial"/>
          <w:sz w:val="24"/>
          <w:szCs w:val="24"/>
          <w:spacing w:val="-3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GAME</w:t>
      </w:r>
      <w:r>
        <w:rPr>
          <w:rFonts w:ascii="Arial" w:hAnsi="Arial" w:cs="Arial" w:eastAsia="Arial"/>
          <w:sz w:val="24"/>
          <w:szCs w:val="24"/>
          <w:spacing w:val="0"/>
          <w:w w:val="117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6"/>
          <w:b/>
          <w:bCs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raining</w:t>
      </w:r>
      <w:r>
        <w:rPr>
          <w:rFonts w:ascii="Arial" w:hAnsi="Arial" w:cs="Arial" w:eastAsia="Arial"/>
          <w:sz w:val="24"/>
          <w:szCs w:val="24"/>
          <w:spacing w:val="20"/>
          <w:w w:val="106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Prot</w:t>
      </w:r>
      <w:r>
        <w:rPr>
          <w:rFonts w:ascii="Arial" w:hAnsi="Arial" w:cs="Arial" w:eastAsia="Arial"/>
          <w:sz w:val="24"/>
          <w:szCs w:val="24"/>
          <w:spacing w:val="8"/>
          <w:w w:val="106"/>
          <w:b/>
          <w:bCs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b/>
          <w:bCs/>
        </w:rPr>
        <w:t>col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16" w:lineRule="exact"/>
        <w:ind w:left="791" w:right="-20"/>
        <w:jc w:val="left"/>
        <w:tabs>
          <w:tab w:pos="64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1"/>
        </w:rPr>
        <w:t>goal-based</w:t>
      </w:r>
      <w:r>
        <w:rPr>
          <w:rFonts w:ascii="Arial" w:hAnsi="Arial" w:cs="Arial" w:eastAsia="Arial"/>
          <w:sz w:val="24"/>
          <w:szCs w:val="24"/>
          <w:spacing w:val="0"/>
          <w:w w:val="89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89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prot</w:t>
      </w:r>
      <w:r>
        <w:rPr>
          <w:rFonts w:ascii="Arial" w:hAnsi="Arial" w:cs="Arial" w:eastAsia="Arial"/>
          <w:sz w:val="24"/>
          <w:szCs w:val="24"/>
          <w:spacing w:val="7"/>
          <w:w w:val="100"/>
          <w:position w:val="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col</w:t>
      </w:r>
      <w:r>
        <w:rPr>
          <w:rFonts w:ascii="Arial" w:hAnsi="Arial" w:cs="Arial" w:eastAsia="Arial"/>
          <w:sz w:val="24"/>
          <w:szCs w:val="24"/>
          <w:spacing w:val="63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4"/>
          <w:position w:val="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1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1"/>
        </w:rPr>
        <w:t>  </w:t>
      </w:r>
      <w:r>
        <w:rPr>
          <w:rFonts w:ascii="Arial" w:hAnsi="Arial" w:cs="Arial" w:eastAsia="Arial"/>
          <w:sz w:val="24"/>
          <w:szCs w:val="24"/>
          <w:spacing w:val="4"/>
          <w:w w:val="84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1"/>
        </w:rPr>
        <w:t>as</w:t>
      </w:r>
      <w:r>
        <w:rPr>
          <w:rFonts w:ascii="Arial" w:hAnsi="Arial" w:cs="Arial" w:eastAsia="Arial"/>
          <w:sz w:val="24"/>
          <w:szCs w:val="24"/>
          <w:spacing w:val="0"/>
          <w:w w:val="84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84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foll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ws: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First,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64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hildren</w:t>
      </w:r>
      <w:r>
        <w:rPr>
          <w:rFonts w:ascii="Arial" w:hAnsi="Arial" w:cs="Arial" w:eastAsia="Arial"/>
          <w:sz w:val="24"/>
          <w:szCs w:val="24"/>
          <w:spacing w:val="66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position w:val="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ere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45" w:after="0" w:line="478" w:lineRule="exact"/>
        <w:ind w:left="440" w:right="3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instructed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erform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seque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tial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end-expiratory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-holds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determine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optimal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instructed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complete</w:t>
      </w:r>
      <w:r>
        <w:rPr>
          <w:rFonts w:ascii="Arial" w:hAnsi="Arial" w:cs="Arial" w:eastAsia="Arial"/>
          <w:sz w:val="24"/>
          <w:szCs w:val="24"/>
          <w:spacing w:val="2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le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els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progressed</w:t>
      </w:r>
      <w:r>
        <w:rPr>
          <w:rFonts w:ascii="Arial" w:hAnsi="Arial" w:cs="Arial" w:eastAsia="Arial"/>
          <w:sz w:val="24"/>
          <w:szCs w:val="24"/>
          <w:spacing w:val="3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difficul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Difficul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either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decr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easing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acceptance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size</w:t>
      </w:r>
      <w:r>
        <w:rPr>
          <w:rFonts w:ascii="Arial" w:hAnsi="Arial" w:cs="Arial" w:eastAsia="Arial"/>
          <w:sz w:val="24"/>
          <w:szCs w:val="24"/>
          <w:spacing w:val="3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increasing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een</w:t>
      </w:r>
      <w:r>
        <w:rPr>
          <w:rFonts w:ascii="Arial" w:hAnsi="Arial" w:cs="Arial" w:eastAsia="Arial"/>
          <w:sz w:val="24"/>
          <w:szCs w:val="24"/>
          <w:spacing w:val="3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hest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excursion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recording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Because</w:t>
      </w:r>
      <w:r>
        <w:rPr>
          <w:rFonts w:ascii="Arial" w:hAnsi="Arial" w:cs="Arial" w:eastAsia="Arial"/>
          <w:sz w:val="24"/>
          <w:szCs w:val="24"/>
          <w:spacing w:val="3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sequence</w:t>
      </w:r>
      <w:r>
        <w:rPr>
          <w:rFonts w:ascii="Arial" w:hAnsi="Arial" w:cs="Arial" w:eastAsia="Arial"/>
          <w:sz w:val="24"/>
          <w:szCs w:val="24"/>
          <w:spacing w:val="54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only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measures</w:t>
      </w:r>
      <w:r>
        <w:rPr>
          <w:rFonts w:ascii="Arial" w:hAnsi="Arial" w:cs="Arial" w:eastAsia="Arial"/>
          <w:sz w:val="24"/>
          <w:szCs w:val="24"/>
          <w:spacing w:val="53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</w:t>
      </w:r>
      <w:r>
        <w:rPr>
          <w:rFonts w:ascii="Arial" w:hAnsi="Arial" w:cs="Arial" w:eastAsia="Arial"/>
          <w:sz w:val="24"/>
          <w:szCs w:val="24"/>
          <w:spacing w:val="5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heart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erience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”del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ys”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aphragm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cation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complete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3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acqu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ire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100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bubbles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ere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acquired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bre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aks,</w:t>
      </w:r>
      <w:r>
        <w:rPr>
          <w:rFonts w:ascii="Arial" w:hAnsi="Arial" w:cs="Arial" w:eastAsia="Arial"/>
          <w:sz w:val="24"/>
          <w:szCs w:val="24"/>
          <w:spacing w:val="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ea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completed</w:t>
      </w:r>
      <w:r>
        <w:rPr>
          <w:rFonts w:ascii="Arial" w:hAnsi="Arial" w:cs="Arial" w:eastAsia="Arial"/>
          <w:sz w:val="24"/>
          <w:szCs w:val="24"/>
          <w:spacing w:val="5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Meiryo" w:hAnsi="Meiryo" w:cs="Meiryo" w:eastAsia="Meiryo"/>
          <w:sz w:val="24"/>
          <w:szCs w:val="24"/>
          <w:spacing w:val="0"/>
          <w:w w:val="90"/>
          <w:i/>
        </w:rPr>
        <w:t>∼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33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seconds.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60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Sur</w:t>
      </w:r>
      <w:r>
        <w:rPr>
          <w:rFonts w:ascii="Arial" w:hAnsi="Arial" w:cs="Arial" w:eastAsia="Arial"/>
          <w:sz w:val="24"/>
          <w:szCs w:val="24"/>
          <w:spacing w:val="-7"/>
          <w:w w:val="100"/>
          <w:b/>
          <w:bCs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ey</w:t>
      </w:r>
      <w:r>
        <w:rPr>
          <w:rFonts w:ascii="Arial" w:hAnsi="Arial" w:cs="Arial" w:eastAsia="Arial"/>
          <w:sz w:val="24"/>
          <w:szCs w:val="24"/>
          <w:spacing w:val="36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  <w:b/>
          <w:bCs/>
        </w:rPr>
        <w:t>Res</w:t>
      </w:r>
      <w:r>
        <w:rPr>
          <w:rFonts w:ascii="Arial" w:hAnsi="Arial" w:cs="Arial" w:eastAsia="Arial"/>
          <w:sz w:val="24"/>
          <w:szCs w:val="24"/>
          <w:spacing w:val="8"/>
          <w:w w:val="98"/>
          <w:b/>
          <w:bCs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9"/>
          <w:b/>
          <w:bCs/>
        </w:rPr>
        <w:t>onses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5" w:lineRule="auto"/>
        <w:ind w:left="440" w:right="59" w:firstLine="3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order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formally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measure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yme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onse</w:t>
      </w:r>
      <w:r>
        <w:rPr>
          <w:rFonts w:ascii="Arial" w:hAnsi="Arial" w:cs="Arial" w:eastAsia="Arial"/>
          <w:sz w:val="24"/>
          <w:szCs w:val="24"/>
          <w:spacing w:val="3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89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Game,</w:t>
      </w:r>
      <w:r>
        <w:rPr>
          <w:rFonts w:ascii="Arial" w:hAnsi="Arial" w:cs="Arial" w:eastAsia="Arial"/>
          <w:sz w:val="24"/>
          <w:szCs w:val="24"/>
          <w:spacing w:val="27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-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ed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hildren</w:t>
      </w:r>
      <w:r>
        <w:rPr>
          <w:rFonts w:ascii="Arial" w:hAnsi="Arial" w:cs="Arial" w:eastAsia="Arial"/>
          <w:sz w:val="24"/>
          <w:szCs w:val="24"/>
          <w:spacing w:val="-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fill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ost-scan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sur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ey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that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consisted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questions.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Those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uestions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res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onses</w:t>
      </w:r>
      <w:r>
        <w:rPr>
          <w:rFonts w:ascii="Arial" w:hAnsi="Arial" w:cs="Arial" w:eastAsia="Arial"/>
          <w:sz w:val="24"/>
          <w:szCs w:val="24"/>
          <w:spacing w:val="55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listed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general,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participa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1)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found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Bubble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</w:t>
      </w:r>
      <w:r>
        <w:rPr>
          <w:rFonts w:ascii="Arial" w:hAnsi="Arial" w:cs="Arial" w:eastAsia="Arial"/>
          <w:sz w:val="24"/>
          <w:szCs w:val="24"/>
          <w:spacing w:val="3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easy</w:t>
      </w:r>
      <w:r>
        <w:rPr>
          <w:rFonts w:ascii="Arial" w:hAnsi="Arial" w:cs="Arial" w:eastAsia="Arial"/>
          <w:sz w:val="24"/>
          <w:szCs w:val="24"/>
          <w:spacing w:val="-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y;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2)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ed</w:t>
      </w:r>
      <w:r>
        <w:rPr>
          <w:rFonts w:ascii="Arial" w:hAnsi="Arial" w:cs="Arial" w:eastAsia="Arial"/>
          <w:sz w:val="24"/>
          <w:szCs w:val="24"/>
          <w:spacing w:val="-2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ying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Bubble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415" w:lineRule="auto"/>
        <w:ind w:left="440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thoug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generally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tting</w:t>
      </w:r>
      <w:r>
        <w:rPr>
          <w:rFonts w:ascii="Arial" w:hAnsi="Arial" w:cs="Arial" w:eastAsia="Arial"/>
          <w:sz w:val="24"/>
          <w:szCs w:val="24"/>
          <w:spacing w:val="44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51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they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ed;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4)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oug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training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as/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</w:t>
      </w:r>
      <w:r>
        <w:rPr>
          <w:rFonts w:ascii="Arial" w:hAnsi="Arial" w:cs="Arial" w:eastAsia="Arial"/>
          <w:sz w:val="24"/>
          <w:szCs w:val="24"/>
          <w:spacing w:val="5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een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somewhat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helpful;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5)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comme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ts</w:t>
      </w:r>
      <w:r>
        <w:rPr>
          <w:rFonts w:ascii="Arial" w:hAnsi="Arial" w:cs="Arial" w:eastAsia="Arial"/>
          <w:sz w:val="24"/>
          <w:szCs w:val="24"/>
          <w:spacing w:val="4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5" w:after="0" w:line="240" w:lineRule="auto"/>
        <w:ind w:left="440" w:right="104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’Bubble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Gulp’;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videogames;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7)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videogames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dail</w:t>
      </w:r>
      <w:r>
        <w:rPr>
          <w:rFonts w:ascii="Arial" w:hAnsi="Arial" w:cs="Arial" w:eastAsia="Arial"/>
          <w:sz w:val="24"/>
          <w:szCs w:val="24"/>
          <w:spacing w:val="-19"/>
          <w:w w:val="10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380" w:bottom="1020" w:left="1720" w:right="13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251" w:lineRule="exact"/>
        <w:ind w:left="38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12" w:lineRule="exact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0.249878pt;margin-top:2.922465pt;width:162.500252pt;height:199.250253pt;mso-position-horizontal-relative:page;mso-position-vertical-relative:paragraph;z-index:-7307" coordorigin="5205,58" coordsize="3250,3985">
            <v:group style="position:absolute;left:5225;top:4023;width:3210;height:2" coordorigin="5225,4023" coordsize="3210,2">
              <v:shape style="position:absolute;left:5225;top:4023;width:3210;height:2" coordorigin="5225,4023" coordsize="3210,0" path="m5225,4023l8435,4023e" filled="f" stroked="t" strokeweight="2.00025pt" strokecolor="#000000">
                <v:path arrowok="t"/>
              </v:shape>
            </v:group>
            <v:group style="position:absolute;left:5526;top:4004;width:40;height:2" coordorigin="5526,4004" coordsize="40,2">
              <v:shape style="position:absolute;left:5526;top:4004;width:40;height:2" coordorigin="5526,4004" coordsize="40,0" path="m5526,4004l5566,4004e" filled="f" stroked="t" strokeweight="1.9801pt" strokecolor="#000000">
                <v:path arrowok="t"/>
              </v:shape>
            </v:group>
            <v:group style="position:absolute;left:6168;top:4004;width:40;height:2" coordorigin="6168,4004" coordsize="40,2">
              <v:shape style="position:absolute;left:6168;top:4004;width:40;height:2" coordorigin="6168,4004" coordsize="40,0" path="m6168,4004l6208,4004e" filled="f" stroked="t" strokeweight="1.9801pt" strokecolor="#000000">
                <v:path arrowok="t"/>
              </v:shape>
            </v:group>
            <v:group style="position:absolute;left:6810;top:4004;width:40;height:2" coordorigin="6810,4004" coordsize="40,2">
              <v:shape style="position:absolute;left:6810;top:4004;width:40;height:2" coordorigin="6810,4004" coordsize="40,0" path="m6810,4004l6850,4004e" filled="f" stroked="t" strokeweight="1.9801pt" strokecolor="#000000">
                <v:path arrowok="t"/>
              </v:shape>
            </v:group>
            <v:group style="position:absolute;left:7452;top:4004;width:40;height:2" coordorigin="7452,4004" coordsize="40,2">
              <v:shape style="position:absolute;left:7452;top:4004;width:40;height:2" coordorigin="7452,4004" coordsize="40,0" path="m7452,4004l7492,4004e" filled="f" stroked="t" strokeweight="1.9801pt" strokecolor="#000000">
                <v:path arrowok="t"/>
              </v:shape>
            </v:group>
            <v:group style="position:absolute;left:8094;top:4004;width:40;height:2" coordorigin="8094,4004" coordsize="40,2">
              <v:shape style="position:absolute;left:8094;top:4004;width:40;height:2" coordorigin="8094,4004" coordsize="40,0" path="m8094,4004l8134,4004e" filled="f" stroked="t" strokeweight="1.9801pt" strokecolor="#000000">
                <v:path arrowok="t"/>
              </v:shape>
            </v:group>
            <v:group style="position:absolute;left:5225;top:78;width:3210;height:2" coordorigin="5225,78" coordsize="3210,2">
              <v:shape style="position:absolute;left:5225;top:78;width:3210;height:2" coordorigin="5225,78" coordsize="3210,0" path="m5225,78l8435,78e" filled="f" stroked="t" strokeweight="2.00025pt" strokecolor="#000000">
                <v:path arrowok="t"/>
              </v:shape>
            </v:group>
            <v:group style="position:absolute;left:5526;top:98;width:40;height:2" coordorigin="5526,98" coordsize="40,2">
              <v:shape style="position:absolute;left:5526;top:98;width:40;height:2" coordorigin="5526,98" coordsize="40,0" path="m5526,98l5566,98e" filled="f" stroked="t" strokeweight="1.98pt" strokecolor="#000000">
                <v:path arrowok="t"/>
              </v:shape>
            </v:group>
            <v:group style="position:absolute;left:6168;top:98;width:40;height:2" coordorigin="6168,98" coordsize="40,2">
              <v:shape style="position:absolute;left:6168;top:98;width:40;height:2" coordorigin="6168,98" coordsize="40,0" path="m6168,98l6208,98e" filled="f" stroked="t" strokeweight="1.98pt" strokecolor="#000000">
                <v:path arrowok="t"/>
              </v:shape>
            </v:group>
            <v:group style="position:absolute;left:6810;top:98;width:40;height:2" coordorigin="6810,98" coordsize="40,2">
              <v:shape style="position:absolute;left:6810;top:98;width:40;height:2" coordorigin="6810,98" coordsize="40,0" path="m6810,98l6850,98e" filled="f" stroked="t" strokeweight="1.98pt" strokecolor="#000000">
                <v:path arrowok="t"/>
              </v:shape>
            </v:group>
            <v:group style="position:absolute;left:7452;top:98;width:40;height:2" coordorigin="7452,98" coordsize="40,2">
              <v:shape style="position:absolute;left:7452;top:98;width:40;height:2" coordorigin="7452,98" coordsize="40,0" path="m7452,98l7492,98e" filled="f" stroked="t" strokeweight="1.98pt" strokecolor="#000000">
                <v:path arrowok="t"/>
              </v:shape>
            </v:group>
            <v:group style="position:absolute;left:8094;top:98;width:40;height:2" coordorigin="8094,98" coordsize="40,2">
              <v:shape style="position:absolute;left:8094;top:98;width:40;height:2" coordorigin="8094,98" coordsize="40,0" path="m8094,98l8134,98e" filled="f" stroked="t" strokeweight="1.98pt" strokecolor="#000000">
                <v:path arrowok="t"/>
              </v:shape>
            </v:group>
            <v:group style="position:absolute;left:5225;top:78;width:2;height:3945" coordorigin="5225,78" coordsize="2,3945">
              <v:shape style="position:absolute;left:5225;top:78;width:2;height:3945" coordorigin="5225,78" coordsize="0,3945" path="m5225,4023l5225,78e" filled="f" stroked="t" strokeweight="2.00025pt" strokecolor="#000000">
                <v:path arrowok="t"/>
              </v:shape>
            </v:group>
            <v:group style="position:absolute;left:8435;top:78;width:2;height:3945" coordorigin="8435,78" coordsize="2,3945">
              <v:shape style="position:absolute;left:8435;top:78;width:2;height:3945" coordorigin="8435,78" coordsize="0,3945" path="m8435,4023l8435,78e" filled="f" stroked="t" strokeweight="2.00025pt" strokecolor="#000000">
                <v:path arrowok="t"/>
              </v:shape>
            </v:group>
            <v:group style="position:absolute;left:5225;top:4023;width:40;height:2" coordorigin="5225,4023" coordsize="40,2">
              <v:shape style="position:absolute;left:5225;top:4023;width:40;height:2" coordorigin="5225,4023" coordsize="40,0" path="m5225,4023l5265,4023e" filled="f" stroked="t" strokeweight="2.00025pt" strokecolor="#000000">
                <v:path arrowok="t"/>
              </v:shape>
            </v:group>
            <v:group style="position:absolute;left:5225;top:3366;width:40;height:2" coordorigin="5225,3366" coordsize="40,2">
              <v:shape style="position:absolute;left:5225;top:3366;width:40;height:2" coordorigin="5225,3366" coordsize="40,0" path="m5225,3366l5265,3366e" filled="f" stroked="t" strokeweight="2.00025pt" strokecolor="#000000">
                <v:path arrowok="t"/>
              </v:shape>
            </v:group>
            <v:group style="position:absolute;left:5225;top:2708;width:40;height:2" coordorigin="5225,2708" coordsize="40,2">
              <v:shape style="position:absolute;left:5225;top:2708;width:40;height:2" coordorigin="5225,2708" coordsize="40,0" path="m5225,2708l5265,2708e" filled="f" stroked="t" strokeweight="2.00025pt" strokecolor="#000000">
                <v:path arrowok="t"/>
              </v:shape>
            </v:group>
            <v:group style="position:absolute;left:5225;top:2051;width:40;height:2" coordorigin="5225,2051" coordsize="40,2">
              <v:shape style="position:absolute;left:5225;top:2051;width:40;height:2" coordorigin="5225,2051" coordsize="40,0" path="m5225,2051l5265,2051e" filled="f" stroked="t" strokeweight="2.00025pt" strokecolor="#000000">
                <v:path arrowok="t"/>
              </v:shape>
            </v:group>
            <v:group style="position:absolute;left:5225;top:1393;width:40;height:2" coordorigin="5225,1393" coordsize="40,2">
              <v:shape style="position:absolute;left:5225;top:1393;width:40;height:2" coordorigin="5225,1393" coordsize="40,0" path="m5225,1393l5265,1393e" filled="f" stroked="t" strokeweight="2.00025pt" strokecolor="#000000">
                <v:path arrowok="t"/>
              </v:shape>
            </v:group>
            <v:group style="position:absolute;left:5225;top:736;width:40;height:2" coordorigin="5225,736" coordsize="40,2">
              <v:shape style="position:absolute;left:5225;top:736;width:40;height:2" coordorigin="5225,736" coordsize="40,0" path="m5225,736l5265,736e" filled="f" stroked="t" strokeweight="2.00025pt" strokecolor="#000000">
                <v:path arrowok="t"/>
              </v:shape>
            </v:group>
            <v:group style="position:absolute;left:5225;top:78;width:40;height:2" coordorigin="5225,78" coordsize="40,2">
              <v:shape style="position:absolute;left:5225;top:78;width:40;height:2" coordorigin="5225,78" coordsize="40,0" path="m5225,78l5265,78e" filled="f" stroked="t" strokeweight="2.00025pt" strokecolor="#000000">
                <v:path arrowok="t"/>
              </v:shape>
            </v:group>
            <v:group style="position:absolute;left:8395;top:4023;width:40;height:2" coordorigin="8395,4023" coordsize="40,2">
              <v:shape style="position:absolute;left:8395;top:4023;width:40;height:2" coordorigin="8395,4023" coordsize="40,0" path="m8435,4023l8395,4023e" filled="f" stroked="t" strokeweight="2.00025pt" strokecolor="#000000">
                <v:path arrowok="t"/>
              </v:shape>
            </v:group>
            <v:group style="position:absolute;left:8395;top:3366;width:40;height:2" coordorigin="8395,3366" coordsize="40,2">
              <v:shape style="position:absolute;left:8395;top:3366;width:40;height:2" coordorigin="8395,3366" coordsize="40,0" path="m8435,3366l8395,3366e" filled="f" stroked="t" strokeweight="2.00025pt" strokecolor="#000000">
                <v:path arrowok="t"/>
              </v:shape>
            </v:group>
            <v:group style="position:absolute;left:8395;top:2708;width:40;height:2" coordorigin="8395,2708" coordsize="40,2">
              <v:shape style="position:absolute;left:8395;top:2708;width:40;height:2" coordorigin="8395,2708" coordsize="40,0" path="m8435,2708l8395,2708e" filled="f" stroked="t" strokeweight="2.00025pt" strokecolor="#000000">
                <v:path arrowok="t"/>
              </v:shape>
            </v:group>
            <v:group style="position:absolute;left:8395;top:2051;width:40;height:2" coordorigin="8395,2051" coordsize="40,2">
              <v:shape style="position:absolute;left:8395;top:2051;width:40;height:2" coordorigin="8395,2051" coordsize="40,0" path="m8435,2051l8395,2051e" filled="f" stroked="t" strokeweight="2.00025pt" strokecolor="#000000">
                <v:path arrowok="t"/>
              </v:shape>
            </v:group>
            <v:group style="position:absolute;left:8395;top:1393;width:40;height:2" coordorigin="8395,1393" coordsize="40,2">
              <v:shape style="position:absolute;left:8395;top:1393;width:40;height:2" coordorigin="8395,1393" coordsize="40,0" path="m8435,1393l8395,1393e" filled="f" stroked="t" strokeweight="2.00025pt" strokecolor="#000000">
                <v:path arrowok="t"/>
              </v:shape>
            </v:group>
            <v:group style="position:absolute;left:8395;top:736;width:40;height:2" coordorigin="8395,736" coordsize="40,2">
              <v:shape style="position:absolute;left:8395;top:736;width:40;height:2" coordorigin="8395,736" coordsize="40,0" path="m8435,736l8395,736e" filled="f" stroked="t" strokeweight="2.00025pt" strokecolor="#000000">
                <v:path arrowok="t"/>
              </v:shape>
            </v:group>
            <v:group style="position:absolute;left:8395;top:78;width:40;height:2" coordorigin="8395,78" coordsize="40,2">
              <v:shape style="position:absolute;left:8395;top:78;width:40;height:2" coordorigin="8395,78" coordsize="40,0" path="m8435,78l8395,78e" filled="f" stroked="t" strokeweight="2.00025pt" strokecolor="#000000">
                <v:path arrowok="t"/>
              </v:shape>
            </v:group>
            <v:group style="position:absolute;left:5386;top:1722;width:321;height:2301" coordorigin="5386,1722" coordsize="321,2301">
              <v:shape style="position:absolute;left:5386;top:1722;width:321;height:2301" coordorigin="5386,1722" coordsize="321,2301" path="m5386,4023l5707,4023,5707,1722,5386,1722,5386,4023e" filled="t" fillcolor="#352A85" stroked="f">
                <v:path arrowok="t"/>
                <v:fill/>
              </v:shape>
            </v:group>
            <v:group style="position:absolute;left:6028;top:407;width:321;height:3616" coordorigin="6028,407" coordsize="321,3616">
              <v:shape style="position:absolute;left:6028;top:407;width:321;height:3616" coordorigin="6028,407" coordsize="321,3616" path="m6028,4023l6349,4023,6349,407,6028,407,6028,4023e" filled="t" fillcolor="#352A85" stroked="f">
                <v:path arrowok="t"/>
                <v:fill/>
              </v:shape>
            </v:group>
            <v:group style="position:absolute;left:6670;top:407;width:321;height:3616" coordorigin="6670,407" coordsize="321,3616">
              <v:shape style="position:absolute;left:6670;top:407;width:321;height:3616" coordorigin="6670,407" coordsize="321,3616" path="m6670,4023l6991,4023,6991,407,6670,407,6670,4023e" filled="t" fillcolor="#352A85" stroked="f">
                <v:path arrowok="t"/>
                <v:fill/>
              </v:shape>
            </v:group>
            <v:group style="position:absolute;left:7312;top:3695;width:321;height:329" coordorigin="7312,3695" coordsize="321,329">
              <v:shape style="position:absolute;left:7312;top:3695;width:321;height:329" coordorigin="7312,3695" coordsize="321,329" path="m7312,4023l7633,4023,7633,3695,7312,3695,7312,4023e" filled="t" fillcolor="#352A85" stroked="f">
                <v:path arrowok="t"/>
                <v:fill/>
              </v:shape>
            </v:group>
            <v:group style="position:absolute;left:5386;top:1722;width:321;height:2301" coordorigin="5386,1722" coordsize="321,2301">
              <v:shape style="position:absolute;left:5386;top:1722;width:321;height:2301" coordorigin="5386,1722" coordsize="321,2301" path="m5386,4023l5386,1722,5707,1722,5707,4023,5386,4023e" filled="f" stroked="t" strokeweight=".75pt" strokecolor="#000000">
                <v:path arrowok="t"/>
              </v:shape>
            </v:group>
            <v:group style="position:absolute;left:6028;top:407;width:321;height:3616" coordorigin="6028,407" coordsize="321,3616">
              <v:shape style="position:absolute;left:6028;top:407;width:321;height:3616" coordorigin="6028,407" coordsize="321,3616" path="m6028,4023l6028,407,6349,407,6349,4023,6028,4023e" filled="f" stroked="t" strokeweight=".75pt" strokecolor="#000000">
                <v:path arrowok="t"/>
              </v:shape>
            </v:group>
            <v:group style="position:absolute;left:6670;top:407;width:321;height:3616" coordorigin="6670,407" coordsize="321,3616">
              <v:shape style="position:absolute;left:6670;top:407;width:321;height:3616" coordorigin="6670,407" coordsize="321,3616" path="m6670,4023l6670,407,6991,407,6991,4023,6670,4023e" filled="f" stroked="t" strokeweight=".75pt" strokecolor="#000000">
                <v:path arrowok="t"/>
              </v:shape>
            </v:group>
            <v:group style="position:absolute;left:7312;top:3695;width:321;height:329" coordorigin="7312,3695" coordsize="321,329">
              <v:shape style="position:absolute;left:7312;top:3695;width:321;height:329" coordorigin="7312,3695" coordsize="321,329" path="m7312,4023l7312,3695,7633,3695,7633,4023,7312,4023e" filled="f" stroked="t" strokeweight=".75pt" strokecolor="#000000">
                <v:path arrowok="t"/>
              </v:shape>
            </v:group>
            <v:group style="position:absolute;left:5225;top:4023;width:3210;height:2" coordorigin="5225,4023" coordsize="3210,2">
              <v:shape style="position:absolute;left:5225;top:4023;width:3210;height:2" coordorigin="5225,4023" coordsize="3210,0" path="m5225,4023l8435,4023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77835pt;margin-top:-11.897145pt;width:14.0pt;height:106.028005pt;mso-position-horizontal-relative:page;mso-position-vertical-relative:paragraph;z-index:-7306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8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6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28.586136pt;margin-top:34.853004pt;width:63.348024pt;height:12.000004pt;mso-position-horizontal-relative:page;mso-position-vertical-relative:paragraph;z-index:-7305;rotation:315" type="#_x0000_t136" fillcolor="#000000" stroked="f">
            <o:extrusion v:ext="view" autorotationcenter="t"/>
            <v:textpath style="font-family:&amp;quot;Arial&amp;quot;;font-size:12pt;v-text-kern:t;mso-text-shadow:auto" string="Really Easy"/>
          </v:shape>
        </w:pict>
      </w:r>
      <w:r>
        <w:rPr/>
        <w:pict>
          <w10:wrap type="none"/>
          <v:shape style="position:absolute;margin-left:292.042572pt;margin-top:21.832548pt;width:26.676011pt;height:12.000004pt;mso-position-horizontal-relative:page;mso-position-vertical-relative:paragraph;z-index:-7304;rotation:315" type="#_x0000_t136" fillcolor="#000000" stroked="f">
            <o:extrusion v:ext="view" autorotationcenter="t"/>
            <v:textpath style="font-family:&amp;quot;Arial&amp;quot;;font-size:12pt;v-text-kern:t;mso-text-shadow:auto" string="Easy"/>
          </v:shape>
        </w:pict>
      </w:r>
      <w:r>
        <w:rPr/>
        <w:pict>
          <w10:wrap type="none"/>
          <v:shape style="position:absolute;margin-left:313.900055pt;margin-top:26.075048pt;width:38.676016pt;height:12.000004pt;mso-position-horizontal-relative:page;mso-position-vertical-relative:paragraph;z-index:-7303;rotation:315" type="#_x0000_t136" fillcolor="#000000" stroked="f">
            <o:extrusion v:ext="view" autorotationcenter="t"/>
            <v:textpath style="font-family:&amp;quot;Arial&amp;quot;;font-size:12pt;v-text-kern:t;mso-text-shadow:auto" string="Neither"/>
          </v:shape>
        </w:pict>
      </w:r>
      <w:r>
        <w:rPr/>
        <w:pict>
          <w10:wrap type="none"/>
          <v:shape style="position:absolute;margin-left:345.372894pt;margin-top:26.372175pt;width:39.336016pt;height:12.000004pt;mso-position-horizontal-relative:page;mso-position-vertical-relative:paragraph;z-index:-7302;rotation:315" type="#_x0000_t136" fillcolor="#000000" stroked="f">
            <o:extrusion v:ext="view" autorotationcenter="t"/>
            <v:textpath style="font-family:&amp;quot;Arial&amp;quot;;font-size:12pt;v-text-kern:t;mso-text-shadow:auto" string="Difficult"/>
          </v:shape>
        </w:pict>
      </w:r>
      <w:r>
        <w:rPr/>
        <w:pict>
          <w10:wrap type="none"/>
          <v:shape style="position:absolute;margin-left:346.116455pt;margin-top:39.392559pt;width:76.008029pt;height:12.000004pt;mso-position-horizontal-relative:page;mso-position-vertical-relative:paragraph;z-index:-7301;rotation:315" type="#_x0000_t136" fillcolor="#000000" stroked="f">
            <o:extrusion v:ext="view" autorotationcenter="t"/>
            <v:textpath style="font-family:&amp;quot;Arial&amp;quot;;font-size:12pt;v-text-kern:t;mso-text-shadow:auto" string="Really Difficult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C.1: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easy</w:t>
      </w:r>
      <w:r>
        <w:rPr>
          <w:rFonts w:ascii="Arial" w:hAnsi="Arial" w:cs="Arial" w:eastAsia="Arial"/>
          <w:sz w:val="24"/>
          <w:szCs w:val="24"/>
          <w:spacing w:val="2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as</w:t>
      </w:r>
      <w:r>
        <w:rPr>
          <w:rFonts w:ascii="Arial" w:hAnsi="Arial" w:cs="Arial" w:eastAsia="Arial"/>
          <w:sz w:val="24"/>
          <w:szCs w:val="24"/>
          <w:spacing w:val="28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Bubble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easy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Easy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Neither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easy</w:t>
      </w:r>
      <w:r>
        <w:rPr>
          <w:rFonts w:ascii="Arial" w:hAnsi="Arial" w:cs="Arial" w:eastAsia="Arial"/>
          <w:sz w:val="24"/>
          <w:szCs w:val="24"/>
          <w:spacing w:val="2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difficult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Difficult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Difficult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240" w:lineRule="auto"/>
        <w:ind w:left="402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0" w:after="0" w:line="240" w:lineRule="auto"/>
        <w:ind w:left="3394" w:right="5043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74.499878pt;margin-top:-21.244299pt;width:148.250252pt;height:172.250253pt;mso-position-horizontal-relative:page;mso-position-vertical-relative:paragraph;z-index:-7300" coordorigin="5490,-425" coordsize="2965,3445">
            <v:group style="position:absolute;left:5510;top:3000;width:2925;height:2" coordorigin="5510,3000" coordsize="2925,2">
              <v:shape style="position:absolute;left:5510;top:3000;width:2925;height:2" coordorigin="5510,3000" coordsize="2925,0" path="m5510,3000l8435,3000e" filled="f" stroked="t" strokeweight="2.00025pt" strokecolor="#000000">
                <v:path arrowok="t"/>
              </v:shape>
            </v:group>
            <v:group style="position:absolute;left:5782;top:2983;width:40;height:2" coordorigin="5782,2983" coordsize="40,2">
              <v:shape style="position:absolute;left:5782;top:2983;width:40;height:2" coordorigin="5782,2983" coordsize="40,0" path="m5782,2983l5823,2983e" filled="f" stroked="t" strokeweight="1.7102pt" strokecolor="#000000">
                <v:path arrowok="t"/>
              </v:shape>
            </v:group>
            <v:group style="position:absolute;left:6367;top:2983;width:40;height:2" coordorigin="6367,2983" coordsize="40,2">
              <v:shape style="position:absolute;left:6367;top:2983;width:40;height:2" coordorigin="6367,2983" coordsize="40,0" path="m6367,2983l6408,2983e" filled="f" stroked="t" strokeweight="1.7102pt" strokecolor="#000000">
                <v:path arrowok="t"/>
              </v:shape>
            </v:group>
            <v:group style="position:absolute;left:6952;top:2983;width:40;height:2" coordorigin="6952,2983" coordsize="40,2">
              <v:shape style="position:absolute;left:6952;top:2983;width:40;height:2" coordorigin="6952,2983" coordsize="40,0" path="m6952,2983l6993,2983e" filled="f" stroked="t" strokeweight="1.7102pt" strokecolor="#000000">
                <v:path arrowok="t"/>
              </v:shape>
            </v:group>
            <v:group style="position:absolute;left:7537;top:2983;width:40;height:2" coordorigin="7537,2983" coordsize="40,2">
              <v:shape style="position:absolute;left:7537;top:2983;width:40;height:2" coordorigin="7537,2983" coordsize="40,0" path="m7537,2983l7578,2983e" filled="f" stroked="t" strokeweight="1.7102pt" strokecolor="#000000">
                <v:path arrowok="t"/>
              </v:shape>
            </v:group>
            <v:group style="position:absolute;left:8122;top:2983;width:40;height:2" coordorigin="8122,2983" coordsize="40,2">
              <v:shape style="position:absolute;left:8122;top:2983;width:40;height:2" coordorigin="8122,2983" coordsize="40,0" path="m8122,2983l8163,2983e" filled="f" stroked="t" strokeweight="1.7102pt" strokecolor="#000000">
                <v:path arrowok="t"/>
              </v:shape>
            </v:group>
            <v:group style="position:absolute;left:5510;top:-405;width:2925;height:2" coordorigin="5510,-405" coordsize="2925,2">
              <v:shape style="position:absolute;left:5510;top:-405;width:2925;height:2" coordorigin="5510,-405" coordsize="2925,0" path="m5510,-405l8435,-405e" filled="f" stroked="t" strokeweight="2.00025pt" strokecolor="#000000">
                <v:path arrowok="t"/>
              </v:shape>
            </v:group>
            <v:group style="position:absolute;left:5782;top:-388;width:40;height:2" coordorigin="5782,-388" coordsize="40,2">
              <v:shape style="position:absolute;left:5782;top:-388;width:40;height:2" coordorigin="5782,-388" coordsize="40,0" path="m5782,-388l5823,-388e" filled="f" stroked="t" strokeweight="1.71pt" strokecolor="#000000">
                <v:path arrowok="t"/>
              </v:shape>
            </v:group>
            <v:group style="position:absolute;left:6367;top:-388;width:40;height:2" coordorigin="6367,-388" coordsize="40,2">
              <v:shape style="position:absolute;left:6367;top:-388;width:40;height:2" coordorigin="6367,-388" coordsize="40,0" path="m6367,-388l6408,-388e" filled="f" stroked="t" strokeweight="1.71pt" strokecolor="#000000">
                <v:path arrowok="t"/>
              </v:shape>
            </v:group>
            <v:group style="position:absolute;left:6952;top:-388;width:40;height:2" coordorigin="6952,-388" coordsize="40,2">
              <v:shape style="position:absolute;left:6952;top:-388;width:40;height:2" coordorigin="6952,-388" coordsize="40,0" path="m6952,-388l6993,-388e" filled="f" stroked="t" strokeweight="1.71pt" strokecolor="#000000">
                <v:path arrowok="t"/>
              </v:shape>
            </v:group>
            <v:group style="position:absolute;left:7537;top:-388;width:40;height:2" coordorigin="7537,-388" coordsize="40,2">
              <v:shape style="position:absolute;left:7537;top:-388;width:40;height:2" coordorigin="7537,-388" coordsize="40,0" path="m7537,-388l7578,-388e" filled="f" stroked="t" strokeweight="1.71pt" strokecolor="#000000">
                <v:path arrowok="t"/>
              </v:shape>
            </v:group>
            <v:group style="position:absolute;left:8122;top:-388;width:40;height:2" coordorigin="8122,-388" coordsize="40,2">
              <v:shape style="position:absolute;left:8122;top:-388;width:40;height:2" coordorigin="8122,-388" coordsize="40,0" path="m8122,-388l8163,-388e" filled="f" stroked="t" strokeweight="1.71pt" strokecolor="#000000">
                <v:path arrowok="t"/>
              </v:shape>
            </v:group>
            <v:group style="position:absolute;left:5510;top:-405;width:2;height:3405" coordorigin="5510,-405" coordsize="2,3405">
              <v:shape style="position:absolute;left:5510;top:-405;width:2;height:3405" coordorigin="5510,-405" coordsize="0,3405" path="m5510,3000l5510,-405e" filled="f" stroked="t" strokeweight="2.00025pt" strokecolor="#000000">
                <v:path arrowok="t"/>
              </v:shape>
            </v:group>
            <v:group style="position:absolute;left:8435;top:-405;width:2;height:3405" coordorigin="8435,-405" coordsize="2,3405">
              <v:shape style="position:absolute;left:8435;top:-405;width:2;height:3405" coordorigin="8435,-405" coordsize="0,3405" path="m8435,3000l8435,-405e" filled="f" stroked="t" strokeweight="2.00025pt" strokecolor="#000000">
                <v:path arrowok="t"/>
              </v:shape>
            </v:group>
            <v:group style="position:absolute;left:5510;top:3000;width:34;height:2" coordorigin="5510,3000" coordsize="34,2">
              <v:shape style="position:absolute;left:5510;top:3000;width:34;height:2" coordorigin="5510,3000" coordsize="34,0" path="m5510,3000l5544,3000e" filled="f" stroked="t" strokeweight="2.00025pt" strokecolor="#000000">
                <v:path arrowok="t"/>
              </v:shape>
            </v:group>
            <v:group style="position:absolute;left:5510;top:2054;width:34;height:2" coordorigin="5510,2054" coordsize="34,2">
              <v:shape style="position:absolute;left:5510;top:2054;width:34;height:2" coordorigin="5510,2054" coordsize="34,0" path="m5510,2054l5544,2054e" filled="f" stroked="t" strokeweight="2.00025pt" strokecolor="#000000">
                <v:path arrowok="t"/>
              </v:shape>
            </v:group>
            <v:group style="position:absolute;left:5510;top:1108;width:34;height:2" coordorigin="5510,1108" coordsize="34,2">
              <v:shape style="position:absolute;left:5510;top:1108;width:34;height:2" coordorigin="5510,1108" coordsize="34,0" path="m5510,1108l5544,1108e" filled="f" stroked="t" strokeweight="2.00025pt" strokecolor="#000000">
                <v:path arrowok="t"/>
              </v:shape>
            </v:group>
            <v:group style="position:absolute;left:5510;top:163;width:34;height:2" coordorigin="5510,163" coordsize="34,2">
              <v:shape style="position:absolute;left:5510;top:163;width:34;height:2" coordorigin="5510,163" coordsize="34,0" path="m5510,163l5544,163e" filled="f" stroked="t" strokeweight="2.00025pt" strokecolor="#000000">
                <v:path arrowok="t"/>
              </v:shape>
            </v:group>
            <v:group style="position:absolute;left:8401;top:3000;width:34;height:2" coordorigin="8401,3000" coordsize="34,2">
              <v:shape style="position:absolute;left:8401;top:3000;width:34;height:2" coordorigin="8401,3000" coordsize="34,0" path="m8435,3000l8401,3000e" filled="f" stroked="t" strokeweight="2.00025pt" strokecolor="#000000">
                <v:path arrowok="t"/>
              </v:shape>
            </v:group>
            <v:group style="position:absolute;left:8401;top:2054;width:34;height:2" coordorigin="8401,2054" coordsize="34,2">
              <v:shape style="position:absolute;left:8401;top:2054;width:34;height:2" coordorigin="8401,2054" coordsize="34,0" path="m8435,2054l8401,2054e" filled="f" stroked="t" strokeweight="2.00025pt" strokecolor="#000000">
                <v:path arrowok="t"/>
              </v:shape>
            </v:group>
            <v:group style="position:absolute;left:8401;top:1108;width:34;height:2" coordorigin="8401,1108" coordsize="34,2">
              <v:shape style="position:absolute;left:8401;top:1108;width:34;height:2" coordorigin="8401,1108" coordsize="34,0" path="m8435,1108l8401,1108e" filled="f" stroked="t" strokeweight="2.00025pt" strokecolor="#000000">
                <v:path arrowok="t"/>
              </v:shape>
            </v:group>
            <v:group style="position:absolute;left:8401;top:163;width:34;height:2" coordorigin="8401,163" coordsize="34,2">
              <v:shape style="position:absolute;left:8401;top:163;width:34;height:2" coordorigin="8401,163" coordsize="34,0" path="m8435,163l8401,163e" filled="f" stroked="t" strokeweight="2.00025pt" strokecolor="#000000">
                <v:path arrowok="t"/>
              </v:shape>
            </v:group>
            <v:group style="position:absolute;left:5656;top:2054;width:293;height:946" coordorigin="5656,2054" coordsize="293,946">
              <v:shape style="position:absolute;left:5656;top:2054;width:293;height:946" coordorigin="5656,2054" coordsize="293,946" path="m5656,3000l5949,3000,5949,2054,5656,2054,5656,3000e" filled="t" fillcolor="#352A85" stroked="f">
                <v:path arrowok="t"/>
                <v:fill/>
              </v:shape>
            </v:group>
            <v:group style="position:absolute;left:6241;top:-216;width:293;height:3216" coordorigin="6241,-216" coordsize="293,3216">
              <v:shape style="position:absolute;left:6241;top:-216;width:293;height:3216" coordorigin="6241,-216" coordsize="293,3216" path="m6241,3000l6534,3000,6534,-216,6241,-216,6241,3000e" filled="t" fillcolor="#352A85" stroked="f">
                <v:path arrowok="t"/>
                <v:fill/>
              </v:shape>
            </v:group>
            <v:group style="position:absolute;left:6826;top:2054;width:293;height:946" coordorigin="6826,2054" coordsize="293,946">
              <v:shape style="position:absolute;left:6826;top:2054;width:293;height:946" coordorigin="6826,2054" coordsize="293,946" path="m6826,3000l7119,3000,7119,2054,6826,2054,6826,3000e" filled="t" fillcolor="#352A85" stroked="f">
                <v:path arrowok="t"/>
                <v:fill/>
              </v:shape>
            </v:group>
            <v:group style="position:absolute;left:7411;top:2622;width:293;height:378" coordorigin="7411,2622" coordsize="293,378">
              <v:shape style="position:absolute;left:7411;top:2622;width:293;height:378" coordorigin="7411,2622" coordsize="293,378" path="m7411,3000l7704,3000,7704,2622,7411,2622,7411,3000e" filled="t" fillcolor="#352A85" stroked="f">
                <v:path arrowok="t"/>
                <v:fill/>
              </v:shape>
            </v:group>
            <v:group style="position:absolute;left:7996;top:2811;width:293;height:189" coordorigin="7996,2811" coordsize="293,189">
              <v:shape style="position:absolute;left:7996;top:2811;width:293;height:189" coordorigin="7996,2811" coordsize="293,189" path="m7996,3000l8289,3000,8289,2811,7996,2811,7996,3000e" filled="t" fillcolor="#352A85" stroked="f">
                <v:path arrowok="t"/>
                <v:fill/>
              </v:shape>
            </v:group>
            <v:group style="position:absolute;left:5656;top:2054;width:293;height:946" coordorigin="5656,2054" coordsize="293,946">
              <v:shape style="position:absolute;left:5656;top:2054;width:293;height:946" coordorigin="5656,2054" coordsize="293,946" path="m5656,3000l5656,2054,5949,2054,5949,3000,5656,3000e" filled="f" stroked="t" strokeweight=".75pt" strokecolor="#000000">
                <v:path arrowok="t"/>
              </v:shape>
            </v:group>
            <v:group style="position:absolute;left:6241;top:-216;width:293;height:3216" coordorigin="6241,-216" coordsize="293,3216">
              <v:shape style="position:absolute;left:6241;top:-216;width:293;height:3216" coordorigin="6241,-216" coordsize="293,3216" path="m6241,3000l6241,-216,6534,-216,6534,3000,6241,3000e" filled="f" stroked="t" strokeweight=".75pt" strokecolor="#000000">
                <v:path arrowok="t"/>
              </v:shape>
            </v:group>
            <v:group style="position:absolute;left:6826;top:2054;width:293;height:946" coordorigin="6826,2054" coordsize="293,946">
              <v:shape style="position:absolute;left:6826;top:2054;width:293;height:946" coordorigin="6826,2054" coordsize="293,946" path="m6826,3000l6826,2054,7119,2054,7119,3000,6826,3000e" filled="f" stroked="t" strokeweight=".75pt" strokecolor="#000000">
                <v:path arrowok="t"/>
              </v:shape>
            </v:group>
            <v:group style="position:absolute;left:7411;top:2622;width:293;height:378" coordorigin="7411,2622" coordsize="293,378">
              <v:shape style="position:absolute;left:7411;top:2622;width:293;height:378" coordorigin="7411,2622" coordsize="293,378" path="m7411,3000l7411,2622,7704,2622,7704,3000,7411,3000e" filled="f" stroked="t" strokeweight=".75pt" strokecolor="#000000">
                <v:path arrowok="t"/>
              </v:shape>
            </v:group>
            <v:group style="position:absolute;left:7996;top:2811;width:293;height:189" coordorigin="7996,2811" coordsize="293,189">
              <v:shape style="position:absolute;left:7996;top:2811;width:293;height:189" coordorigin="7996,2811" coordsize="293,189" path="m7996,3000l7996,2811,8289,2811,8289,3000,7996,3000e" filled="f" stroked="t" strokeweight=".75pt" strokecolor="#000000">
                <v:path arrowok="t"/>
              </v:shape>
            </v:group>
            <v:group style="position:absolute;left:5510;top:3000;width:2925;height:2" coordorigin="5510,3000" coordsize="2925,2">
              <v:shape style="position:absolute;left:5510;top:3000;width:2925;height:2" coordorigin="5510,3000" coordsize="2925,0" path="m5510,3000l8435,3000e" filled="f" stroked="t" strokeweight=".75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327835pt;margin-top:11.977824pt;width:14.0pt;height:106.028005pt;mso-position-horizontal-relative:page;mso-position-vertical-relative:paragraph;z-index:-7299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0" w:after="0" w:line="240" w:lineRule="auto"/>
        <w:ind w:left="3394" w:right="5043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0" w:after="0" w:line="240" w:lineRule="auto"/>
        <w:ind w:left="3529" w:right="504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0" w:after="0" w:line="240" w:lineRule="auto"/>
        <w:ind w:left="3529" w:right="5042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20.295425pt;margin-top:43.62709pt;width:88.032032pt;height:12.000004pt;mso-position-horizontal-relative:page;mso-position-vertical-relative:paragraph;z-index:-7298;rotation:315" type="#_x0000_t136" fillcolor="#000000" stroked="f">
            <o:extrusion v:ext="view" autorotationcenter="t"/>
            <v:textpath style="font-family:&amp;quot;Arial&amp;quot;;font-size:12pt;v-text-kern:t;mso-text-shadow:auto" string="Really enjoyed it"/>
          </v:shape>
        </w:pict>
      </w:r>
      <w:r>
        <w:rPr/>
        <w:pict>
          <w10:wrap type="none"/>
          <v:shape style="position:absolute;margin-left:279.646271pt;margin-top:31.195866pt;width:52.692019pt;height:12.000004pt;mso-position-horizontal-relative:page;mso-position-vertical-relative:paragraph;z-index:-7297;rotation:315" type="#_x0000_t136" fillcolor="#000000" stroked="f">
            <o:extrusion v:ext="view" autorotationcenter="t"/>
            <v:textpath style="font-family:&amp;quot;Arial&amp;quot;;font-size:12pt;v-text-kern:t;mso-text-shadow:auto" string="Enjoyed it"/>
          </v:shape>
        </w:pict>
      </w:r>
      <w:r>
        <w:rPr/>
        <w:pict>
          <w10:wrap type="none"/>
          <v:shape style="position:absolute;margin-left:321.025055pt;margin-top:26.075138pt;width:38.676016pt;height:12.000004pt;mso-position-horizontal-relative:page;mso-position-vertical-relative:paragraph;z-index:-7296;rotation:315" type="#_x0000_t136" fillcolor="#000000" stroked="f">
            <o:extrusion v:ext="view" autorotationcenter="t"/>
            <v:textpath style="font-family:&amp;quot;Arial&amp;quot;;font-size:12pt;v-text-kern:t;mso-text-shadow:auto" string="Neither"/>
          </v:shape>
        </w:pict>
      </w:r>
      <w:r>
        <w:rPr/>
        <w:pict>
          <w10:wrap type="none"/>
          <v:shape style="position:absolute;margin-left:315.677979pt;margin-top:40.326244pt;width:79.368029pt;height:12.000004pt;mso-position-horizontal-relative:page;mso-position-vertical-relative:paragraph;z-index:-7295;rotation:315" type="#_x0000_t136" fillcolor="#000000" stroked="f">
            <o:extrusion v:ext="view" autorotationcenter="t"/>
            <v:textpath style="font-family:&amp;quot;Arial&amp;quot;;font-size:12pt;v-text-kern:t;mso-text-shadow:auto" string="Did not enjoy it"/>
          </v:shape>
        </w:pict>
      </w:r>
      <w:r>
        <w:rPr/>
        <w:pict>
          <w10:wrap type="none"/>
          <v:shape style="position:absolute;margin-left:314.923798pt;margin-top:52.990459pt;width:114.048041pt;height:12.000004pt;mso-position-horizontal-relative:page;mso-position-vertical-relative:paragraph;z-index:-7294;rotation:315" type="#_x0000_t136" fillcolor="#000000" stroked="f">
            <o:extrusion v:ext="view" autorotationcenter="t"/>
            <v:textpath style="font-family:&amp;quot;Arial&amp;quot;;font-size:12pt;v-text-kern:t;mso-text-shadow:auto" string="Really did not enjoy it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C.2: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Bubble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Neither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240" w:lineRule="auto"/>
        <w:ind w:left="38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109" w:right="570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0.249878pt;margin-top:-24.119299pt;width:162.500252pt;height:189.500253pt;mso-position-horizontal-relative:page;mso-position-vertical-relative:paragraph;z-index:-7293" coordorigin="5205,-482" coordsize="3250,3790">
            <v:group style="position:absolute;left:5225;top:3288;width:3210;height:2" coordorigin="5225,3288" coordsize="3210,2">
              <v:shape style="position:absolute;left:5225;top:3288;width:3210;height:2" coordorigin="5225,3288" coordsize="3210,0" path="m5225,3288l8435,3288e" filled="f" stroked="t" strokeweight="2.00025pt" strokecolor="#000000">
                <v:path arrowok="t"/>
              </v:shape>
            </v:group>
            <v:group style="position:absolute;left:5740;top:3269;width:40;height:2" coordorigin="5740,3269" coordsize="40,2">
              <v:shape style="position:absolute;left:5740;top:3269;width:40;height:2" coordorigin="5740,3269" coordsize="40,0" path="m5740,3269l5780,3269e" filled="f" stroked="t" strokeweight="1.875pt" strokecolor="#000000">
                <v:path arrowok="t"/>
              </v:shape>
            </v:group>
            <v:group style="position:absolute;left:6810;top:3269;width:40;height:2" coordorigin="6810,3269" coordsize="40,2">
              <v:shape style="position:absolute;left:6810;top:3269;width:40;height:2" coordorigin="6810,3269" coordsize="40,0" path="m6810,3269l6850,3269e" filled="f" stroked="t" strokeweight="1.875pt" strokecolor="#000000">
                <v:path arrowok="t"/>
              </v:shape>
            </v:group>
            <v:group style="position:absolute;left:7880;top:3269;width:40;height:2" coordorigin="7880,3269" coordsize="40,2">
              <v:shape style="position:absolute;left:7880;top:3269;width:40;height:2" coordorigin="7880,3269" coordsize="40,0" path="m7880,3269l7920,3269e" filled="f" stroked="t" strokeweight="1.875pt" strokecolor="#000000">
                <v:path arrowok="t"/>
              </v:shape>
            </v:group>
            <v:group style="position:absolute;left:5225;top:-462;width:3210;height:2" coordorigin="5225,-462" coordsize="3210,2">
              <v:shape style="position:absolute;left:5225;top:-462;width:3210;height:2" coordorigin="5225,-462" coordsize="3210,0" path="m5225,-462l8435,-462e" filled="f" stroked="t" strokeweight="2.00025pt" strokecolor="#000000">
                <v:path arrowok="t"/>
              </v:shape>
            </v:group>
            <v:group style="position:absolute;left:5740;top:-444;width:40;height:2" coordorigin="5740,-444" coordsize="40,2">
              <v:shape style="position:absolute;left:5740;top:-444;width:40;height:2" coordorigin="5740,-444" coordsize="40,0" path="m5740,-444l5780,-444e" filled="f" stroked="t" strokeweight="1.875pt" strokecolor="#000000">
                <v:path arrowok="t"/>
              </v:shape>
            </v:group>
            <v:group style="position:absolute;left:6810;top:-444;width:40;height:2" coordorigin="6810,-444" coordsize="40,2">
              <v:shape style="position:absolute;left:6810;top:-444;width:40;height:2" coordorigin="6810,-444" coordsize="40,0" path="m6810,-444l6850,-444e" filled="f" stroked="t" strokeweight="1.875pt" strokecolor="#000000">
                <v:path arrowok="t"/>
              </v:shape>
            </v:group>
            <v:group style="position:absolute;left:7880;top:-444;width:40;height:2" coordorigin="7880,-444" coordsize="40,2">
              <v:shape style="position:absolute;left:7880;top:-444;width:40;height:2" coordorigin="7880,-444" coordsize="40,0" path="m7880,-444l7920,-444e" filled="f" stroked="t" strokeweight="1.875pt" strokecolor="#000000">
                <v:path arrowok="t"/>
              </v:shape>
            </v:group>
            <v:group style="position:absolute;left:5225;top:-462;width:2;height:3750" coordorigin="5225,-462" coordsize="2,3750">
              <v:shape style="position:absolute;left:5225;top:-462;width:2;height:3750" coordorigin="5225,-462" coordsize="0,3750" path="m5225,3288l5225,-462e" filled="f" stroked="t" strokeweight="2.00025pt" strokecolor="#000000">
                <v:path arrowok="t"/>
              </v:shape>
            </v:group>
            <v:group style="position:absolute;left:8435;top:-462;width:2;height:3750" coordorigin="8435,-462" coordsize="2,3750">
              <v:shape style="position:absolute;left:8435;top:-462;width:2;height:3750" coordorigin="8435,-462" coordsize="0,3750" path="m8435,3288l8435,-462e" filled="f" stroked="t" strokeweight="2.00025pt" strokecolor="#000000">
                <v:path arrowok="t"/>
              </v:shape>
            </v:group>
            <v:group style="position:absolute;left:5225;top:3288;width:38;height:2" coordorigin="5225,3288" coordsize="38,2">
              <v:shape style="position:absolute;left:5225;top:3288;width:38;height:2" coordorigin="5225,3288" coordsize="38,0" path="m5225,3288l5263,3288e" filled="f" stroked="t" strokeweight="2.00025pt" strokecolor="#000000">
                <v:path arrowok="t"/>
              </v:shape>
            </v:group>
            <v:group style="position:absolute;left:5225;top:2246;width:38;height:2" coordorigin="5225,2246" coordsize="38,2">
              <v:shape style="position:absolute;left:5225;top:2246;width:38;height:2" coordorigin="5225,2246" coordsize="38,0" path="m5225,2246l5263,2246e" filled="f" stroked="t" strokeweight="2.00025pt" strokecolor="#000000">
                <v:path arrowok="t"/>
              </v:shape>
            </v:group>
            <v:group style="position:absolute;left:5225;top:1204;width:38;height:2" coordorigin="5225,1204" coordsize="38,2">
              <v:shape style="position:absolute;left:5225;top:1204;width:38;height:2" coordorigin="5225,1204" coordsize="38,0" path="m5225,1204l5263,1204e" filled="f" stroked="t" strokeweight="2.00025pt" strokecolor="#000000">
                <v:path arrowok="t"/>
              </v:shape>
            </v:group>
            <v:group style="position:absolute;left:5225;top:163;width:38;height:2" coordorigin="5225,163" coordsize="38,2">
              <v:shape style="position:absolute;left:5225;top:163;width:38;height:2" coordorigin="5225,163" coordsize="38,0" path="m5225,163l5263,163e" filled="f" stroked="t" strokeweight="2.00025pt" strokecolor="#000000">
                <v:path arrowok="t"/>
              </v:shape>
            </v:group>
            <v:group style="position:absolute;left:8398;top:3288;width:38;height:2" coordorigin="8398,3288" coordsize="38,2">
              <v:shape style="position:absolute;left:8398;top:3288;width:38;height:2" coordorigin="8398,3288" coordsize="38,0" path="m8435,3288l8398,3288e" filled="f" stroked="t" strokeweight="2.00025pt" strokecolor="#000000">
                <v:path arrowok="t"/>
              </v:shape>
            </v:group>
            <v:group style="position:absolute;left:8398;top:2246;width:38;height:2" coordorigin="8398,2246" coordsize="38,2">
              <v:shape style="position:absolute;left:8398;top:2246;width:38;height:2" coordorigin="8398,2246" coordsize="38,0" path="m8435,2246l8398,2246e" filled="f" stroked="t" strokeweight="2.00025pt" strokecolor="#000000">
                <v:path arrowok="t"/>
              </v:shape>
            </v:group>
            <v:group style="position:absolute;left:8398;top:1204;width:38;height:2" coordorigin="8398,1204" coordsize="38,2">
              <v:shape style="position:absolute;left:8398;top:1204;width:38;height:2" coordorigin="8398,1204" coordsize="38,0" path="m8435,1204l8398,1204e" filled="f" stroked="t" strokeweight="2.00025pt" strokecolor="#000000">
                <v:path arrowok="t"/>
              </v:shape>
            </v:group>
            <v:group style="position:absolute;left:8398;top:163;width:38;height:2" coordorigin="8398,163" coordsize="38,2">
              <v:shape style="position:absolute;left:8398;top:163;width:38;height:2" coordorigin="8398,163" coordsize="38,0" path="m8435,163l8398,163e" filled="f" stroked="t" strokeweight="2.00025pt" strokecolor="#000000">
                <v:path arrowok="t"/>
              </v:shape>
            </v:group>
            <v:group style="position:absolute;left:5492;top:-462;width:535;height:3750" coordorigin="5492,-462" coordsize="535,3750">
              <v:shape style="position:absolute;left:5492;top:-462;width:535;height:3750" coordorigin="5492,-462" coordsize="535,3750" path="m5492,3288l6028,3288,6028,-462,5492,-462,5492,3288e" filled="t" fillcolor="#352A85" stroked="f">
                <v:path arrowok="t"/>
                <v:fill/>
              </v:shape>
            </v:group>
            <v:group style="position:absolute;left:6563;top:1413;width:535;height:1875" coordorigin="6563,1413" coordsize="535,1875">
              <v:shape style="position:absolute;left:6563;top:1413;width:535;height:1875" coordorigin="6563,1413" coordsize="535,1875" path="m6563,3288l7097,3288,7097,1413,6563,1413,6563,3288e" filled="t" fillcolor="#352A85" stroked="f">
                <v:path arrowok="t"/>
                <v:fill/>
              </v:shape>
            </v:group>
            <v:group style="position:absolute;left:7633;top:2663;width:535;height:625" coordorigin="7633,2663" coordsize="535,625">
              <v:shape style="position:absolute;left:7633;top:2663;width:535;height:625" coordorigin="7633,2663" coordsize="535,625" path="m7633,3288l8168,3288,8168,2663,7633,2663,7633,3288e" filled="t" fillcolor="#352A85" stroked="f">
                <v:path arrowok="t"/>
                <v:fill/>
              </v:shape>
            </v:group>
            <v:group style="position:absolute;left:5492;top:-462;width:535;height:3750" coordorigin="5492,-462" coordsize="535,3750">
              <v:shape style="position:absolute;left:5492;top:-462;width:535;height:3750" coordorigin="5492,-462" coordsize="535,3750" path="m5492,3288l5492,-462,6028,-462,6028,3288,5492,3288e" filled="f" stroked="t" strokeweight=".75pt" strokecolor="#000000">
                <v:path arrowok="t"/>
              </v:shape>
            </v:group>
            <v:group style="position:absolute;left:6563;top:1413;width:535;height:1875" coordorigin="6563,1413" coordsize="535,1875">
              <v:shape style="position:absolute;left:6563;top:1413;width:535;height:1875" coordorigin="6563,1413" coordsize="535,1875" path="m6563,3288l6563,1413,7098,1413,7098,3288,6563,3288e" filled="f" stroked="t" strokeweight=".75pt" strokecolor="#000000">
                <v:path arrowok="t"/>
              </v:shape>
            </v:group>
            <v:group style="position:absolute;left:7633;top:2663;width:535;height:625" coordorigin="7633,2663" coordsize="535,625">
              <v:shape style="position:absolute;left:7633;top:2663;width:535;height:625" coordorigin="7633,2663" coordsize="535,625" path="m7633,3288l7633,2663,8168,2663,8168,3288,7633,3288e" filled="f" stroked="t" strokeweight=".75pt" strokecolor="#000000">
                <v:path arrowok="t"/>
              </v:shape>
            </v:group>
            <v:group style="position:absolute;left:5225;top:3288;width:3210;height:2" coordorigin="5225,3288" coordsize="3210,2">
              <v:shape style="position:absolute;left:5225;top:3288;width:3210;height:2" coordorigin="5225,3288" coordsize="3210,0" path="m5225,3288l8435,3288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109" w:right="570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77835pt;margin-top:-34.355335pt;width:14.0pt;height:106.028005pt;mso-position-horizontal-relative:page;mso-position-vertical-relative:paragraph;z-index:-7292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70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70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66.148407pt;margin-top:23.656742pt;width:32.016013pt;height:12.000004pt;mso-position-horizontal-relative:page;mso-position-vertical-relative:paragraph;z-index:-7291;rotation:315" type="#_x0000_t136" fillcolor="#000000" stroked="f">
            <o:extrusion v:ext="view" autorotationcenter="t"/>
            <v:textpath style="font-family:&amp;quot;Arial&amp;quot;;font-size:12pt;v-text-kern:t;mso-text-shadow:auto" string="Better"/>
          </v:shape>
        </w:pict>
      </w:r>
      <w:r>
        <w:rPr/>
        <w:pict>
          <w10:wrap type="none"/>
          <v:shape style="position:absolute;margin-left:269.78418pt;margin-top:44.505367pt;width:90.048034pt;height:12.000004pt;mso-position-horizontal-relative:page;mso-position-vertical-relative:paragraph;z-index:-7290;rotation:315" type="#_x0000_t136" fillcolor="#000000" stroked="f">
            <o:extrusion v:ext="view" autorotationcenter="t"/>
            <v:textpath style="font-family:&amp;quot;Arial&amp;quot;;font-size:12pt;v-text-kern:t;mso-text-shadow:auto" string="Stayed the same"/>
          </v:shape>
        </w:pict>
      </w:r>
      <w:r>
        <w:rPr/>
        <w:pict>
          <w10:wrap type="none"/>
          <v:shape style="position:absolute;margin-left:370.63855pt;margin-top:24.84058pt;width:34.668014pt;height:12.000004pt;mso-position-horizontal-relative:page;mso-position-vertical-relative:paragraph;z-index:-7289;rotation:315" type="#_x0000_t136" fillcolor="#000000" stroked="f">
            <o:extrusion v:ext="view" autorotationcenter="t"/>
            <v:textpath style="font-family:&amp;quot;Arial&amp;quot;;font-size:12pt;v-text-kern:t;mso-text-shadow:auto" string="Worse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3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C.3: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3.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think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getting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same,</w:t>
      </w:r>
      <w:r>
        <w:rPr>
          <w:rFonts w:ascii="Arial" w:hAnsi="Arial" w:cs="Arial" w:eastAsia="Arial"/>
          <w:sz w:val="24"/>
          <w:szCs w:val="24"/>
          <w:spacing w:val="14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getting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orse</w:t>
      </w:r>
      <w:r>
        <w:rPr>
          <w:rFonts w:ascii="Arial" w:hAnsi="Arial" w:cs="Arial" w:eastAsia="Arial"/>
          <w:sz w:val="24"/>
          <w:szCs w:val="24"/>
          <w:spacing w:val="29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as</w:t>
      </w:r>
      <w:r>
        <w:rPr>
          <w:rFonts w:ascii="Arial" w:hAnsi="Arial" w:cs="Arial" w:eastAsia="Arial"/>
          <w:sz w:val="24"/>
          <w:szCs w:val="24"/>
          <w:spacing w:val="-3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ere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Bubble</w:t>
      </w:r>
      <w:r>
        <w:rPr>
          <w:rFonts w:ascii="Arial" w:hAnsi="Arial" w:cs="Arial" w:eastAsia="Arial"/>
          <w:sz w:val="24"/>
          <w:szCs w:val="24"/>
          <w:spacing w:val="-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end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comp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red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first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tried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it?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40" w:right="775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Better</w:t>
      </w:r>
    </w:p>
    <w:p>
      <w:pPr>
        <w:spacing w:before="13" w:after="0" w:line="240" w:lineRule="auto"/>
        <w:ind w:left="440" w:right="672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same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777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orse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0" w:after="0" w:line="252" w:lineRule="exact"/>
        <w:ind w:left="38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12" w:lineRule="exact"/>
        <w:ind w:left="3109" w:right="570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0.249878pt;margin-top:2.926962pt;width:162.500252pt;height:176.750253pt;mso-position-horizontal-relative:page;mso-position-vertical-relative:paragraph;z-index:-7288" coordorigin="5205,59" coordsize="3250,3535">
            <v:group style="position:absolute;left:5225;top:3574;width:3210;height:2" coordorigin="5225,3574" coordsize="3210,2">
              <v:shape style="position:absolute;left:5225;top:3574;width:3210;height:2" coordorigin="5225,3574" coordsize="3210,0" path="m5225,3574l8435,3574e" filled="f" stroked="t" strokeweight="2.00025pt" strokecolor="#000000">
                <v:path arrowok="t"/>
              </v:shape>
            </v:group>
            <v:group style="position:absolute;left:5606;top:3556;width:40;height:2" coordorigin="5606,3556" coordsize="40,2">
              <v:shape style="position:absolute;left:5606;top:3556;width:40;height:2" coordorigin="5606,3556" coordsize="40,0" path="m5606,3556l5646,3556e" filled="f" stroked="t" strokeweight="1.7477pt" strokecolor="#000000">
                <v:path arrowok="t"/>
              </v:shape>
            </v:group>
            <v:group style="position:absolute;left:6409;top:3556;width:40;height:2" coordorigin="6409,3556" coordsize="40,2">
              <v:shape style="position:absolute;left:6409;top:3556;width:40;height:2" coordorigin="6409,3556" coordsize="40,0" path="m6409,3556l6449,3556e" filled="f" stroked="t" strokeweight="1.7477pt" strokecolor="#000000">
                <v:path arrowok="t"/>
              </v:shape>
            </v:group>
            <v:group style="position:absolute;left:7211;top:3556;width:40;height:2" coordorigin="7211,3556" coordsize="40,2">
              <v:shape style="position:absolute;left:7211;top:3556;width:40;height:2" coordorigin="7211,3556" coordsize="40,0" path="m7211,3556l7251,3556e" filled="f" stroked="t" strokeweight="1.7477pt" strokecolor="#000000">
                <v:path arrowok="t"/>
              </v:shape>
            </v:group>
            <v:group style="position:absolute;left:8014;top:3556;width:40;height:2" coordorigin="8014,3556" coordsize="40,2">
              <v:shape style="position:absolute;left:8014;top:3556;width:40;height:2" coordorigin="8014,3556" coordsize="40,0" path="m8014,3556l8054,3556e" filled="f" stroked="t" strokeweight="1.7477pt" strokecolor="#000000">
                <v:path arrowok="t"/>
              </v:shape>
            </v:group>
            <v:group style="position:absolute;left:5225;top:79;width:3210;height:2" coordorigin="5225,79" coordsize="3210,2">
              <v:shape style="position:absolute;left:5225;top:79;width:3210;height:2" coordorigin="5225,79" coordsize="3210,0" path="m5225,79l8435,79e" filled="f" stroked="t" strokeweight="2.00025pt" strokecolor="#000000">
                <v:path arrowok="t"/>
              </v:shape>
            </v:group>
            <v:group style="position:absolute;left:5606;top:96;width:40;height:2" coordorigin="5606,96" coordsize="40,2">
              <v:shape style="position:absolute;left:5606;top:96;width:40;height:2" coordorigin="5606,96" coordsize="40,0" path="m5606,96l5646,96e" filled="f" stroked="t" strokeweight="1.748pt" strokecolor="#000000">
                <v:path arrowok="t"/>
              </v:shape>
            </v:group>
            <v:group style="position:absolute;left:6409;top:96;width:40;height:2" coordorigin="6409,96" coordsize="40,2">
              <v:shape style="position:absolute;left:6409;top:96;width:40;height:2" coordorigin="6409,96" coordsize="40,0" path="m6409,96l6449,96e" filled="f" stroked="t" strokeweight="1.748pt" strokecolor="#000000">
                <v:path arrowok="t"/>
              </v:shape>
            </v:group>
            <v:group style="position:absolute;left:7211;top:96;width:40;height:2" coordorigin="7211,96" coordsize="40,2">
              <v:shape style="position:absolute;left:7211;top:96;width:40;height:2" coordorigin="7211,96" coordsize="40,0" path="m7211,96l7251,96e" filled="f" stroked="t" strokeweight="1.748pt" strokecolor="#000000">
                <v:path arrowok="t"/>
              </v:shape>
            </v:group>
            <v:group style="position:absolute;left:8014;top:96;width:40;height:2" coordorigin="8014,96" coordsize="40,2">
              <v:shape style="position:absolute;left:8014;top:96;width:40;height:2" coordorigin="8014,96" coordsize="40,0" path="m8014,96l8054,96e" filled="f" stroked="t" strokeweight="1.748pt" strokecolor="#000000">
                <v:path arrowok="t"/>
              </v:shape>
            </v:group>
            <v:group style="position:absolute;left:5225;top:79;width:2;height:3495" coordorigin="5225,79" coordsize="2,3495">
              <v:shape style="position:absolute;left:5225;top:79;width:2;height:3495" coordorigin="5225,79" coordsize="0,3495" path="m5225,3574l5225,79e" filled="f" stroked="t" strokeweight="2.00025pt" strokecolor="#000000">
                <v:path arrowok="t"/>
              </v:shape>
            </v:group>
            <v:group style="position:absolute;left:8435;top:79;width:2;height:3495" coordorigin="8435,79" coordsize="2,3495">
              <v:shape style="position:absolute;left:8435;top:79;width:2;height:3495" coordorigin="8435,79" coordsize="0,3495" path="m8435,3574l8435,79e" filled="f" stroked="t" strokeweight="2.00025pt" strokecolor="#000000">
                <v:path arrowok="t"/>
              </v:shape>
            </v:group>
            <v:group style="position:absolute;left:5225;top:3574;width:35;height:2" coordorigin="5225,3574" coordsize="35,2">
              <v:shape style="position:absolute;left:5225;top:3574;width:35;height:2" coordorigin="5225,3574" coordsize="35,0" path="m5225,3574l5260,3574e" filled="f" stroked="t" strokeweight="2.00025pt" strokecolor="#000000">
                <v:path arrowok="t"/>
              </v:shape>
            </v:group>
            <v:group style="position:absolute;left:5225;top:2409;width:35;height:2" coordorigin="5225,2409" coordsize="35,2">
              <v:shape style="position:absolute;left:5225;top:2409;width:35;height:2" coordorigin="5225,2409" coordsize="35,0" path="m5225,2409l5260,2409e" filled="f" stroked="t" strokeweight="2.00025pt" strokecolor="#000000">
                <v:path arrowok="t"/>
              </v:shape>
            </v:group>
            <v:group style="position:absolute;left:5225;top:1244;width:35;height:2" coordorigin="5225,1244" coordsize="35,2">
              <v:shape style="position:absolute;left:5225;top:1244;width:35;height:2" coordorigin="5225,1244" coordsize="35,0" path="m5225,1244l5260,1244e" filled="f" stroked="t" strokeweight="2.00025pt" strokecolor="#000000">
                <v:path arrowok="t"/>
              </v:shape>
            </v:group>
            <v:group style="position:absolute;left:5225;top:79;width:35;height:2" coordorigin="5225,79" coordsize="35,2">
              <v:shape style="position:absolute;left:5225;top:79;width:35;height:2" coordorigin="5225,79" coordsize="35,0" path="m5225,79l5260,79e" filled="f" stroked="t" strokeweight="2.00025pt" strokecolor="#000000">
                <v:path arrowok="t"/>
              </v:shape>
            </v:group>
            <v:group style="position:absolute;left:8400;top:3574;width:35;height:2" coordorigin="8400,3574" coordsize="35,2">
              <v:shape style="position:absolute;left:8400;top:3574;width:35;height:2" coordorigin="8400,3574" coordsize="35,0" path="m8435,3574l8400,3574e" filled="f" stroked="t" strokeweight="2.00025pt" strokecolor="#000000">
                <v:path arrowok="t"/>
              </v:shape>
            </v:group>
            <v:group style="position:absolute;left:8400;top:2409;width:35;height:2" coordorigin="8400,2409" coordsize="35,2">
              <v:shape style="position:absolute;left:8400;top:2409;width:35;height:2" coordorigin="8400,2409" coordsize="35,0" path="m8435,2409l8400,2409e" filled="f" stroked="t" strokeweight="2.00025pt" strokecolor="#000000">
                <v:path arrowok="t"/>
              </v:shape>
            </v:group>
            <v:group style="position:absolute;left:8400;top:1244;width:35;height:2" coordorigin="8400,1244" coordsize="35,2">
              <v:shape style="position:absolute;left:8400;top:1244;width:35;height:2" coordorigin="8400,1244" coordsize="35,0" path="m8435,1244l8400,1244e" filled="f" stroked="t" strokeweight="2.00025pt" strokecolor="#000000">
                <v:path arrowok="t"/>
              </v:shape>
            </v:group>
            <v:group style="position:absolute;left:8400;top:79;width:35;height:2" coordorigin="8400,79" coordsize="35,2">
              <v:shape style="position:absolute;left:8400;top:79;width:35;height:2" coordorigin="8400,79" coordsize="35,0" path="m8435,79l8400,79e" filled="f" stroked="t" strokeweight="2.00025pt" strokecolor="#000000">
                <v:path arrowok="t"/>
              </v:shape>
            </v:group>
            <v:group style="position:absolute;left:5426;top:1244;width:401;height:2330" coordorigin="5426,1244" coordsize="401,2330">
              <v:shape style="position:absolute;left:5426;top:1244;width:401;height:2330" coordorigin="5426,1244" coordsize="401,2330" path="m5426,3574l5827,3574,5827,1244,5426,1244,5426,3574e" filled="t" fillcolor="#352A85" stroked="f">
                <v:path arrowok="t"/>
                <v:fill/>
              </v:shape>
            </v:group>
            <v:group style="position:absolute;left:6228;top:79;width:401;height:3495" coordorigin="6228,79" coordsize="401,3495">
              <v:shape style="position:absolute;left:6228;top:79;width:401;height:3495" coordorigin="6228,79" coordsize="401,3495" path="m6228,3574l6629,3574,6629,79,6228,79,6228,3574e" filled="t" fillcolor="#352A85" stroked="f">
                <v:path arrowok="t"/>
                <v:fill/>
              </v:shape>
            </v:group>
            <v:group style="position:absolute;left:7031;top:2642;width:401;height:932" coordorigin="7031,2642" coordsize="401,932">
              <v:shape style="position:absolute;left:7031;top:2642;width:401;height:932" coordorigin="7031,2642" coordsize="401,932" path="m7031,3574l7432,3574,7432,2642,7031,2642,7031,3574e" filled="t" fillcolor="#352A85" stroked="f">
                <v:path arrowok="t"/>
                <v:fill/>
              </v:shape>
            </v:group>
            <v:group style="position:absolute;left:7833;top:3341;width:401;height:233" coordorigin="7833,3341" coordsize="401,233">
              <v:shape style="position:absolute;left:7833;top:3341;width:401;height:233" coordorigin="7833,3341" coordsize="401,233" path="m7833,3574l8234,3574,8234,3341,7833,3341,7833,3574e" filled="t" fillcolor="#352A85" stroked="f">
                <v:path arrowok="t"/>
                <v:fill/>
              </v:shape>
            </v:group>
            <v:group style="position:absolute;left:5426;top:1244;width:401;height:2330" coordorigin="5426,1244" coordsize="401,2330">
              <v:shape style="position:absolute;left:5426;top:1244;width:401;height:2330" coordorigin="5426,1244" coordsize="401,2330" path="m5426,3574l5426,1244,5827,1244,5827,3574,5426,3574e" filled="f" stroked="t" strokeweight=".75pt" strokecolor="#000000">
                <v:path arrowok="t"/>
              </v:shape>
            </v:group>
            <v:group style="position:absolute;left:6228;top:79;width:401;height:3495" coordorigin="6228,79" coordsize="401,3495">
              <v:shape style="position:absolute;left:6228;top:79;width:401;height:3495" coordorigin="6228,79" coordsize="401,3495" path="m6228,3574l6228,79,6629,79,6629,3574,6228,3574e" filled="f" stroked="t" strokeweight=".75pt" strokecolor="#000000">
                <v:path arrowok="t"/>
              </v:shape>
            </v:group>
            <v:group style="position:absolute;left:7031;top:2642;width:401;height:932" coordorigin="7031,2642" coordsize="401,932">
              <v:shape style="position:absolute;left:7031;top:2642;width:401;height:932" coordorigin="7031,2642" coordsize="401,932" path="m7031,3574l7031,2642,7432,2642,7432,3574,7031,3574e" filled="f" stroked="t" strokeweight=".75pt" strokecolor="#000000">
                <v:path arrowok="t"/>
              </v:shape>
            </v:group>
            <v:group style="position:absolute;left:7833;top:3341;width:401;height:233" coordorigin="7833,3341" coordsize="401,233">
              <v:shape style="position:absolute;left:7833;top:3341;width:401;height:233" coordorigin="7833,3341" coordsize="401,233" path="m7833,3574l7833,3341,8234,3341,8234,3574,7833,3574e" filled="f" stroked="t" strokeweight=".75pt" strokecolor="#000000">
                <v:path arrowok="t"/>
              </v:shape>
            </v:group>
            <v:group style="position:absolute;left:5225;top:3574;width:3210;height:2" coordorigin="5225,3574" coordsize="3210,2">
              <v:shape style="position:absolute;left:5225;top:3574;width:3210;height:2" coordorigin="5225,3574" coordsize="3210,0" path="m5225,3574l8435,3574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109" w:right="570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77835pt;margin-top:-15.647154pt;width:14.0pt;height:106.028005pt;mso-position-horizontal-relative:page;mso-position-vertical-relative:paragraph;z-index:-7287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244" w:right="570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244" w:right="570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32.596878pt;margin-top:34.848751pt;width:63.360024pt;height:12.000004pt;mso-position-horizontal-relative:page;mso-position-vertical-relative:paragraph;z-index:-7286;rotation:315" type="#_x0000_t136" fillcolor="#000000" stroked="f">
            <o:extrusion v:ext="view" autorotationcenter="t"/>
            <v:textpath style="font-family:&amp;quot;Arial&amp;quot;;font-size:12pt;v-text-kern:t;mso-text-shadow:auto" string="Very helpful"/>
          </v:shape>
        </w:pict>
      </w:r>
      <w:r>
        <w:rPr/>
        <w:pict>
          <w10:wrap type="none"/>
          <v:shape style="position:absolute;margin-left:245.228973pt;margin-top:46.333717pt;width:95.376036pt;height:12.000004pt;mso-position-horizontal-relative:page;mso-position-vertical-relative:paragraph;z-index:-7285;rotation:315" type="#_x0000_t136" fillcolor="#000000" stroked="f">
            <o:extrusion v:ext="view" autorotationcenter="t"/>
            <v:textpath style="font-family:&amp;quot;Arial&amp;quot;;font-size:12pt;v-text-kern:t;mso-text-shadow:auto" string="Somewhat helpful"/>
          </v:shape>
        </w:pict>
      </w:r>
      <w:r>
        <w:rPr/>
        <w:pict>
          <w10:wrap type="none"/>
          <v:shape style="position:absolute;margin-left:317.968201pt;margin-top:32.727566pt;width:57.360022pt;height:12.000004pt;mso-position-horizontal-relative:page;mso-position-vertical-relative:paragraph;z-index:-7284;rotation:315" type="#_x0000_t136" fillcolor="#000000" stroked="f">
            <o:extrusion v:ext="view" autorotationcenter="t"/>
            <v:textpath style="font-family:&amp;quot;Arial&amp;quot;;font-size:12pt;v-text-kern:t;mso-text-shadow:auto" string="Not helpful"/>
          </v:shape>
        </w:pict>
      </w:r>
      <w:r>
        <w:rPr/>
        <w:pict>
          <w10:wrap type="none"/>
          <v:shape style="position:absolute;margin-left:314.607666pt;margin-top:50.869175pt;width:108.04804pt;height:12.000004pt;mso-position-horizontal-relative:page;mso-position-vertical-relative:paragraph;z-index:-7283;rotation:315" type="#_x0000_t136" fillcolor="#000000" stroked="f">
            <o:extrusion v:ext="view" autorotationcenter="t"/>
            <v:textpath style="font-family:&amp;quot;Arial&amp;quot;;font-size:12pt;v-text-kern:t;mso-text-shadow:auto" string="A total waste of time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4" w:after="0" w:line="251" w:lineRule="auto"/>
        <w:ind w:left="440" w:right="3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58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C.4: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4.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pretend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scanner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where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learn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Bubble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Gulp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efore</w:t>
      </w:r>
      <w:r>
        <w:rPr>
          <w:rFonts w:ascii="Arial" w:hAnsi="Arial" w:cs="Arial" w:eastAsia="Arial"/>
          <w:sz w:val="24"/>
          <w:szCs w:val="24"/>
          <w:spacing w:val="3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etting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actual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scanner.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think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pretend</w:t>
      </w:r>
      <w:r>
        <w:rPr>
          <w:rFonts w:ascii="Arial" w:hAnsi="Arial" w:cs="Arial" w:eastAsia="Arial"/>
          <w:sz w:val="24"/>
          <w:szCs w:val="24"/>
          <w:spacing w:val="1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scanner</w:t>
      </w:r>
      <w:r>
        <w:rPr>
          <w:rFonts w:ascii="Arial" w:hAnsi="Arial" w:cs="Arial" w:eastAsia="Arial"/>
          <w:sz w:val="24"/>
          <w:szCs w:val="24"/>
          <w:spacing w:val="1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first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ould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een/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440" w:right="715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ery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helpful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657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Somewhat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helpful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7242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elpful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6323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ast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</w:t>
      </w:r>
    </w:p>
    <w:p>
      <w:pPr>
        <w:jc w:val="both"/>
        <w:spacing w:after="0"/>
        <w:sectPr>
          <w:pgMar w:header="0" w:footer="821" w:top="1480" w:bottom="1020" w:left="1720" w:right="1340"/>
          <w:pgSz w:w="12240" w:h="15840"/>
        </w:sectPr>
      </w:pPr>
      <w:rPr/>
    </w:p>
    <w:p>
      <w:pPr>
        <w:spacing w:before="54" w:after="0" w:line="240" w:lineRule="auto"/>
        <w:ind w:left="79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comm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ts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Bubble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ulp?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Mostly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”None”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”Ma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pink”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”Ma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lines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further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screen”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”Li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simple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concept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could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trol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breathing”</w:t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”Re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erse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direction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fish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breathing”</w:t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”Ma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as</w:t>
      </w:r>
      <w:r>
        <w:rPr>
          <w:rFonts w:ascii="Arial" w:hAnsi="Arial" w:cs="Arial" w:eastAsia="Arial"/>
          <w:sz w:val="24"/>
          <w:szCs w:val="24"/>
          <w:spacing w:val="24"/>
          <w:w w:val="8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glit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(ma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other)”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Meiryo" w:hAnsi="Meiryo" w:cs="Meiryo" w:eastAsia="Meiryo"/>
          <w:sz w:val="24"/>
          <w:szCs w:val="24"/>
          <w:spacing w:val="0"/>
          <w:w w:val="100"/>
          <w:i/>
        </w:rPr>
        <w:t>•</w:t>
      </w:r>
      <w:r>
        <w:rPr>
          <w:rFonts w:ascii="Meiryo" w:hAnsi="Meiryo" w:cs="Meiryo" w:eastAsia="Meiryo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”Ma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lines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more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comfortable</w:t>
      </w:r>
      <w:r>
        <w:rPr>
          <w:rFonts w:ascii="Arial" w:hAnsi="Arial" w:cs="Arial" w:eastAsia="Arial"/>
          <w:sz w:val="24"/>
          <w:szCs w:val="24"/>
          <w:spacing w:val="4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breathe</w:t>
      </w:r>
      <w:r>
        <w:rPr>
          <w:rFonts w:ascii="Arial" w:hAnsi="Arial" w:cs="Arial" w:eastAsia="Arial"/>
          <w:sz w:val="24"/>
          <w:szCs w:val="24"/>
          <w:spacing w:val="1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in”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1" w:right="297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–</w:t>
      </w:r>
      <w:r>
        <w:rPr>
          <w:rFonts w:ascii="Arial" w:hAnsi="Arial" w:cs="Arial" w:eastAsia="Arial"/>
          <w:sz w:val="24"/>
          <w:szCs w:val="24"/>
          <w:spacing w:val="51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This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1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efore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their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last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scan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21" w:top="1400" w:bottom="1020" w:left="1720" w:right="17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252" w:lineRule="exact"/>
        <w:ind w:left="38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6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  <w:position w:val="-2"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0" w:after="0" w:line="212" w:lineRule="exact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0.249878pt;margin-top:2.926951pt;width:162.500252pt;height:181.250253pt;mso-position-horizontal-relative:page;mso-position-vertical-relative:paragraph;z-index:-7282" coordorigin="5205,59" coordsize="3250,3625">
            <v:group style="position:absolute;left:5225;top:3664;width:3210;height:2" coordorigin="5225,3664" coordsize="3210,2">
              <v:shape style="position:absolute;left:5225;top:3664;width:3210;height:2" coordorigin="5225,3664" coordsize="3210,0" path="m5225,3664l8435,3664e" filled="f" stroked="t" strokeweight="2.00025pt" strokecolor="#000000">
                <v:path arrowok="t"/>
              </v:shape>
            </v:group>
            <v:group style="position:absolute;left:5526;top:3646;width:40;height:2" coordorigin="5526,3646" coordsize="40,2">
              <v:shape style="position:absolute;left:5526;top:3646;width:40;height:2" coordorigin="5526,3646" coordsize="40,0" path="m5526,3646l5566,3646e" filled="f" stroked="t" strokeweight="1.7926pt" strokecolor="#000000">
                <v:path arrowok="t"/>
              </v:shape>
            </v:group>
            <v:group style="position:absolute;left:6168;top:3646;width:40;height:2" coordorigin="6168,3646" coordsize="40,2">
              <v:shape style="position:absolute;left:6168;top:3646;width:40;height:2" coordorigin="6168,3646" coordsize="40,0" path="m6168,3646l6208,3646e" filled="f" stroked="t" strokeweight="1.7926pt" strokecolor="#000000">
                <v:path arrowok="t"/>
              </v:shape>
            </v:group>
            <v:group style="position:absolute;left:6810;top:3646;width:40;height:2" coordorigin="6810,3646" coordsize="40,2">
              <v:shape style="position:absolute;left:6810;top:3646;width:40;height:2" coordorigin="6810,3646" coordsize="40,0" path="m6810,3646l6850,3646e" filled="f" stroked="t" strokeweight="1.7926pt" strokecolor="#000000">
                <v:path arrowok="t"/>
              </v:shape>
            </v:group>
            <v:group style="position:absolute;left:7452;top:3646;width:40;height:2" coordorigin="7452,3646" coordsize="40,2">
              <v:shape style="position:absolute;left:7452;top:3646;width:40;height:2" coordorigin="7452,3646" coordsize="40,0" path="m7452,3646l7492,3646e" filled="f" stroked="t" strokeweight="1.7926pt" strokecolor="#000000">
                <v:path arrowok="t"/>
              </v:shape>
            </v:group>
            <v:group style="position:absolute;left:8094;top:3646;width:40;height:2" coordorigin="8094,3646" coordsize="40,2">
              <v:shape style="position:absolute;left:8094;top:3646;width:40;height:2" coordorigin="8094,3646" coordsize="40,0" path="m8094,3646l8134,3646e" filled="f" stroked="t" strokeweight="1.7926pt" strokecolor="#000000">
                <v:path arrowok="t"/>
              </v:shape>
            </v:group>
            <v:group style="position:absolute;left:5225;top:79;width:3210;height:2" coordorigin="5225,79" coordsize="3210,2">
              <v:shape style="position:absolute;left:5225;top:79;width:3210;height:2" coordorigin="5225,79" coordsize="3210,0" path="m5225,79l8435,79e" filled="f" stroked="t" strokeweight="2.00025pt" strokecolor="#000000">
                <v:path arrowok="t"/>
              </v:shape>
            </v:group>
            <v:group style="position:absolute;left:5526;top:96;width:40;height:2" coordorigin="5526,96" coordsize="40,2">
              <v:shape style="position:absolute;left:5526;top:96;width:40;height:2" coordorigin="5526,96" coordsize="40,0" path="m5526,96l5566,96e" filled="f" stroked="t" strokeweight="1.793pt" strokecolor="#000000">
                <v:path arrowok="t"/>
              </v:shape>
            </v:group>
            <v:group style="position:absolute;left:6168;top:96;width:40;height:2" coordorigin="6168,96" coordsize="40,2">
              <v:shape style="position:absolute;left:6168;top:96;width:40;height:2" coordorigin="6168,96" coordsize="40,0" path="m6168,96l6208,96e" filled="f" stroked="t" strokeweight="1.793pt" strokecolor="#000000">
                <v:path arrowok="t"/>
              </v:shape>
            </v:group>
            <v:group style="position:absolute;left:6810;top:96;width:40;height:2" coordorigin="6810,96" coordsize="40,2">
              <v:shape style="position:absolute;left:6810;top:96;width:40;height:2" coordorigin="6810,96" coordsize="40,0" path="m6810,96l6850,96e" filled="f" stroked="t" strokeweight="1.793pt" strokecolor="#000000">
                <v:path arrowok="t"/>
              </v:shape>
            </v:group>
            <v:group style="position:absolute;left:7452;top:96;width:40;height:2" coordorigin="7452,96" coordsize="40,2">
              <v:shape style="position:absolute;left:7452;top:96;width:40;height:2" coordorigin="7452,96" coordsize="40,0" path="m7452,96l7492,96e" filled="f" stroked="t" strokeweight="1.793pt" strokecolor="#000000">
                <v:path arrowok="t"/>
              </v:shape>
            </v:group>
            <v:group style="position:absolute;left:8094;top:96;width:40;height:2" coordorigin="8094,96" coordsize="40,2">
              <v:shape style="position:absolute;left:8094;top:96;width:40;height:2" coordorigin="8094,96" coordsize="40,0" path="m8094,96l8134,96e" filled="f" stroked="t" strokeweight="1.793pt" strokecolor="#000000">
                <v:path arrowok="t"/>
              </v:shape>
            </v:group>
            <v:group style="position:absolute;left:5225;top:79;width:2;height:3585" coordorigin="5225,79" coordsize="2,3585">
              <v:shape style="position:absolute;left:5225;top:79;width:2;height:3585" coordorigin="5225,79" coordsize="0,3585" path="m5225,3664l5225,79e" filled="f" stroked="t" strokeweight="2.00025pt" strokecolor="#000000">
                <v:path arrowok="t"/>
              </v:shape>
            </v:group>
            <v:group style="position:absolute;left:8435;top:79;width:2;height:3585" coordorigin="8435,79" coordsize="2,3585">
              <v:shape style="position:absolute;left:8435;top:79;width:2;height:3585" coordorigin="8435,79" coordsize="0,3585" path="m8435,3664l8435,79e" filled="f" stroked="t" strokeweight="2.00025pt" strokecolor="#000000">
                <v:path arrowok="t"/>
              </v:shape>
            </v:group>
            <v:group style="position:absolute;left:5225;top:3664;width:36;height:2" coordorigin="5225,3664" coordsize="36,2">
              <v:shape style="position:absolute;left:5225;top:3664;width:36;height:2" coordorigin="5225,3664" coordsize="36,0" path="m5225,3664l5261,3664e" filled="f" stroked="t" strokeweight="2.00025pt" strokecolor="#000000">
                <v:path arrowok="t"/>
              </v:shape>
            </v:group>
            <v:group style="position:absolute;left:5225;top:2767;width:36;height:2" coordorigin="5225,2767" coordsize="36,2">
              <v:shape style="position:absolute;left:5225;top:2767;width:36;height:2" coordorigin="5225,2767" coordsize="36,0" path="m5225,2767l5261,2767e" filled="f" stroked="t" strokeweight="2.00025pt" strokecolor="#000000">
                <v:path arrowok="t"/>
              </v:shape>
            </v:group>
            <v:group style="position:absolute;left:5225;top:1871;width:36;height:2" coordorigin="5225,1871" coordsize="36,2">
              <v:shape style="position:absolute;left:5225;top:1871;width:36;height:2" coordorigin="5225,1871" coordsize="36,0" path="m5225,1871l5261,1871e" filled="f" stroked="t" strokeweight="2.00025pt" strokecolor="#000000">
                <v:path arrowok="t"/>
              </v:shape>
            </v:group>
            <v:group style="position:absolute;left:5225;top:975;width:36;height:2" coordorigin="5225,975" coordsize="36,2">
              <v:shape style="position:absolute;left:5225;top:975;width:36;height:2" coordorigin="5225,975" coordsize="36,0" path="m5225,975l5261,975e" filled="f" stroked="t" strokeweight="2.00025pt" strokecolor="#000000">
                <v:path arrowok="t"/>
              </v:shape>
            </v:group>
            <v:group style="position:absolute;left:5225;top:79;width:36;height:2" coordorigin="5225,79" coordsize="36,2">
              <v:shape style="position:absolute;left:5225;top:79;width:36;height:2" coordorigin="5225,79" coordsize="36,0" path="m5225,79l5261,79e" filled="f" stroked="t" strokeweight="2.00025pt" strokecolor="#000000">
                <v:path arrowok="t"/>
              </v:shape>
            </v:group>
            <v:group style="position:absolute;left:8399;top:3664;width:36;height:2" coordorigin="8399,3664" coordsize="36,2">
              <v:shape style="position:absolute;left:8399;top:3664;width:36;height:2" coordorigin="8399,3664" coordsize="36,0" path="m8435,3664l8399,3664e" filled="f" stroked="t" strokeweight="2.00025pt" strokecolor="#000000">
                <v:path arrowok="t"/>
              </v:shape>
            </v:group>
            <v:group style="position:absolute;left:8399;top:2767;width:36;height:2" coordorigin="8399,2767" coordsize="36,2">
              <v:shape style="position:absolute;left:8399;top:2767;width:36;height:2" coordorigin="8399,2767" coordsize="36,0" path="m8435,2767l8399,2767e" filled="f" stroked="t" strokeweight="2.00025pt" strokecolor="#000000">
                <v:path arrowok="t"/>
              </v:shape>
            </v:group>
            <v:group style="position:absolute;left:8399;top:1871;width:36;height:2" coordorigin="8399,1871" coordsize="36,2">
              <v:shape style="position:absolute;left:8399;top:1871;width:36;height:2" coordorigin="8399,1871" coordsize="36,0" path="m8435,1871l8399,1871e" filled="f" stroked="t" strokeweight="2.00025pt" strokecolor="#000000">
                <v:path arrowok="t"/>
              </v:shape>
            </v:group>
            <v:group style="position:absolute;left:8399;top:975;width:36;height:2" coordorigin="8399,975" coordsize="36,2">
              <v:shape style="position:absolute;left:8399;top:975;width:36;height:2" coordorigin="8399,975" coordsize="36,0" path="m8435,975l8399,975e" filled="f" stroked="t" strokeweight="2.00025pt" strokecolor="#000000">
                <v:path arrowok="t"/>
              </v:shape>
            </v:group>
            <v:group style="position:absolute;left:8399;top:79;width:36;height:2" coordorigin="8399,79" coordsize="36,2">
              <v:shape style="position:absolute;left:8399;top:79;width:36;height:2" coordorigin="8399,79" coordsize="36,0" path="m8435,79l8399,79e" filled="f" stroked="t" strokeweight="2.00025pt" strokecolor="#000000">
                <v:path arrowok="t"/>
              </v:shape>
            </v:group>
            <v:group style="position:absolute;left:5386;top:79;width:321;height:3585" coordorigin="5386,79" coordsize="321,3585">
              <v:shape style="position:absolute;left:5386;top:79;width:321;height:3585" coordorigin="5386,79" coordsize="321,3585" path="m5386,3664l5707,3664,5707,79,5386,79,5386,3664e" filled="t" fillcolor="#352A85" stroked="f">
                <v:path arrowok="t"/>
                <v:fill/>
              </v:shape>
            </v:group>
            <v:group style="position:absolute;left:6028;top:2409;width:321;height:1255" coordorigin="6028,2409" coordsize="321,1255">
              <v:shape style="position:absolute;left:6028;top:2409;width:321;height:1255" coordorigin="6028,2409" coordsize="321,1255" path="m6028,3664l6349,3664,6349,2409,6028,2409,6028,3664e" filled="t" fillcolor="#352A85" stroked="f">
                <v:path arrowok="t"/>
                <v:fill/>
              </v:shape>
            </v:group>
            <v:group style="position:absolute;left:6670;top:3126;width:321;height:538" coordorigin="6670,3126" coordsize="321,538">
              <v:shape style="position:absolute;left:6670;top:3126;width:321;height:538" coordorigin="6670,3126" coordsize="321,538" path="m6670,3664l6991,3664,6991,3126,6670,3126,6670,3664e" filled="t" fillcolor="#352A85" stroked="f">
                <v:path arrowok="t"/>
                <v:fill/>
              </v:shape>
            </v:group>
            <v:group style="position:absolute;left:5386;top:79;width:321;height:3585" coordorigin="5386,79" coordsize="321,3585">
              <v:shape style="position:absolute;left:5386;top:79;width:321;height:3585" coordorigin="5386,79" coordsize="321,3585" path="m5386,3664l5386,79,5707,79,5707,3664,5386,3664e" filled="f" stroked="t" strokeweight=".75pt" strokecolor="#000000">
                <v:path arrowok="t"/>
              </v:shape>
            </v:group>
            <v:group style="position:absolute;left:6028;top:2409;width:321;height:1255" coordorigin="6028,2409" coordsize="321,1255">
              <v:shape style="position:absolute;left:6028;top:2409;width:321;height:1255" coordorigin="6028,2409" coordsize="321,1255" path="m6028,3664l6028,2409,6349,2409,6349,3664,6028,3664e" filled="f" stroked="t" strokeweight=".75pt" strokecolor="#000000">
                <v:path arrowok="t"/>
              </v:shape>
            </v:group>
            <v:group style="position:absolute;left:6670;top:3126;width:321;height:538" coordorigin="6670,3126" coordsize="321,538">
              <v:shape style="position:absolute;left:6670;top:3126;width:321;height:538" coordorigin="6670,3126" coordsize="321,538" path="m6670,3664l6670,3126,6991,3126,6991,3664,6670,3664e" filled="f" stroked="t" strokeweight=".75pt" strokecolor="#000000">
                <v:path arrowok="t"/>
              </v:shape>
            </v:group>
            <v:group style="position:absolute;left:5225;top:3664;width:3210;height:2" coordorigin="5225,3664" coordsize="3210,2">
              <v:shape style="position:absolute;left:5225;top:3664;width:3210;height:2" coordorigin="5225,3664" coordsize="3210,0" path="m5225,3664l8435,3664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1"/>
        </w:rPr>
        <w:t>20</w:t>
      </w:r>
      <w:r>
        <w:rPr>
          <w:rFonts w:ascii="Arial" w:hAnsi="Arial" w:cs="Arial" w:eastAsia="Arial"/>
          <w:sz w:val="24"/>
          <w:szCs w:val="24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77835pt;margin-top:.040324pt;width:14.0pt;height:106.028005pt;mso-position-horizontal-relative:page;mso-position-vertical-relative:paragraph;z-index:-7281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26.701569pt;margin-top:35.735481pt;width:65.352025pt;height:12.000004pt;mso-position-horizontal-relative:page;mso-position-vertical-relative:paragraph;z-index:-7280;rotation:315" type="#_x0000_t136" fillcolor="#000000" stroked="f">
            <o:extrusion v:ext="view" autorotationcenter="t"/>
            <v:textpath style="font-family:&amp;quot;Arial&amp;quot;;font-size:12pt;v-text-kern:t;mso-text-shadow:auto" string="Really enjoy"/>
          </v:shape>
        </w:pict>
      </w:r>
      <w:r>
        <w:rPr/>
        <w:pict>
          <w10:wrap type="none"/>
          <v:shape style="position:absolute;margin-left:288.902405pt;margin-top:23.304613pt;width:30.012012pt;height:12.000004pt;mso-position-horizontal-relative:page;mso-position-vertical-relative:paragraph;z-index:-7279;rotation:315" type="#_x0000_t136" fillcolor="#000000" stroked="f">
            <o:extrusion v:ext="view" autorotationcenter="t"/>
            <v:textpath style="font-family:&amp;quot;Arial&amp;quot;;font-size:12pt;v-text-kern:t;mso-text-shadow:auto" string="Enjoy"/>
          </v:shape>
        </w:pict>
      </w:r>
      <w:r>
        <w:rPr/>
        <w:pict>
          <w10:wrap type="none"/>
          <v:shape style="position:absolute;margin-left:313.899994pt;margin-top:26.074987pt;width:38.676016pt;height:12.000004pt;mso-position-horizontal-relative:page;mso-position-vertical-relative:paragraph;z-index:-7278;rotation:315" type="#_x0000_t136" fillcolor="#000000" stroked="f">
            <o:extrusion v:ext="view" autorotationcenter="t"/>
            <v:textpath style="font-family:&amp;quot;Arial&amp;quot;;font-size:12pt;v-text-kern:t;mso-text-shadow:auto" string="Neither"/>
          </v:shape>
        </w:pict>
      </w:r>
      <w:r>
        <w:rPr/>
        <w:pict>
          <w10:wrap type="none"/>
          <v:shape style="position:absolute;margin-left:321.645813pt;margin-top:36.083569pt;width:67.368025pt;height:12.000004pt;mso-position-horizontal-relative:page;mso-position-vertical-relative:paragraph;z-index:-7277;rotation:315" type="#_x0000_t136" fillcolor="#000000" stroked="f">
            <o:extrusion v:ext="view" autorotationcenter="t"/>
            <v:textpath style="font-family:&amp;quot;Arial&amp;quot;;font-size:12pt;v-text-kern:t;mso-text-shadow:auto" string="Do not enjoy"/>
          </v:shape>
        </w:pict>
      </w:r>
      <w:r>
        <w:rPr/>
        <w:pict>
          <w10:wrap type="none"/>
          <v:shape style="position:absolute;margin-left:323.741272pt;margin-top:48.747784pt;width:102.048038pt;height:12.000004pt;mso-position-horizontal-relative:page;mso-position-vertical-relative:paragraph;z-index:-7276;rotation:315" type="#_x0000_t136" fillcolor="#000000" stroked="f">
            <o:extrusion v:ext="view" autorotationcenter="t"/>
            <v:textpath style="font-family:&amp;quot;Arial&amp;quot;;font-size:12pt;v-text-kern:t;mso-text-shadow:auto" string="Really do not enjoy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C.5: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videogames?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Neither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Really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0" w:after="0" w:line="240" w:lineRule="auto"/>
        <w:ind w:left="38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Question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Response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60.249878pt;margin-top:-22.119299pt;width:162.500252pt;height:177.500253pt;mso-position-horizontal-relative:page;mso-position-vertical-relative:paragraph;z-index:-7275" coordorigin="5205,-442" coordsize="3250,3550">
            <v:group style="position:absolute;left:5225;top:3088;width:3210;height:2" coordorigin="5225,3088" coordsize="3210,2">
              <v:shape style="position:absolute;left:5225;top:3088;width:3210;height:2" coordorigin="5225,3088" coordsize="3210,0" path="m5225,3088l8435,3088e" filled="f" stroked="t" strokeweight="2.00025pt" strokecolor="#000000">
                <v:path arrowok="t"/>
              </v:shape>
            </v:group>
            <v:group style="position:absolute;left:5526;top:3070;width:40;height:2" coordorigin="5526,3070" coordsize="40,2">
              <v:shape style="position:absolute;left:5526;top:3070;width:40;height:2" coordorigin="5526,3070" coordsize="40,0" path="m5526,3070l5566,3070e" filled="f" stroked="t" strokeweight="1.7625pt" strokecolor="#000000">
                <v:path arrowok="t"/>
              </v:shape>
            </v:group>
            <v:group style="position:absolute;left:6168;top:3070;width:40;height:2" coordorigin="6168,3070" coordsize="40,2">
              <v:shape style="position:absolute;left:6168;top:3070;width:40;height:2" coordorigin="6168,3070" coordsize="40,0" path="m6168,3070l6208,3070e" filled="f" stroked="t" strokeweight="1.7625pt" strokecolor="#000000">
                <v:path arrowok="t"/>
              </v:shape>
            </v:group>
            <v:group style="position:absolute;left:6810;top:3070;width:40;height:2" coordorigin="6810,3070" coordsize="40,2">
              <v:shape style="position:absolute;left:6810;top:3070;width:40;height:2" coordorigin="6810,3070" coordsize="40,0" path="m6810,3070l6850,3070e" filled="f" stroked="t" strokeweight="1.7625pt" strokecolor="#000000">
                <v:path arrowok="t"/>
              </v:shape>
            </v:group>
            <v:group style="position:absolute;left:7452;top:3070;width:40;height:2" coordorigin="7452,3070" coordsize="40,2">
              <v:shape style="position:absolute;left:7452;top:3070;width:40;height:2" coordorigin="7452,3070" coordsize="40,0" path="m7452,3070l7492,3070e" filled="f" stroked="t" strokeweight="1.7625pt" strokecolor="#000000">
                <v:path arrowok="t"/>
              </v:shape>
            </v:group>
            <v:group style="position:absolute;left:8094;top:3070;width:40;height:2" coordorigin="8094,3070" coordsize="40,2">
              <v:shape style="position:absolute;left:8094;top:3070;width:40;height:2" coordorigin="8094,3070" coordsize="40,0" path="m8094,3070l8134,3070e" filled="f" stroked="t" strokeweight="1.7625pt" strokecolor="#000000">
                <v:path arrowok="t"/>
              </v:shape>
            </v:group>
            <v:group style="position:absolute;left:5225;top:-422;width:3210;height:2" coordorigin="5225,-422" coordsize="3210,2">
              <v:shape style="position:absolute;left:5225;top:-422;width:3210;height:2" coordorigin="5225,-422" coordsize="3210,0" path="m5225,-422l8435,-422e" filled="f" stroked="t" strokeweight="2.00025pt" strokecolor="#000000">
                <v:path arrowok="t"/>
              </v:shape>
            </v:group>
            <v:group style="position:absolute;left:5526;top:-405;width:40;height:2" coordorigin="5526,-405" coordsize="40,2">
              <v:shape style="position:absolute;left:5526;top:-405;width:40;height:2" coordorigin="5526,-405" coordsize="40,0" path="m5526,-405l5566,-405e" filled="f" stroked="t" strokeweight="1.762pt" strokecolor="#000000">
                <v:path arrowok="t"/>
              </v:shape>
            </v:group>
            <v:group style="position:absolute;left:6168;top:-405;width:40;height:2" coordorigin="6168,-405" coordsize="40,2">
              <v:shape style="position:absolute;left:6168;top:-405;width:40;height:2" coordorigin="6168,-405" coordsize="40,0" path="m6168,-405l6208,-405e" filled="f" stroked="t" strokeweight="1.762pt" strokecolor="#000000">
                <v:path arrowok="t"/>
              </v:shape>
            </v:group>
            <v:group style="position:absolute;left:6810;top:-405;width:40;height:2" coordorigin="6810,-405" coordsize="40,2">
              <v:shape style="position:absolute;left:6810;top:-405;width:40;height:2" coordorigin="6810,-405" coordsize="40,0" path="m6810,-405l6850,-405e" filled="f" stroked="t" strokeweight="1.762pt" strokecolor="#000000">
                <v:path arrowok="t"/>
              </v:shape>
            </v:group>
            <v:group style="position:absolute;left:7452;top:-405;width:40;height:2" coordorigin="7452,-405" coordsize="40,2">
              <v:shape style="position:absolute;left:7452;top:-405;width:40;height:2" coordorigin="7452,-405" coordsize="40,0" path="m7452,-405l7492,-405e" filled="f" stroked="t" strokeweight="1.762pt" strokecolor="#000000">
                <v:path arrowok="t"/>
              </v:shape>
            </v:group>
            <v:group style="position:absolute;left:8094;top:-405;width:40;height:2" coordorigin="8094,-405" coordsize="40,2">
              <v:shape style="position:absolute;left:8094;top:-405;width:40;height:2" coordorigin="8094,-405" coordsize="40,0" path="m8094,-405l8134,-405e" filled="f" stroked="t" strokeweight="1.762pt" strokecolor="#000000">
                <v:path arrowok="t"/>
              </v:shape>
            </v:group>
            <v:group style="position:absolute;left:5225;top:-422;width:2;height:3510" coordorigin="5225,-422" coordsize="2,3510">
              <v:shape style="position:absolute;left:5225;top:-422;width:2;height:3510" coordorigin="5225,-422" coordsize="0,3510" path="m5225,3088l5225,-422e" filled="f" stroked="t" strokeweight="2.00025pt" strokecolor="#000000">
                <v:path arrowok="t"/>
              </v:shape>
            </v:group>
            <v:group style="position:absolute;left:8435;top:-422;width:2;height:3510" coordorigin="8435,-422" coordsize="2,3510">
              <v:shape style="position:absolute;left:8435;top:-422;width:2;height:3510" coordorigin="8435,-422" coordsize="0,3510" path="m8435,3088l8435,-422e" filled="f" stroked="t" strokeweight="2.00025pt" strokecolor="#000000">
                <v:path arrowok="t"/>
              </v:shape>
            </v:group>
            <v:group style="position:absolute;left:5225;top:3088;width:35;height:2" coordorigin="5225,3088" coordsize="35,2">
              <v:shape style="position:absolute;left:5225;top:3088;width:35;height:2" coordorigin="5225,3088" coordsize="35,0" path="m5225,3088l5260,3088e" filled="f" stroked="t" strokeweight="2.00025pt" strokecolor="#000000">
                <v:path arrowok="t"/>
              </v:shape>
            </v:group>
            <v:group style="position:absolute;left:5225;top:2113;width:35;height:2" coordorigin="5225,2113" coordsize="35,2">
              <v:shape style="position:absolute;left:5225;top:2113;width:35;height:2" coordorigin="5225,2113" coordsize="35,0" path="m5225,2113l5260,2113e" filled="f" stroked="t" strokeweight="2.00025pt" strokecolor="#000000">
                <v:path arrowok="t"/>
              </v:shape>
            </v:group>
            <v:group style="position:absolute;left:5225;top:1138;width:35;height:2" coordorigin="5225,1138" coordsize="35,2">
              <v:shape style="position:absolute;left:5225;top:1138;width:35;height:2" coordorigin="5225,1138" coordsize="35,0" path="m5225,1138l5260,1138e" filled="f" stroked="t" strokeweight="2.00025pt" strokecolor="#000000">
                <v:path arrowok="t"/>
              </v:shape>
            </v:group>
            <v:group style="position:absolute;left:5225;top:163;width:35;height:2" coordorigin="5225,163" coordsize="35,2">
              <v:shape style="position:absolute;left:5225;top:163;width:35;height:2" coordorigin="5225,163" coordsize="35,0" path="m5225,163l5260,163e" filled="f" stroked="t" strokeweight="2.00025pt" strokecolor="#000000">
                <v:path arrowok="t"/>
              </v:shape>
            </v:group>
            <v:group style="position:absolute;left:8400;top:3088;width:35;height:2" coordorigin="8400,3088" coordsize="35,2">
              <v:shape style="position:absolute;left:8400;top:3088;width:35;height:2" coordorigin="8400,3088" coordsize="35,0" path="m8435,3088l8400,3088e" filled="f" stroked="t" strokeweight="2.00025pt" strokecolor="#000000">
                <v:path arrowok="t"/>
              </v:shape>
            </v:group>
            <v:group style="position:absolute;left:8400;top:2113;width:35;height:2" coordorigin="8400,2113" coordsize="35,2">
              <v:shape style="position:absolute;left:8400;top:2113;width:35;height:2" coordorigin="8400,2113" coordsize="35,0" path="m8435,2113l8400,2113e" filled="f" stroked="t" strokeweight="2.00025pt" strokecolor="#000000">
                <v:path arrowok="t"/>
              </v:shape>
            </v:group>
            <v:group style="position:absolute;left:8400;top:1138;width:35;height:2" coordorigin="8400,1138" coordsize="35,2">
              <v:shape style="position:absolute;left:8400;top:1138;width:35;height:2" coordorigin="8400,1138" coordsize="35,0" path="m8435,1138l8400,1138e" filled="f" stroked="t" strokeweight="2.00025pt" strokecolor="#000000">
                <v:path arrowok="t"/>
              </v:shape>
            </v:group>
            <v:group style="position:absolute;left:8400;top:163;width:35;height:2" coordorigin="8400,163" coordsize="35,2">
              <v:shape style="position:absolute;left:8400;top:163;width:35;height:2" coordorigin="8400,163" coordsize="35,0" path="m8435,163l8400,163e" filled="f" stroked="t" strokeweight="2.00025pt" strokecolor="#000000">
                <v:path arrowok="t"/>
              </v:shape>
            </v:group>
            <v:group style="position:absolute;left:5386;top:-422;width:321;height:3510" coordorigin="5386,-422" coordsize="321,3510">
              <v:shape style="position:absolute;left:5386;top:-422;width:321;height:3510" coordorigin="5386,-422" coordsize="321,3510" path="m5386,3088l5707,3088,5707,-422,5386,-422,5386,3088e" filled="t" fillcolor="#352A85" stroked="f">
                <v:path arrowok="t"/>
                <v:fill/>
              </v:shape>
            </v:group>
            <v:group style="position:absolute;left:6028;top:2308;width:321;height:780" coordorigin="6028,2308" coordsize="321,780">
              <v:shape style="position:absolute;left:6028;top:2308;width:321;height:780" coordorigin="6028,2308" coordsize="321,780" path="m6028,3088l6349,3088,6349,2308,6028,2308,6028,3088e" filled="t" fillcolor="#352A85" stroked="f">
                <v:path arrowok="t"/>
                <v:fill/>
              </v:shape>
            </v:group>
            <v:group style="position:absolute;left:6670;top:2308;width:321;height:780" coordorigin="6670,2308" coordsize="321,780">
              <v:shape style="position:absolute;left:6670;top:2308;width:321;height:780" coordorigin="6670,2308" coordsize="321,780" path="m6670,3088l6991,3088,6991,2308,6670,2308,6670,3088e" filled="t" fillcolor="#352A85" stroked="f">
                <v:path arrowok="t"/>
                <v:fill/>
              </v:shape>
            </v:group>
            <v:group style="position:absolute;left:7312;top:3088;width:321;height:2" coordorigin="7312,3088" coordsize="321,2">
              <v:shape style="position:absolute;left:7312;top:3088;width:321;height:2" coordorigin="7312,3088" coordsize="321,0" path="m7312,3088l7633,3088,7312,3088xe" filled="t" fillcolor="#352A85" stroked="f">
                <v:path arrowok="t"/>
                <v:fill/>
              </v:shape>
            </v:group>
            <v:group style="position:absolute;left:7954;top:2308;width:321;height:780" coordorigin="7954,2308" coordsize="321,780">
              <v:shape style="position:absolute;left:7954;top:2308;width:321;height:780" coordorigin="7954,2308" coordsize="321,780" path="m7954,3088l8275,3088,8275,2308,7954,2308,7954,3088e" filled="t" fillcolor="#352A85" stroked="f">
                <v:path arrowok="t"/>
                <v:fill/>
              </v:shape>
            </v:group>
            <v:group style="position:absolute;left:5386;top:-422;width:321;height:3510" coordorigin="5386,-422" coordsize="321,3510">
              <v:shape style="position:absolute;left:5386;top:-422;width:321;height:3510" coordorigin="5386,-422" coordsize="321,3510" path="m5386,3088l5386,-422,5707,-422,5707,3088,5386,3088e" filled="f" stroked="t" strokeweight=".75pt" strokecolor="#000000">
                <v:path arrowok="t"/>
              </v:shape>
            </v:group>
            <v:group style="position:absolute;left:6028;top:2308;width:321;height:780" coordorigin="6028,2308" coordsize="321,780">
              <v:shape style="position:absolute;left:6028;top:2308;width:321;height:780" coordorigin="6028,2308" coordsize="321,780" path="m6028,3088l6028,2308,6349,2308,6349,3088,6028,3088e" filled="f" stroked="t" strokeweight=".75pt" strokecolor="#000000">
                <v:path arrowok="t"/>
              </v:shape>
            </v:group>
            <v:group style="position:absolute;left:6670;top:2308;width:321;height:780" coordorigin="6670,2308" coordsize="321,780">
              <v:shape style="position:absolute;left:6670;top:2308;width:321;height:780" coordorigin="6670,2308" coordsize="321,780" path="m6670,3088l6670,2308,6991,2308,6991,3088,6670,3088e" filled="f" stroked="t" strokeweight=".75pt" strokecolor="#000000">
                <v:path arrowok="t"/>
              </v:shape>
            </v:group>
            <v:group style="position:absolute;left:5225;top:3088;width:3210;height:2" coordorigin="5225,3088" coordsize="3210,2">
              <v:shape style="position:absolute;left:5225;top:3088;width:3210;height:2" coordorigin="5225,3088" coordsize="3210,0" path="m5225,3088l8435,3088e" filled="f" stroked="t" strokeweight=".75pt" strokecolor="#000000">
                <v:path arrowok="t"/>
              </v:shape>
            </v:group>
            <v:group style="position:absolute;left:7954;top:2308;width:321;height:780" coordorigin="7954,2308" coordsize="321,780">
              <v:shape style="position:absolute;left:7954;top:2308;width:321;height:780" coordorigin="7954,2308" coordsize="321,780" path="m7954,3088l7954,2308,8275,2308,8275,3088,7954,3088e" filled="f" stroked="t" strokeweight=".75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077835pt;margin-top:13.727824pt;width:14.0pt;height:106.028005pt;mso-position-horizontal-relative:page;mso-position-vertical-relative:paragraph;z-index:-7274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256" w:lineRule="exact"/>
                    <w:ind w:left="20" w:right="-5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Number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of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spacing w:val="0"/>
                      <w:w w:val="100"/>
                    </w:rPr>
                    <w:t>Children</w:t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109" w:right="53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0" w:after="0" w:line="240" w:lineRule="auto"/>
        <w:ind w:left="3244" w:right="5327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 style="position:absolute;margin-left:259.944275pt;margin-top:21.836861pt;width:26.664011pt;height:12.000004pt;mso-position-horizontal-relative:page;mso-position-vertical-relative:paragraph;z-index:-7273;rotation:315" type="#_x0000_t136" fillcolor="#000000" stroked="f">
            <o:extrusion v:ext="view" autorotationcenter="t"/>
            <v:textpath style="font-family:&amp;quot;Arial&amp;quot;;font-size:12pt;v-text-kern:t;mso-text-shadow:auto" string="Daily"/>
          </v:shape>
        </w:pict>
      </w:r>
      <w:r>
        <w:rPr/>
        <w:pict>
          <w10:wrap type="none"/>
          <v:shape style="position:absolute;margin-left:228.071884pt;margin-top:48.459225pt;width:101.364038pt;height:12.000004pt;mso-position-horizontal-relative:page;mso-position-vertical-relative:paragraph;z-index:-7272;rotation:315" type="#_x0000_t136" fillcolor="#000000" stroked="f">
            <o:extrusion v:ext="view" autorotationcenter="t"/>
            <v:textpath style="font-family:&amp;quot;Arial&amp;quot;;font-size:12pt;v-text-kern:t;mso-text-shadow:auto" string="2-3 times per week"/>
          </v:shape>
        </w:pict>
      </w:r>
      <w:r>
        <w:rPr/>
        <w:pict>
          <w10:wrap type="none"/>
          <v:shape style="position:absolute;margin-left:313.273254pt;margin-top:26.372244pt;width:39.336016pt;height:12.000004pt;mso-position-horizontal-relative:page;mso-position-vertical-relative:paragraph;z-index:-7271;rotation:315" type="#_x0000_t136" fillcolor="#000000" stroked="f">
            <o:extrusion v:ext="view" autorotationcenter="t"/>
            <v:textpath style="font-family:&amp;quot;Arial&amp;quot;;font-size:12pt;v-text-kern:t;mso-text-shadow:auto" string="Weekly"/>
          </v:shape>
        </w:pict>
      </w:r>
      <w:r>
        <w:rPr/>
        <w:pict>
          <w10:wrap type="none"/>
          <v:shape style="position:absolute;margin-left:287.777405pt;margin-top:50.283775pt;width:106.70404pt;height:12.000004pt;mso-position-horizontal-relative:page;mso-position-vertical-relative:paragraph;z-index:-7270;rotation:315" type="#_x0000_t136" fillcolor="#000000" stroked="f">
            <o:extrusion v:ext="view" autorotationcenter="t"/>
            <v:textpath style="font-family:&amp;quot;Arial&amp;quot;;font-size:12pt;v-text-kern:t;mso-text-shadow:auto" string="1-2 times per month"/>
          </v:shape>
        </w:pict>
      </w:r>
      <w:r>
        <w:rPr/>
        <w:pict>
          <w10:wrap type="none"/>
          <v:shape style="position:absolute;margin-left:336.497223pt;margin-top:43.329941pt;width:87.372033pt;height:12.000004pt;mso-position-horizontal-relative:page;mso-position-vertical-relative:paragraph;z-index:-7269;rotation:315" type="#_x0000_t136" fillcolor="#000000" stroked="f">
            <o:extrusion v:ext="view" autorotationcenter="t"/>
            <v:textpath style="font-family:&amp;quot;Arial&amp;quot;;font-size:12pt;v-text-kern:t;mso-text-shadow:auto" string="Seldom to never"/>
          </v:shape>
        </w:pic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4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Figure</w:t>
      </w:r>
      <w:r>
        <w:rPr>
          <w:rFonts w:ascii="Arial" w:hAnsi="Arial" w:cs="Arial" w:eastAsia="Arial"/>
          <w:sz w:val="24"/>
          <w:szCs w:val="24"/>
          <w:spacing w:val="45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C.6: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Question</w:t>
      </w:r>
      <w:r>
        <w:rPr>
          <w:rFonts w:ascii="Arial" w:hAnsi="Arial" w:cs="Arial" w:eastAsia="Arial"/>
          <w:sz w:val="24"/>
          <w:szCs w:val="24"/>
          <w:spacing w:val="1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videogames?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Daily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2-3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3: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4: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1-2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times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5: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Seldom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80" w:bottom="1020" w:left="1720" w:right="1720"/>
          <w:pgSz w:w="12240" w:h="15840"/>
        </w:sectPr>
      </w:pPr>
      <w:rPr/>
    </w:p>
    <w:p>
      <w:pPr>
        <w:spacing w:before="59" w:after="0" w:line="240" w:lineRule="auto"/>
        <w:ind w:left="3968" w:right="360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102"/>
          <w:b/>
          <w:bCs/>
        </w:rPr>
        <w:t>Bibliograp</w:t>
      </w:r>
      <w:r>
        <w:rPr>
          <w:rFonts w:ascii="Arial" w:hAnsi="Arial" w:cs="Arial" w:eastAsia="Arial"/>
          <w:sz w:val="24"/>
          <w:szCs w:val="24"/>
          <w:spacing w:val="-6"/>
          <w:w w:val="102"/>
          <w:b/>
          <w:bCs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6"/>
          <w:b/>
          <w:bCs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16" w:right="40"/>
        <w:jc w:val="center"/>
        <w:tabs>
          <w:tab w:pos="17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DC.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“Underlying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Cause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Death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1999-2</w:t>
      </w:r>
      <w:r>
        <w:rPr>
          <w:rFonts w:ascii="Arial" w:hAnsi="Arial" w:cs="Arial" w:eastAsia="Arial"/>
          <w:sz w:val="24"/>
          <w:szCs w:val="24"/>
          <w:spacing w:val="1"/>
          <w:w w:val="87"/>
        </w:rPr>
        <w:t>0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CDC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ONDER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Online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6"/>
        </w:rPr>
        <w:t>Database.”,</w:t>
      </w:r>
      <w:r>
        <w:rPr>
          <w:rFonts w:ascii="Arial" w:hAnsi="Arial" w:cs="Arial" w:eastAsia="Arial"/>
          <w:sz w:val="24"/>
          <w:szCs w:val="24"/>
          <w:spacing w:val="1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Rosa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mond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Flegal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urie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Greenlund</w:t>
      </w:r>
      <w:r>
        <w:rPr>
          <w:rFonts w:ascii="Arial" w:hAnsi="Arial" w:cs="Arial" w:eastAsia="Arial"/>
          <w:sz w:val="24"/>
          <w:szCs w:val="24"/>
          <w:spacing w:val="2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Haase</w:t>
      </w:r>
      <w:r>
        <w:rPr>
          <w:rFonts w:ascii="Arial" w:hAnsi="Arial" w:cs="Arial" w:eastAsia="Arial"/>
          <w:sz w:val="24"/>
          <w:szCs w:val="24"/>
          <w:spacing w:val="32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Kissela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Kittner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Ll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yd-Jones</w:t>
      </w:r>
      <w:r>
        <w:rPr>
          <w:rFonts w:ascii="Arial" w:hAnsi="Arial" w:cs="Arial" w:eastAsia="Arial"/>
          <w:sz w:val="24"/>
          <w:szCs w:val="24"/>
          <w:spacing w:val="5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McDermott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Meigs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O’Donnell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Roger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Rumsfeld</w:t>
      </w:r>
      <w:r>
        <w:rPr>
          <w:rFonts w:ascii="Arial" w:hAnsi="Arial" w:cs="Arial" w:eastAsia="Arial"/>
          <w:sz w:val="24"/>
          <w:szCs w:val="24"/>
          <w:spacing w:val="2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rlie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Stei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erger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asserthiel-Smoller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S,</w:t>
      </w:r>
      <w:r>
        <w:rPr>
          <w:rFonts w:ascii="Arial" w:hAnsi="Arial" w:cs="Arial" w:eastAsia="Arial"/>
          <w:sz w:val="24"/>
          <w:szCs w:val="24"/>
          <w:spacing w:val="-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Hong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American</w:t>
      </w:r>
      <w:r>
        <w:rPr>
          <w:rFonts w:ascii="Arial" w:hAnsi="Arial" w:cs="Arial" w:eastAsia="Arial"/>
          <w:sz w:val="24"/>
          <w:szCs w:val="24"/>
          <w:spacing w:val="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Ass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ciation</w:t>
      </w:r>
      <w:r>
        <w:rPr>
          <w:rFonts w:ascii="Arial" w:hAnsi="Arial" w:cs="Arial" w:eastAsia="Arial"/>
          <w:sz w:val="24"/>
          <w:szCs w:val="24"/>
          <w:spacing w:val="1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Stro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“Heart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disease</w:t>
      </w:r>
      <w:r>
        <w:rPr>
          <w:rFonts w:ascii="Arial" w:hAnsi="Arial" w:cs="Arial" w:eastAsia="Arial"/>
          <w:sz w:val="24"/>
          <w:szCs w:val="24"/>
          <w:spacing w:val="28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str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statistics–2007</w:t>
      </w:r>
      <w:r>
        <w:rPr>
          <w:rFonts w:ascii="Arial" w:hAnsi="Arial" w:cs="Arial" w:eastAsia="Arial"/>
          <w:sz w:val="24"/>
          <w:szCs w:val="24"/>
          <w:spacing w:val="2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om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American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Ass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ciation</w:t>
      </w:r>
      <w:r>
        <w:rPr>
          <w:rFonts w:ascii="Arial" w:hAnsi="Arial" w:cs="Arial" w:eastAsia="Arial"/>
          <w:sz w:val="24"/>
          <w:szCs w:val="24"/>
          <w:spacing w:val="46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ittee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Stro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Statistics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committee.”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(5):e69–171.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doi:10.1161/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CUL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TIONAHA.106.179918.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no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Marwi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“Prediction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all-cause</w:t>
      </w:r>
      <w:r>
        <w:rPr>
          <w:rFonts w:ascii="Arial" w:hAnsi="Arial" w:cs="Arial" w:eastAsia="Arial"/>
          <w:sz w:val="24"/>
          <w:szCs w:val="24"/>
          <w:spacing w:val="2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mortali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global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ngitudinal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kle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comparison</w:t>
      </w:r>
      <w:r>
        <w:rPr>
          <w:rFonts w:ascii="Arial" w:hAnsi="Arial" w:cs="Arial" w:eastAsia="Arial"/>
          <w:sz w:val="24"/>
          <w:szCs w:val="24"/>
          <w:spacing w:val="4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ejection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fraction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scoring.”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culation</w:t>
      </w:r>
      <w:r>
        <w:rPr>
          <w:rFonts w:ascii="Arial" w:hAnsi="Arial" w:cs="Arial" w:eastAsia="Arial"/>
          <w:sz w:val="24"/>
          <w:szCs w:val="24"/>
          <w:spacing w:val="3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2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2009.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(5):356–64.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1942-0080.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doi:10.1161/CI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GING.109.862334.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AH,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S,</w:t>
      </w:r>
      <w:r>
        <w:rPr>
          <w:rFonts w:ascii="Arial" w:hAnsi="Arial" w:cs="Arial" w:eastAsia="Arial"/>
          <w:sz w:val="24"/>
          <w:szCs w:val="24"/>
          <w:spacing w:val="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Balab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“DENSE: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nc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ding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functional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1999.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137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(1):247–252.</w:t>
      </w:r>
      <w:r>
        <w:rPr>
          <w:rFonts w:ascii="Arial" w:hAnsi="Arial" w:cs="Arial" w:eastAsia="Arial"/>
          <w:sz w:val="24"/>
          <w:szCs w:val="24"/>
          <w:spacing w:val="4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doi:10.1006/jmr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.1998.1676.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Binkley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Mattingly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Charnigo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cin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ascular</w:t>
      </w:r>
      <w:r>
        <w:rPr>
          <w:rFonts w:ascii="Arial" w:hAnsi="Arial" w:cs="Arial" w:eastAsia="Arial"/>
          <w:sz w:val="24"/>
          <w:szCs w:val="24"/>
          <w:spacing w:val="5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measuring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syn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hro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2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mice.”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 </w:t>
      </w:r>
      <w:r>
        <w:rPr>
          <w:rFonts w:ascii="Arial" w:hAnsi="Arial" w:cs="Arial" w:eastAsia="Arial"/>
          <w:sz w:val="24"/>
          <w:szCs w:val="24"/>
          <w:spacing w:val="5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ciety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54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(1):71.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1532-429X.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10.1186/1532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429X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Grabau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Hamlet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andsburger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MH,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“2D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ding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frequencies</w:t>
      </w:r>
      <w:r>
        <w:rPr>
          <w:rFonts w:ascii="Arial" w:hAnsi="Arial" w:cs="Arial" w:eastAsia="Arial"/>
          <w:sz w:val="24"/>
          <w:szCs w:val="24"/>
          <w:spacing w:val="-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accurat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ly</w:t>
      </w:r>
      <w:r>
        <w:rPr>
          <w:rFonts w:ascii="Arial" w:hAnsi="Arial" w:cs="Arial" w:eastAsia="Arial"/>
          <w:sz w:val="24"/>
          <w:szCs w:val="24"/>
          <w:spacing w:val="5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tifies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cardiac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hanics</w:t>
      </w:r>
      <w:r>
        <w:rPr>
          <w:rFonts w:ascii="Arial" w:hAnsi="Arial" w:cs="Arial" w:eastAsia="Arial"/>
          <w:sz w:val="24"/>
          <w:szCs w:val="24"/>
          <w:spacing w:val="-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image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haracteristics.”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58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34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39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33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(1):93.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doi:10.1186/s12968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015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0196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undsen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BH,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Helle-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Ed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ardsen</w:t>
      </w:r>
      <w:r>
        <w:rPr>
          <w:rFonts w:ascii="Arial" w:hAnsi="Arial" w:cs="Arial" w:eastAsia="Arial"/>
          <w:sz w:val="24"/>
          <w:szCs w:val="24"/>
          <w:spacing w:val="5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orp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Cros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Lyseggen</w:t>
      </w:r>
      <w:r>
        <w:rPr>
          <w:rFonts w:ascii="Arial" w:hAnsi="Arial" w:cs="Arial" w:eastAsia="Arial"/>
          <w:sz w:val="24"/>
          <w:szCs w:val="24"/>
          <w:spacing w:val="5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Støylen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Ihlen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Lima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Smiseth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Slørdahl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“Noni</w:t>
      </w:r>
      <w:r>
        <w:rPr>
          <w:rFonts w:ascii="Arial" w:hAnsi="Arial" w:cs="Arial" w:eastAsia="Arial"/>
          <w:sz w:val="24"/>
          <w:szCs w:val="24"/>
          <w:spacing w:val="-5"/>
          <w:w w:val="103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kle</w:t>
      </w:r>
      <w:r>
        <w:rPr>
          <w:rFonts w:ascii="Arial" w:hAnsi="Arial" w:cs="Arial" w:eastAsia="Arial"/>
          <w:sz w:val="24"/>
          <w:szCs w:val="24"/>
          <w:spacing w:val="3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3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meri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3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Co</w:t>
      </w:r>
      <w:r>
        <w:rPr>
          <w:rFonts w:ascii="Arial" w:hAnsi="Arial" w:cs="Arial" w:eastAsia="Arial"/>
          <w:sz w:val="24"/>
          <w:szCs w:val="24"/>
          <w:spacing w:val="11"/>
          <w:w w:val="89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l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ge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4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(4):789–793.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07351097.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doi:10.1016/j.jacc.20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5.10.040.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1" w:lineRule="auto"/>
        <w:ind w:left="921" w:right="39" w:firstLine="-364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[8]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Hor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Gottliebson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WM,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Carson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ash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Cnota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ansapura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Klimeczek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Al-Khalidi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HR,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ung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Benson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Mazur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W.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“Comparison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5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eature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Harmonic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Phase</w:t>
      </w:r>
      <w:r>
        <w:rPr>
          <w:rFonts w:ascii="Arial" w:hAnsi="Arial" w:cs="Arial" w:eastAsia="Arial"/>
          <w:sz w:val="24"/>
          <w:szCs w:val="24"/>
          <w:spacing w:val="-1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Imaging</w:t>
      </w:r>
      <w:r>
        <w:rPr>
          <w:rFonts w:ascii="Arial" w:hAnsi="Arial" w:cs="Arial" w:eastAsia="Arial"/>
          <w:sz w:val="24"/>
          <w:szCs w:val="24"/>
          <w:spacing w:val="4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Analysis.”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CC: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9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(2):144–151.</w:t>
      </w:r>
      <w:r>
        <w:rPr>
          <w:rFonts w:ascii="Arial" w:hAnsi="Arial" w:cs="Arial" w:eastAsia="Arial"/>
          <w:sz w:val="24"/>
          <w:szCs w:val="24"/>
          <w:spacing w:val="5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1936878X.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doi:10.1016/j.jcmg.2009.11.006.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180" w:bottom="1020" w:left="1720" w:right="1340"/>
          <w:pgSz w:w="12240" w:h="15840"/>
        </w:sectPr>
      </w:pPr>
      <w:rPr/>
    </w:p>
    <w:p>
      <w:pPr>
        <w:spacing w:before="54" w:after="0" w:line="251" w:lineRule="auto"/>
        <w:ind w:left="921" w:right="59" w:firstLine="-364"/>
        <w:jc w:val="left"/>
        <w:tabs>
          <w:tab w:pos="3040" w:val="left"/>
          <w:tab w:pos="3860" w:val="left"/>
          <w:tab w:pos="4940" w:val="left"/>
          <w:tab w:pos="6780" w:val="left"/>
          <w:tab w:pos="87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[9]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Axel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Dougher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L.</w:t>
      </w:r>
      <w:r>
        <w:rPr>
          <w:rFonts w:ascii="Arial" w:hAnsi="Arial" w:cs="Arial" w:eastAsia="Arial"/>
          <w:sz w:val="24"/>
          <w:szCs w:val="24"/>
          <w:spacing w:val="-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agnetization.”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1989.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171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(3):841–845.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0033-8419.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10.1148/radiolog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.171.3.2717762.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Z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erhouni</w:t>
      </w:r>
      <w:r>
        <w:rPr>
          <w:rFonts w:ascii="Arial" w:hAnsi="Arial" w:cs="Arial" w:eastAsia="Arial"/>
          <w:sz w:val="24"/>
          <w:szCs w:val="24"/>
          <w:spacing w:val="1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arish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DM,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Rogers</w:t>
      </w:r>
      <w:r>
        <w:rPr>
          <w:rFonts w:ascii="Arial" w:hAnsi="Arial" w:cs="Arial" w:eastAsia="Arial"/>
          <w:sz w:val="24"/>
          <w:szCs w:val="24"/>
          <w:spacing w:val="1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WJ,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Shapiro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“Human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imaging–a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noni</w:t>
      </w:r>
      <w:r>
        <w:rPr>
          <w:rFonts w:ascii="Arial" w:hAnsi="Arial" w:cs="Arial" w:eastAsia="Arial"/>
          <w:sz w:val="24"/>
          <w:szCs w:val="24"/>
          <w:spacing w:val="-5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assessme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motion.”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4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1988.</w:t>
      </w:r>
      <w:r>
        <w:rPr>
          <w:rFonts w:ascii="Arial" w:hAnsi="Arial" w:cs="Arial" w:eastAsia="Arial"/>
          <w:sz w:val="24"/>
          <w:szCs w:val="24"/>
          <w:spacing w:val="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169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(1):59–63.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1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0033-8419.</w:t>
      </w:r>
      <w:r>
        <w:rPr>
          <w:rFonts w:ascii="Arial" w:hAnsi="Arial" w:cs="Arial" w:eastAsia="Arial"/>
          <w:sz w:val="24"/>
          <w:szCs w:val="24"/>
          <w:spacing w:val="-1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doi:10.1148/radiolog</w:t>
      </w:r>
      <w:r>
        <w:rPr>
          <w:rFonts w:ascii="Arial" w:hAnsi="Arial" w:cs="Arial" w:eastAsia="Arial"/>
          <w:sz w:val="24"/>
          <w:szCs w:val="24"/>
          <w:spacing w:val="-16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169.1.3420283.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elc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LR,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yre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Castro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LJ,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Herf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ens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RJ,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Miller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DC,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elc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NJ.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alu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ith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cine-phase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trast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Investigative</w:t>
      </w:r>
      <w:r>
        <w:rPr>
          <w:rFonts w:ascii="Arial" w:hAnsi="Arial" w:cs="Arial" w:eastAsia="Arial"/>
          <w:sz w:val="24"/>
          <w:szCs w:val="24"/>
          <w:spacing w:val="-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1994.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(12):1038–1042.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0020-9996.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doi:10.1097/000044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199412000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Osman</w:t>
      </w:r>
      <w:r>
        <w:rPr>
          <w:rFonts w:ascii="Arial" w:hAnsi="Arial" w:cs="Arial" w:eastAsia="Arial"/>
          <w:sz w:val="24"/>
          <w:szCs w:val="24"/>
          <w:spacing w:val="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NF,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Sa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mpath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S,</w:t>
      </w:r>
      <w:r>
        <w:rPr>
          <w:rFonts w:ascii="Arial" w:hAnsi="Arial" w:cs="Arial" w:eastAsia="Arial"/>
          <w:sz w:val="24"/>
          <w:szCs w:val="24"/>
          <w:spacing w:val="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talar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Prince</w:t>
      </w:r>
      <w:r>
        <w:rPr>
          <w:rFonts w:ascii="Arial" w:hAnsi="Arial" w:cs="Arial" w:eastAsia="Arial"/>
          <w:sz w:val="24"/>
          <w:szCs w:val="24"/>
          <w:spacing w:val="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JL.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“Imaging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longitudin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short-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xis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images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strain-enc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ded</w:t>
      </w:r>
      <w:r>
        <w:rPr>
          <w:rFonts w:ascii="Arial" w:hAnsi="Arial" w:cs="Arial" w:eastAsia="Arial"/>
          <w:sz w:val="24"/>
          <w:szCs w:val="24"/>
          <w:spacing w:val="1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3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2001.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46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(2):324–334.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07403194.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doi:10.1002/mrm.1195.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tras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AH,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Balaban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“High-resolution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3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fast-DENSE.”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(San</w:t>
      </w:r>
      <w:r>
        <w:rPr>
          <w:rFonts w:ascii="Arial" w:hAnsi="Arial" w:cs="Arial" w:eastAsia="Arial"/>
          <w:sz w:val="24"/>
          <w:szCs w:val="24"/>
          <w:spacing w:val="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go,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Calif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1997)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1999.</w:t>
      </w:r>
      <w:r>
        <w:rPr>
          <w:rFonts w:ascii="Arial" w:hAnsi="Arial" w:cs="Arial" w:eastAsia="Arial"/>
          <w:sz w:val="24"/>
          <w:szCs w:val="24"/>
          <w:spacing w:val="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140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(1):41–57.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1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1090-7807.</w:t>
      </w:r>
      <w:r>
        <w:rPr>
          <w:rFonts w:ascii="Arial" w:hAnsi="Arial" w:cs="Arial" w:eastAsia="Arial"/>
          <w:sz w:val="24"/>
          <w:szCs w:val="24"/>
          <w:spacing w:val="-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doi:10.</w:t>
      </w:r>
      <w:r>
        <w:rPr>
          <w:rFonts w:ascii="Arial" w:hAnsi="Arial" w:cs="Arial" w:eastAsia="Arial"/>
          <w:sz w:val="24"/>
          <w:szCs w:val="24"/>
          <w:spacing w:val="1"/>
          <w:w w:val="92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006/jmre.1999.1821.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ijer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Marcus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-11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MJW,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Rossum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Heethaar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RM.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“Three-dimensional</w:t>
      </w:r>
      <w:r>
        <w:rPr>
          <w:rFonts w:ascii="Arial" w:hAnsi="Arial" w:cs="Arial" w:eastAsia="Arial"/>
          <w:sz w:val="24"/>
          <w:szCs w:val="24"/>
          <w:spacing w:val="14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cardial</w:t>
      </w:r>
      <w:r>
        <w:rPr>
          <w:rFonts w:ascii="Arial" w:hAnsi="Arial" w:cs="Arial" w:eastAsia="Arial"/>
          <w:sz w:val="24"/>
          <w:szCs w:val="24"/>
          <w:spacing w:val="1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end-syst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le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diastole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ns.”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48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2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47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4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41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4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(3):341–351.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1097-6647.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doi:Doi10.1081/Jcmr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120013299.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Lugo-Olivieri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Mc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eigh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Zerhouni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“Three-dimensional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systolic</w:t>
      </w:r>
      <w:r>
        <w:rPr>
          <w:rFonts w:ascii="Arial" w:hAnsi="Arial" w:cs="Arial" w:eastAsia="Arial"/>
          <w:sz w:val="24"/>
          <w:szCs w:val="24"/>
          <w:spacing w:val="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uman</w:t>
      </w:r>
      <w:r>
        <w:rPr>
          <w:rFonts w:ascii="Arial" w:hAnsi="Arial" w:cs="Arial" w:eastAsia="Arial"/>
          <w:sz w:val="24"/>
          <w:szCs w:val="24"/>
          <w:spacing w:val="6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tricle: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haracterization</w:t>
      </w:r>
      <w:r>
        <w:rPr>
          <w:rFonts w:ascii="Arial" w:hAnsi="Arial" w:cs="Arial" w:eastAsia="Arial"/>
          <w:sz w:val="24"/>
          <w:szCs w:val="24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ith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tagged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2000.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b/>
          <w:bCs/>
        </w:rPr>
        <w:t>214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(2):453–466.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0033-8419.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10.1148/radiolog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.214.2.r00fe17453.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aa,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errari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Axel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hek</w:t>
      </w:r>
      <w:r>
        <w:rPr>
          <w:rFonts w:ascii="Arial" w:hAnsi="Arial" w:cs="Arial" w:eastAsia="Arial"/>
          <w:sz w:val="24"/>
          <w:szCs w:val="24"/>
          <w:spacing w:val="2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N.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“Three-dimensional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deformation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8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ertrophic</w:t>
      </w:r>
      <w:r>
        <w:rPr>
          <w:rFonts w:ascii="Arial" w:hAnsi="Arial" w:cs="Arial" w:eastAsia="Arial"/>
          <w:sz w:val="24"/>
          <w:szCs w:val="24"/>
          <w:spacing w:val="1"/>
          <w:w w:val="9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1994.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90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(2):854–867.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0009-7322.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doi:10.1161/01.CIR.90.2.854.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eng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Donnino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Babb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Axel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“Numerical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vi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alida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ion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fast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t-enc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ded</w:t>
      </w:r>
      <w:r>
        <w:rPr>
          <w:rFonts w:ascii="Arial" w:hAnsi="Arial" w:cs="Arial" w:eastAsia="Arial"/>
          <w:sz w:val="24"/>
          <w:szCs w:val="24"/>
          <w:spacing w:val="4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51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regional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8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m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2009.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62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(3):682–90.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1522-2594.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doi:10.1002/mrm.22045.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tabs>
          <w:tab w:pos="1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16"/>
        </w:rPr>
        <w:t>ir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aei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Moghaddam</w:t>
      </w:r>
      <w:r>
        <w:rPr>
          <w:rFonts w:ascii="Arial" w:hAnsi="Arial" w:cs="Arial" w:eastAsia="Arial"/>
          <w:sz w:val="24"/>
          <w:szCs w:val="24"/>
          <w:spacing w:val="4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Sa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NR,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Ennis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DB,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Gharib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M.</w:t>
      </w:r>
      <w:r>
        <w:rPr>
          <w:rFonts w:ascii="Arial" w:hAnsi="Arial" w:cs="Arial" w:eastAsia="Arial"/>
          <w:sz w:val="24"/>
          <w:szCs w:val="24"/>
          <w:spacing w:val="-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“Analytical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measure</w:t>
      </w:r>
      <w:r>
        <w:rPr>
          <w:rFonts w:ascii="Arial" w:hAnsi="Arial" w:cs="Arial" w:eastAsia="Arial"/>
          <w:sz w:val="24"/>
          <w:szCs w:val="24"/>
          <w:spacing w:val="3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three-dimensional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patterns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single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slice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3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7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24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1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2010.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:33.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doi:10.1186/1532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429X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12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[19]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one</w:t>
      </w:r>
      <w:r>
        <w:rPr>
          <w:rFonts w:ascii="Arial" w:hAnsi="Arial" w:cs="Arial" w:eastAsia="Arial"/>
          <w:sz w:val="24"/>
          <w:szCs w:val="24"/>
          <w:spacing w:val="-11"/>
          <w:w w:val="94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al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bale-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</w:t>
      </w:r>
      <w:r>
        <w:rPr>
          <w:rFonts w:ascii="Arial" w:hAnsi="Arial" w:cs="Arial" w:eastAsia="Arial"/>
          <w:sz w:val="24"/>
          <w:szCs w:val="24"/>
          <w:spacing w:val="-11"/>
          <w:w w:val="94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atesh</w:t>
      </w:r>
      <w:r>
        <w:rPr>
          <w:rFonts w:ascii="Arial" w:hAnsi="Arial" w:cs="Arial" w:eastAsia="Arial"/>
          <w:sz w:val="24"/>
          <w:szCs w:val="24"/>
          <w:spacing w:val="2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witz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Choi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EY,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ernandes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V,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Harouni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Aa,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Bluem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Lima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ascular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7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24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1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2013.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(1):37.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doi:10.1186/1532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429X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5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Jing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Hamle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Grabau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jsejen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4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D,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Andres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“Rig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Dyssyn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hro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37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jects</w:t>
      </w:r>
      <w:r>
        <w:rPr>
          <w:rFonts w:ascii="Arial" w:hAnsi="Arial" w:cs="Arial" w:eastAsia="Arial"/>
          <w:sz w:val="24"/>
          <w:szCs w:val="24"/>
          <w:spacing w:val="2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IEEE</w:t>
      </w:r>
      <w:r>
        <w:rPr>
          <w:rFonts w:ascii="Arial" w:hAnsi="Arial" w:cs="Arial" w:eastAsia="Arial"/>
          <w:sz w:val="24"/>
          <w:szCs w:val="24"/>
          <w:spacing w:val="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ansactions</w:t>
      </w:r>
      <w:r>
        <w:rPr>
          <w:rFonts w:ascii="Arial" w:hAnsi="Arial" w:cs="Arial" w:eastAsia="Arial"/>
          <w:sz w:val="24"/>
          <w:szCs w:val="24"/>
          <w:spacing w:val="-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on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2017.</w:t>
      </w:r>
      <w:r>
        <w:rPr>
          <w:rFonts w:ascii="Arial" w:hAnsi="Arial" w:cs="Arial" w:eastAsia="Arial"/>
          <w:sz w:val="24"/>
          <w:szCs w:val="24"/>
          <w:spacing w:val="3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1–1.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0278-0062.</w:t>
      </w:r>
      <w:r>
        <w:rPr>
          <w:rFonts w:ascii="Arial" w:hAnsi="Arial" w:cs="Arial" w:eastAsia="Arial"/>
          <w:sz w:val="24"/>
          <w:szCs w:val="24"/>
          <w:spacing w:val="47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doi:10.1109/TMI.2016.26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6321.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YL,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Riederer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SJ,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Rossman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Grimm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Debbins</w:t>
      </w:r>
      <w:r>
        <w:rPr>
          <w:rFonts w:ascii="Arial" w:hAnsi="Arial" w:cs="Arial" w:eastAsia="Arial"/>
          <w:sz w:val="24"/>
          <w:szCs w:val="24"/>
          <w:spacing w:val="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Ehman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RL.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“A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Monitoring,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2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eedba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k,</w:t>
      </w:r>
      <w:r>
        <w:rPr>
          <w:rFonts w:ascii="Arial" w:hAnsi="Arial" w:cs="Arial" w:eastAsia="Arial"/>
          <w:sz w:val="24"/>
          <w:szCs w:val="24"/>
          <w:spacing w:val="-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riggering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System</w:t>
      </w:r>
      <w:r>
        <w:rPr>
          <w:rFonts w:ascii="Arial" w:hAnsi="Arial" w:cs="Arial" w:eastAsia="Arial"/>
          <w:sz w:val="24"/>
          <w:szCs w:val="24"/>
          <w:spacing w:val="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ducible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Breath-Hold</w:t>
      </w:r>
      <w:r>
        <w:rPr>
          <w:rFonts w:ascii="Arial" w:hAnsi="Arial" w:cs="Arial" w:eastAsia="Arial"/>
          <w:sz w:val="24"/>
          <w:szCs w:val="24"/>
          <w:spacing w:val="4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1993.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:507–511.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40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ang</w:t>
      </w:r>
      <w:r>
        <w:rPr>
          <w:rFonts w:ascii="Arial" w:hAnsi="Arial" w:cs="Arial" w:eastAsia="Arial"/>
          <w:sz w:val="24"/>
          <w:szCs w:val="24"/>
          <w:spacing w:val="-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Chris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PS,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Korosec</w:t>
      </w:r>
      <w:r>
        <w:rPr>
          <w:rFonts w:ascii="Arial" w:hAnsi="Arial" w:cs="Arial" w:eastAsia="Arial"/>
          <w:sz w:val="24"/>
          <w:szCs w:val="24"/>
          <w:spacing w:val="-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Alley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MT,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Grist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TM,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olzin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JA,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Mistretta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“Coronary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4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Case.”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1995.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:116–121.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ylor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oti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Wiesmann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Keegan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Firmin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DN,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ennell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DJ.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vigator-e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monitoring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hanges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diaphragm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osition: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implications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angiograp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1997.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7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(4):629–36.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1053-1807.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AE,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Goldfarb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JW,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Edelman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“Diaphragmatic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us</w:t>
      </w:r>
      <w:r>
        <w:rPr>
          <w:rFonts w:ascii="Arial" w:hAnsi="Arial" w:cs="Arial" w:eastAsia="Arial"/>
          <w:sz w:val="24"/>
          <w:szCs w:val="24"/>
          <w:spacing w:val="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ended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Breathing: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Preliminary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Ex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erience</w:t>
      </w:r>
      <w:r>
        <w:rPr>
          <w:rFonts w:ascii="Arial" w:hAnsi="Arial" w:cs="Arial" w:eastAsia="Arial"/>
          <w:sz w:val="24"/>
          <w:szCs w:val="24"/>
          <w:spacing w:val="3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tions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1998.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209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(2):483–489.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Fi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-7"/>
          <w:w w:val="8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her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Botnar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Nehr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esiger</w:t>
      </w:r>
      <w:r>
        <w:rPr>
          <w:rFonts w:ascii="Arial" w:hAnsi="Arial" w:cs="Arial" w:eastAsia="Arial"/>
          <w:sz w:val="24"/>
          <w:szCs w:val="24"/>
          <w:spacing w:val="3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Manning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WJ,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eters</w:t>
      </w:r>
      <w:r>
        <w:rPr>
          <w:rFonts w:ascii="Arial" w:hAnsi="Arial" w:cs="Arial" w:eastAsia="Arial"/>
          <w:sz w:val="24"/>
          <w:szCs w:val="24"/>
          <w:spacing w:val="2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DC.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“Analysis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residual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artery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approa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6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51" w:lineRule="auto"/>
        <w:ind w:left="921" w:right="3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ciety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47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5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79"/>
          <w:i/>
        </w:rPr>
        <w:t>/</w:t>
      </w:r>
      <w:r>
        <w:rPr>
          <w:rFonts w:ascii="Arial" w:hAnsi="Arial" w:cs="Arial" w:eastAsia="Arial"/>
          <w:sz w:val="24"/>
          <w:szCs w:val="24"/>
          <w:spacing w:val="-14"/>
          <w:w w:val="17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ciety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37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4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55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(3):612–8.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0740-3194.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10.1002/mrm.20809.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lom</w:t>
      </w:r>
      <w:r>
        <w:rPr>
          <w:rFonts w:ascii="Arial" w:hAnsi="Arial" w:cs="Arial" w:eastAsia="Arial"/>
          <w:sz w:val="24"/>
          <w:szCs w:val="24"/>
          <w:spacing w:val="-11"/>
          <w:w w:val="9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4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PJ,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Fieno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Ramesh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Nishina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Thompson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Saouaf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Berman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DS,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ermano</w:t>
      </w:r>
      <w:r>
        <w:rPr>
          <w:rFonts w:ascii="Arial" w:hAnsi="Arial" w:cs="Arial" w:eastAsia="Arial"/>
          <w:sz w:val="24"/>
          <w:szCs w:val="24"/>
          <w:spacing w:val="3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5"/>
        </w:rPr>
        <w:t>“</w:t>
      </w:r>
      <w:r>
        <w:rPr>
          <w:rFonts w:ascii="Arial" w:hAnsi="Arial" w:cs="Arial" w:eastAsia="Arial"/>
          <w:sz w:val="24"/>
          <w:szCs w:val="24"/>
          <w:spacing w:val="-6"/>
          <w:w w:val="11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atie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correction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ultiplanar,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ulti-breath-ho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5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eson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25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(5):965–973.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20909.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wingen</w:t>
      </w:r>
      <w:r>
        <w:rPr>
          <w:rFonts w:ascii="Arial" w:hAnsi="Arial" w:cs="Arial" w:eastAsia="Arial"/>
          <w:sz w:val="24"/>
          <w:szCs w:val="24"/>
          <w:spacing w:val="1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Seethamr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ju</w:t>
      </w:r>
      <w:r>
        <w:rPr>
          <w:rFonts w:ascii="Arial" w:hAnsi="Arial" w:cs="Arial" w:eastAsia="Arial"/>
          <w:sz w:val="24"/>
          <w:szCs w:val="24"/>
          <w:spacing w:val="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Jeros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h-Herold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approa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dimensional</w:t>
      </w:r>
      <w:r>
        <w:rPr>
          <w:rFonts w:ascii="Arial" w:hAnsi="Arial" w:cs="Arial" w:eastAsia="Arial"/>
          <w:sz w:val="24"/>
          <w:szCs w:val="24"/>
          <w:spacing w:val="2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displ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Int</w:t>
      </w:r>
      <w:r>
        <w:rPr>
          <w:rFonts w:ascii="Arial" w:hAnsi="Arial" w:cs="Arial" w:eastAsia="Arial"/>
          <w:sz w:val="24"/>
          <w:szCs w:val="24"/>
          <w:spacing w:val="5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diovasc</w:t>
      </w:r>
      <w:r>
        <w:rPr>
          <w:rFonts w:ascii="Arial" w:hAnsi="Arial" w:cs="Arial" w:eastAsia="Arial"/>
          <w:sz w:val="24"/>
          <w:szCs w:val="24"/>
          <w:spacing w:val="4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4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2003.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(4):325–336.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Riederer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SJ,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“Respiratory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Kinematics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Implications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Resolution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1995.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:713–719.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[29]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Leish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DLG,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tkinson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JM,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Raz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deformation</w:t>
      </w:r>
      <w:r>
        <w:rPr>
          <w:rFonts w:ascii="Arial" w:hAnsi="Arial" w:cs="Arial" w:eastAsia="Arial"/>
          <w:sz w:val="24"/>
          <w:szCs w:val="24"/>
          <w:spacing w:val="2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respiration.”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Imaging,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IEEE</w:t>
      </w:r>
      <w:r>
        <w:rPr>
          <w:rFonts w:ascii="Arial" w:hAnsi="Arial" w:cs="Arial" w:eastAsia="Arial"/>
          <w:sz w:val="24"/>
          <w:szCs w:val="24"/>
          <w:spacing w:val="3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ansactions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2002.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b/>
          <w:bCs/>
        </w:rPr>
        <w:t>21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(9):1142–1150.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doi:10.1109/t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i.2002.804427.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5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Grabau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Andres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KN,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andsburger</w:t>
      </w:r>
      <w:r>
        <w:rPr>
          <w:rFonts w:ascii="Arial" w:hAnsi="Arial" w:cs="Arial" w:eastAsia="Arial"/>
          <w:sz w:val="24"/>
          <w:szCs w:val="24"/>
          <w:spacing w:val="5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MH,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Sorrell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VL,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terac</w:t>
      </w:r>
      <w:r>
        <w:rPr>
          <w:rFonts w:ascii="Arial" w:hAnsi="Arial" w:cs="Arial" w:eastAsia="Arial"/>
          <w:sz w:val="24"/>
          <w:szCs w:val="24"/>
          <w:spacing w:val="1"/>
          <w:w w:val="99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videogame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designed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ry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hildren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undergoing</w:t>
      </w:r>
      <w:r>
        <w:rPr>
          <w:rFonts w:ascii="Arial" w:hAnsi="Arial" w:cs="Arial" w:eastAsia="Arial"/>
          <w:sz w:val="24"/>
          <w:szCs w:val="24"/>
          <w:spacing w:val="4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resonance.”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44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2016.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(1):54.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doi:10.1186/s12968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016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0272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Z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hong</w:t>
      </w:r>
      <w:r>
        <w:rPr>
          <w:rFonts w:ascii="Arial" w:hAnsi="Arial" w:cs="Arial" w:eastAsia="Arial"/>
          <w:sz w:val="24"/>
          <w:szCs w:val="24"/>
          <w:spacing w:val="9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ottis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</w:t>
      </w:r>
      <w:r>
        <w:rPr>
          <w:rFonts w:ascii="Arial" w:hAnsi="Arial" w:cs="Arial" w:eastAsia="Arial"/>
          <w:sz w:val="24"/>
          <w:szCs w:val="24"/>
          <w:spacing w:val="1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BS,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Ea,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Gilson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WD,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Epstein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“Selecti</w:t>
      </w:r>
      <w:r>
        <w:rPr>
          <w:rFonts w:ascii="Arial" w:hAnsi="Arial" w:cs="Arial" w:eastAsia="Arial"/>
          <w:sz w:val="24"/>
          <w:szCs w:val="24"/>
          <w:spacing w:val="-5"/>
          <w:w w:val="9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suppression</w:t>
      </w:r>
      <w:r>
        <w:rPr>
          <w:rFonts w:ascii="Arial" w:hAnsi="Arial" w:cs="Arial" w:eastAsia="Arial"/>
          <w:sz w:val="24"/>
          <w:szCs w:val="24"/>
          <w:spacing w:val="5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artifact-generating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hrough-plane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dephasing.”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m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dicine</w:t>
      </w:r>
      <w:r>
        <w:rPr>
          <w:rFonts w:ascii="Arial" w:hAnsi="Arial" w:cs="Arial" w:eastAsia="Arial"/>
          <w:sz w:val="24"/>
          <w:szCs w:val="24"/>
          <w:spacing w:val="28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5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35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1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-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79"/>
          <w:i/>
        </w:rPr>
        <w:t>/</w:t>
      </w:r>
      <w:r>
        <w:rPr>
          <w:rFonts w:ascii="Arial" w:hAnsi="Arial" w:cs="Arial" w:eastAsia="Arial"/>
          <w:sz w:val="24"/>
          <w:szCs w:val="24"/>
          <w:spacing w:val="-37"/>
          <w:w w:val="17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28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51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2006.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56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(5):1126–31.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0740-3194.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doi:10.1002/mrm.21058.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Kim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Gilson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WD,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tissue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t-enc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ded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elopme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nitial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luation.”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,</w:t>
      </w:r>
      <w:r>
        <w:rPr>
          <w:rFonts w:ascii="Arial" w:hAnsi="Arial" w:cs="Arial" w:eastAsia="Arial"/>
          <w:sz w:val="24"/>
          <w:szCs w:val="24"/>
          <w:spacing w:val="5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2004.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230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(3):862–871.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oi:10.1148/radiol.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2303021213.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Andres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“Optimal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configuration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gating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4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1522-2586.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jmri.25389.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illiam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2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JD.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“DENSEa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alysis.”,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tabs>
          <w:tab w:pos="16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Hamlet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inkley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CM,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Mattingly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FH,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4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-7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alt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-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“Simplified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pr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cessing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ascular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4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hanics.”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3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7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th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e</w:t>
      </w:r>
      <w:r>
        <w:rPr>
          <w:rFonts w:ascii="Arial" w:hAnsi="Arial" w:cs="Arial" w:eastAsia="Arial"/>
          <w:sz w:val="24"/>
          <w:szCs w:val="24"/>
          <w:spacing w:val="21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ciety</w:t>
      </w:r>
      <w:r>
        <w:rPr>
          <w:rFonts w:ascii="Arial" w:hAnsi="Arial" w:cs="Arial" w:eastAsia="Arial"/>
          <w:sz w:val="24"/>
          <w:szCs w:val="24"/>
          <w:spacing w:val="32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for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1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8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2014.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:94.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doi:10.1186/s12968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014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0094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ottis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</w:t>
      </w:r>
      <w:r>
        <w:rPr>
          <w:rFonts w:ascii="Arial" w:hAnsi="Arial" w:cs="Arial" w:eastAsia="Arial"/>
          <w:sz w:val="24"/>
          <w:szCs w:val="24"/>
          <w:spacing w:val="3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BS,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Zhong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Hess</w:t>
      </w:r>
      <w:r>
        <w:rPr>
          <w:rFonts w:ascii="Arial" w:hAnsi="Arial" w:cs="Arial" w:eastAsia="Arial"/>
          <w:sz w:val="24"/>
          <w:szCs w:val="24"/>
          <w:spacing w:val="39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tjes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osi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BM,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FH.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“</w:t>
      </w:r>
      <w:r>
        <w:rPr>
          <w:rFonts w:ascii="Arial" w:hAnsi="Arial" w:cs="Arial" w:eastAsia="Arial"/>
          <w:sz w:val="24"/>
          <w:szCs w:val="24"/>
          <w:spacing w:val="-19"/>
          <w:w w:val="10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ra</w:t>
      </w:r>
      <w:r>
        <w:rPr>
          <w:rFonts w:ascii="Arial" w:hAnsi="Arial" w:cs="Arial" w:eastAsia="Arial"/>
          <w:sz w:val="24"/>
          <w:szCs w:val="24"/>
          <w:spacing w:val="-6"/>
          <w:w w:val="10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king</w:t>
      </w:r>
      <w:r>
        <w:rPr>
          <w:rFonts w:ascii="Arial" w:hAnsi="Arial" w:cs="Arial" w:eastAsia="Arial"/>
          <w:sz w:val="24"/>
          <w:szCs w:val="24"/>
          <w:spacing w:val="23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images</w:t>
      </w:r>
      <w:r>
        <w:rPr>
          <w:rFonts w:ascii="Arial" w:hAnsi="Arial" w:cs="Arial" w:eastAsia="Arial"/>
          <w:sz w:val="24"/>
          <w:szCs w:val="24"/>
          <w:spacing w:val="2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spatiotem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oral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phase</w:t>
      </w:r>
      <w:r>
        <w:rPr>
          <w:rFonts w:ascii="Arial" w:hAnsi="Arial" w:cs="Arial" w:eastAsia="Arial"/>
          <w:sz w:val="24"/>
          <w:szCs w:val="24"/>
          <w:spacing w:val="-1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wrapping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fitti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IEEE</w:t>
      </w:r>
      <w:r>
        <w:rPr>
          <w:rFonts w:ascii="Arial" w:hAnsi="Arial" w:cs="Arial" w:eastAsia="Arial"/>
          <w:sz w:val="24"/>
          <w:szCs w:val="24"/>
          <w:spacing w:val="3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t</w:t>
      </w:r>
      <w:r>
        <w:rPr>
          <w:rFonts w:ascii="Arial" w:hAnsi="Arial" w:cs="Arial" w:eastAsia="Arial"/>
          <w:sz w:val="24"/>
          <w:szCs w:val="24"/>
          <w:spacing w:val="-12"/>
          <w:w w:val="96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6"/>
          <w:i/>
        </w:rPr>
        <w:t>ansactions</w:t>
      </w:r>
      <w:r>
        <w:rPr>
          <w:rFonts w:ascii="Arial" w:hAnsi="Arial" w:cs="Arial" w:eastAsia="Arial"/>
          <w:sz w:val="24"/>
          <w:szCs w:val="24"/>
          <w:spacing w:val="24"/>
          <w:w w:val="96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on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2007.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(1):15–30.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027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8-0062.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oi:10.1109/TMI.2006.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884215.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ytham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C.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Ch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osing</w:t>
      </w:r>
      <w:r>
        <w:rPr>
          <w:rFonts w:ascii="Arial" w:hAnsi="Arial" w:cs="Arial" w:eastAsia="Arial"/>
          <w:sz w:val="24"/>
          <w:szCs w:val="24"/>
          <w:spacing w:val="15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Using</w:t>
      </w:r>
      <w:r>
        <w:rPr>
          <w:rFonts w:ascii="Arial" w:hAnsi="Arial" w:cs="Arial" w:eastAsia="Arial"/>
          <w:sz w:val="24"/>
          <w:szCs w:val="24"/>
          <w:spacing w:val="10"/>
          <w:w w:val="94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Statistics: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Biol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gist’s</w:t>
      </w:r>
      <w:r>
        <w:rPr>
          <w:rFonts w:ascii="Arial" w:hAnsi="Arial" w:cs="Arial" w:eastAsia="Arial"/>
          <w:sz w:val="24"/>
          <w:szCs w:val="24"/>
          <w:spacing w:val="-2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Guide,</w:t>
      </w:r>
      <w:r>
        <w:rPr>
          <w:rFonts w:ascii="Arial" w:hAnsi="Arial" w:cs="Arial" w:eastAsia="Arial"/>
          <w:sz w:val="24"/>
          <w:szCs w:val="24"/>
          <w:spacing w:val="11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3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</w:t>
      </w:r>
      <w:r>
        <w:rPr>
          <w:rFonts w:ascii="Arial" w:hAnsi="Arial" w:cs="Arial" w:eastAsia="Arial"/>
          <w:sz w:val="24"/>
          <w:szCs w:val="24"/>
          <w:spacing w:val="-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Edition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3rd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edition,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Altman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“Statistical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met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ds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4"/>
        </w:rPr>
        <w:t>assessing</w:t>
      </w:r>
      <w:r>
        <w:rPr>
          <w:rFonts w:ascii="Arial" w:hAnsi="Arial" w:cs="Arial" w:eastAsia="Arial"/>
          <w:sz w:val="24"/>
          <w:szCs w:val="24"/>
          <w:spacing w:val="37"/>
          <w:w w:val="8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agreeme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een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meth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ds</w:t>
      </w:r>
      <w:r>
        <w:rPr>
          <w:rFonts w:ascii="Arial" w:hAnsi="Arial" w:cs="Arial" w:eastAsia="Arial"/>
          <w:sz w:val="24"/>
          <w:szCs w:val="24"/>
          <w:spacing w:val="2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clinical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7"/>
        </w:rPr>
        <w:t>t.”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1986.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:307–310.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[39]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let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5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ehner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dres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KN,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DK,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Charnigo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RJ,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“Using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significa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reduces</w:t>
      </w:r>
      <w:r>
        <w:rPr>
          <w:rFonts w:ascii="Arial" w:hAnsi="Arial" w:cs="Arial" w:eastAsia="Arial"/>
          <w:sz w:val="24"/>
          <w:szCs w:val="24"/>
          <w:spacing w:val="2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ariabili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when</w:t>
      </w:r>
      <w:r>
        <w:rPr>
          <w:rFonts w:ascii="Arial" w:hAnsi="Arial" w:cs="Arial" w:eastAsia="Arial"/>
          <w:sz w:val="24"/>
          <w:szCs w:val="24"/>
          <w:spacing w:val="1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tifying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resonance.”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4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4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-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(1):25.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doi:10.1186/s12968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017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0338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ahlm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hs</w:t>
      </w:r>
      <w:r>
        <w:rPr>
          <w:rFonts w:ascii="Arial" w:hAnsi="Arial" w:cs="Arial" w:eastAsia="Arial"/>
          <w:sz w:val="24"/>
          <w:szCs w:val="24"/>
          <w:spacing w:val="4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Hei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erg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Engblom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Erlinge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-11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ot</w:t>
      </w:r>
      <w:r>
        <w:rPr>
          <w:rFonts w:ascii="Arial" w:hAnsi="Arial" w:cs="Arial" w:eastAsia="Arial"/>
          <w:sz w:val="24"/>
          <w:szCs w:val="24"/>
          <w:spacing w:val="7"/>
          <w:w w:val="10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Arheden</w:t>
      </w:r>
      <w:r>
        <w:rPr>
          <w:rFonts w:ascii="Arial" w:hAnsi="Arial" w:cs="Arial" w:eastAsia="Arial"/>
          <w:sz w:val="24"/>
          <w:szCs w:val="24"/>
          <w:spacing w:val="-3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“Regional</w:t>
      </w:r>
      <w:r>
        <w:rPr>
          <w:rFonts w:ascii="Arial" w:hAnsi="Arial" w:cs="Arial" w:eastAsia="Arial"/>
          <w:sz w:val="24"/>
          <w:szCs w:val="24"/>
          <w:spacing w:val="-3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efore</w:t>
      </w:r>
      <w:r>
        <w:rPr>
          <w:rFonts w:ascii="Arial" w:hAnsi="Arial" w:cs="Arial" w:eastAsia="Arial"/>
          <w:sz w:val="24"/>
          <w:szCs w:val="24"/>
          <w:spacing w:val="-1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acute</w:t>
      </w:r>
      <w:r>
        <w:rPr>
          <w:rFonts w:ascii="Arial" w:hAnsi="Arial" w:cs="Arial" w:eastAsia="Arial"/>
          <w:sz w:val="24"/>
          <w:szCs w:val="24"/>
          <w:spacing w:val="-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cardial</w:t>
      </w:r>
      <w:r>
        <w:rPr>
          <w:rFonts w:ascii="Arial" w:hAnsi="Arial" w:cs="Arial" w:eastAsia="Arial"/>
          <w:sz w:val="24"/>
          <w:szCs w:val="24"/>
          <w:spacing w:val="2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on;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erime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tal</w:t>
      </w:r>
      <w:r>
        <w:rPr>
          <w:rFonts w:ascii="Arial" w:hAnsi="Arial" w:cs="Arial" w:eastAsia="Arial"/>
          <w:sz w:val="24"/>
          <w:szCs w:val="24"/>
          <w:spacing w:val="1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pigs.”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BMC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Diso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ders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5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2014.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(1):1–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ISSN</w:t>
      </w:r>
      <w:r>
        <w:rPr>
          <w:rFonts w:ascii="Arial" w:hAnsi="Arial" w:cs="Arial" w:eastAsia="Arial"/>
          <w:sz w:val="24"/>
          <w:szCs w:val="24"/>
          <w:spacing w:val="1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1471-2261.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R</w:t>
      </w:r>
      <w:r>
        <w:rPr>
          <w:rFonts w:ascii="Arial" w:hAnsi="Arial" w:cs="Arial" w:eastAsia="Arial"/>
          <w:sz w:val="24"/>
          <w:szCs w:val="24"/>
          <w:spacing w:val="-123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ssel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IK,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-11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otte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MJW,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Bronz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aer</w:t>
      </w:r>
      <w:r>
        <w:rPr>
          <w:rFonts w:ascii="Arial" w:hAnsi="Arial" w:cs="Arial" w:eastAsia="Arial"/>
          <w:sz w:val="24"/>
          <w:szCs w:val="24"/>
          <w:spacing w:val="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JG,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Knaa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en</w:t>
      </w:r>
      <w:r>
        <w:rPr>
          <w:rFonts w:ascii="Arial" w:hAnsi="Arial" w:cs="Arial" w:eastAsia="Arial"/>
          <w:sz w:val="24"/>
          <w:szCs w:val="24"/>
          <w:spacing w:val="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alter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and</w:t>
      </w:r>
      <w:r>
        <w:rPr>
          <w:rFonts w:ascii="Arial" w:hAnsi="Arial" w:cs="Arial" w:eastAsia="Arial"/>
          <w:sz w:val="24"/>
          <w:szCs w:val="24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Rossum</w:t>
      </w:r>
      <w:r>
        <w:rPr>
          <w:rFonts w:ascii="Arial" w:hAnsi="Arial" w:cs="Arial" w:eastAsia="Arial"/>
          <w:sz w:val="24"/>
          <w:szCs w:val="24"/>
          <w:spacing w:val="-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9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CV.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“Left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orsion.”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CC:</w:t>
      </w:r>
      <w:r>
        <w:rPr>
          <w:rFonts w:ascii="Arial" w:hAnsi="Arial" w:cs="Arial" w:eastAsia="Arial"/>
          <w:sz w:val="24"/>
          <w:szCs w:val="24"/>
          <w:spacing w:val="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2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2011.</w:t>
      </w:r>
      <w:r>
        <w:rPr>
          <w:rFonts w:ascii="Arial" w:hAnsi="Arial" w:cs="Arial" w:eastAsia="Arial"/>
          <w:sz w:val="24"/>
          <w:szCs w:val="24"/>
          <w:spacing w:val="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(5):648–655.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1936-878X.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doi:10.1016/j.jcmg.2009.03.001.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8"/>
        </w:rPr>
        <w:t>G</w:t>
      </w:r>
      <w:r>
        <w:rPr>
          <w:rFonts w:ascii="Arial" w:hAnsi="Arial" w:cs="Arial" w:eastAsia="Arial"/>
          <w:sz w:val="24"/>
          <w:szCs w:val="24"/>
          <w:spacing w:val="-11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otte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MJW,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Germans</w:t>
      </w:r>
      <w:r>
        <w:rPr>
          <w:rFonts w:ascii="Arial" w:hAnsi="Arial" w:cs="Arial" w:eastAsia="Arial"/>
          <w:sz w:val="24"/>
          <w:szCs w:val="24"/>
          <w:spacing w:val="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R</w:t>
      </w:r>
      <w:r>
        <w:rPr>
          <w:rFonts w:ascii="Arial" w:hAnsi="Arial" w:cs="Arial" w:eastAsia="Arial"/>
          <w:sz w:val="24"/>
          <w:szCs w:val="24"/>
          <w:spacing w:val="-123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82"/>
        </w:rPr>
        <w:t>ssel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IK,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Z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burg</w:t>
      </w:r>
      <w:r>
        <w:rPr>
          <w:rFonts w:ascii="Arial" w:hAnsi="Arial" w:cs="Arial" w:eastAsia="Arial"/>
          <w:sz w:val="24"/>
          <w:szCs w:val="24"/>
          <w:spacing w:val="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JJM,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Marcus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JT,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Rossum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uisen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DJ.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orsion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tified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ascular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Tissue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agging.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Studies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Impaired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unction.”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meri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Co</w:t>
      </w:r>
      <w:r>
        <w:rPr>
          <w:rFonts w:ascii="Arial" w:hAnsi="Arial" w:cs="Arial" w:eastAsia="Arial"/>
          <w:sz w:val="24"/>
          <w:szCs w:val="24"/>
          <w:spacing w:val="11"/>
          <w:w w:val="89"/>
          <w:i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l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ge</w:t>
      </w:r>
      <w:r>
        <w:rPr>
          <w:rFonts w:ascii="Arial" w:hAnsi="Arial" w:cs="Arial" w:eastAsia="Arial"/>
          <w:sz w:val="24"/>
          <w:szCs w:val="24"/>
          <w:spacing w:val="39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2006.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48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(10):2002–2011.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07351097.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doi:10.1016/j.jacc.</w:t>
      </w:r>
      <w:r>
        <w:rPr>
          <w:rFonts w:ascii="Arial" w:hAnsi="Arial" w:cs="Arial" w:eastAsia="Arial"/>
          <w:sz w:val="24"/>
          <w:szCs w:val="24"/>
          <w:spacing w:val="3"/>
          <w:w w:val="95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006.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07.048.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Morton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Jogi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1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y</w:t>
      </w:r>
      <w:r>
        <w:rPr>
          <w:rFonts w:ascii="Arial" w:hAnsi="Arial" w:cs="Arial" w:eastAsia="Arial"/>
          <w:sz w:val="24"/>
          <w:szCs w:val="24"/>
          <w:spacing w:val="56"/>
          <w:w w:val="11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Lotz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Hasenfuß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Nagel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Chiribiri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uster</w:t>
      </w:r>
      <w:r>
        <w:rPr>
          <w:rFonts w:ascii="Arial" w:hAnsi="Arial" w:cs="Arial" w:eastAsia="Arial"/>
          <w:sz w:val="24"/>
          <w:szCs w:val="24"/>
          <w:spacing w:val="5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ter-study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rat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cardial</w:t>
      </w:r>
      <w:r>
        <w:rPr>
          <w:rFonts w:ascii="Arial" w:hAnsi="Arial" w:cs="Arial" w:eastAsia="Arial"/>
          <w:sz w:val="24"/>
          <w:szCs w:val="24"/>
          <w:spacing w:val="2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feature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34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1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2016.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43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:128–137.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1522-2586.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doi:10.1002/jmri.24979.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ku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eu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hi</w:t>
      </w:r>
      <w:r>
        <w:rPr>
          <w:rFonts w:ascii="Arial" w:hAnsi="Arial" w:cs="Arial" w:eastAsia="Arial"/>
          <w:sz w:val="24"/>
          <w:szCs w:val="24"/>
          <w:spacing w:val="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Tsan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</w:t>
      </w:r>
      <w:r>
        <w:rPr>
          <w:rFonts w:ascii="Arial" w:hAnsi="Arial" w:cs="Arial" w:eastAsia="Arial"/>
          <w:sz w:val="24"/>
          <w:szCs w:val="24"/>
          <w:spacing w:val="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akigiku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89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asu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k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hi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S,</w:t>
      </w:r>
      <w:r>
        <w:rPr>
          <w:rFonts w:ascii="Arial" w:hAnsi="Arial" w:cs="Arial" w:eastAsia="Arial"/>
          <w:sz w:val="24"/>
          <w:szCs w:val="24"/>
          <w:spacing w:val="-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atel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Mor-Avi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V,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Lang</w:t>
      </w:r>
      <w:r>
        <w:rPr>
          <w:rFonts w:ascii="Arial" w:hAnsi="Arial" w:cs="Arial" w:eastAsia="Arial"/>
          <w:sz w:val="24"/>
          <w:szCs w:val="24"/>
          <w:spacing w:val="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Otsuji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“Age-related</w:t>
      </w:r>
      <w:r>
        <w:rPr>
          <w:rFonts w:ascii="Arial" w:hAnsi="Arial" w:cs="Arial" w:eastAsia="Arial"/>
          <w:sz w:val="24"/>
          <w:szCs w:val="24"/>
          <w:spacing w:val="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range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three-dime</w:t>
      </w:r>
      <w:r>
        <w:rPr>
          <w:rFonts w:ascii="Arial" w:hAnsi="Arial" w:cs="Arial" w:eastAsia="Arial"/>
          <w:sz w:val="24"/>
          <w:szCs w:val="24"/>
          <w:spacing w:val="2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onal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kle-tra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king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94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cardiogra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y.”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-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meri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ciety</w:t>
      </w:r>
      <w:r>
        <w:rPr>
          <w:rFonts w:ascii="Arial" w:hAnsi="Arial" w:cs="Arial" w:eastAsia="Arial"/>
          <w:sz w:val="24"/>
          <w:szCs w:val="24"/>
          <w:spacing w:val="37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Ech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aphy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2014.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(1):55–64.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10976795.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doi:10.1016/j.e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o.2013.10.002.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40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Zhong</w:t>
      </w:r>
      <w:r>
        <w:rPr>
          <w:rFonts w:ascii="Arial" w:hAnsi="Arial" w:cs="Arial" w:eastAsia="Arial"/>
          <w:sz w:val="24"/>
          <w:szCs w:val="24"/>
          <w:spacing w:val="1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ott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BS,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Kramer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Epstein</w:t>
      </w:r>
      <w:r>
        <w:rPr>
          <w:rFonts w:ascii="Arial" w:hAnsi="Arial" w:cs="Arial" w:eastAsia="Arial"/>
          <w:sz w:val="24"/>
          <w:szCs w:val="24"/>
          <w:spacing w:val="8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FH.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three-dimensional</w:t>
      </w:r>
      <w:r>
        <w:rPr>
          <w:rFonts w:ascii="Arial" w:hAnsi="Arial" w:cs="Arial" w:eastAsia="Arial"/>
          <w:sz w:val="24"/>
          <w:szCs w:val="24"/>
          <w:spacing w:val="4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cardial</w:t>
      </w:r>
      <w:r>
        <w:rPr>
          <w:rFonts w:ascii="Arial" w:hAnsi="Arial" w:cs="Arial" w:eastAsia="Arial"/>
          <w:sz w:val="24"/>
          <w:szCs w:val="24"/>
          <w:spacing w:val="6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hanics</w:t>
      </w:r>
      <w:r>
        <w:rPr>
          <w:rFonts w:ascii="Arial" w:hAnsi="Arial" w:cs="Arial" w:eastAsia="Arial"/>
          <w:sz w:val="24"/>
          <w:szCs w:val="24"/>
          <w:spacing w:val="-15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sing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vigator-ga</w:t>
      </w:r>
      <w:r>
        <w:rPr>
          <w:rFonts w:ascii="Arial" w:hAnsi="Arial" w:cs="Arial" w:eastAsia="Arial"/>
          <w:sz w:val="24"/>
          <w:szCs w:val="24"/>
          <w:spacing w:val="2"/>
          <w:w w:val="92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ed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olumetric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</w:t>
      </w:r>
      <w:r>
        <w:rPr>
          <w:rFonts w:ascii="Arial" w:hAnsi="Arial" w:cs="Arial" w:eastAsia="Arial"/>
          <w:sz w:val="24"/>
          <w:szCs w:val="24"/>
          <w:spacing w:val="52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2010.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64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(4):1089–1097.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 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mrm.22503.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ehner</w:t>
      </w:r>
      <w:r>
        <w:rPr>
          <w:rFonts w:ascii="Arial" w:hAnsi="Arial" w:cs="Arial" w:eastAsia="Arial"/>
          <w:sz w:val="24"/>
          <w:szCs w:val="24"/>
          <w:spacing w:val="2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2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22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Jing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Hamlet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Grabau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jsejen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WD,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1"/>
        </w:rPr>
        <w:t>“</w:t>
      </w:r>
      <w:r>
        <w:rPr>
          <w:rFonts w:ascii="Arial" w:hAnsi="Arial" w:cs="Arial" w:eastAsia="Arial"/>
          <w:sz w:val="24"/>
          <w:szCs w:val="24"/>
          <w:spacing w:val="-19"/>
          <w:w w:val="12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alidation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from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spiral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5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3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1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4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2015.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17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(1):1–11.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1532-4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9X.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10.1186/s12968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015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0119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Phan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ivu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GN,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ozguia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Gnanade</w:t>
      </w:r>
      <w:r>
        <w:rPr>
          <w:rFonts w:ascii="Arial" w:hAnsi="Arial" w:cs="Arial" w:eastAsia="Arial"/>
          <w:sz w:val="24"/>
          <w:szCs w:val="24"/>
          <w:spacing w:val="-11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</w:t>
      </w:r>
      <w:r>
        <w:rPr>
          <w:rFonts w:ascii="Arial" w:hAnsi="Arial" w:cs="Arial" w:eastAsia="Arial"/>
          <w:sz w:val="24"/>
          <w:szCs w:val="24"/>
          <w:spacing w:val="5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Ahmed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renneaux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M.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terns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failure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51" w:lineRule="auto"/>
        <w:ind w:left="921" w:right="59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ejection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fraction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similar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age-related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hanges.”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Eu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p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5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Ech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aphy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(6):793–800.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1532-2114.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doi:10.1093/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eje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card/jep072.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orger</w:t>
      </w:r>
      <w:r>
        <w:rPr>
          <w:rFonts w:ascii="Arial" w:hAnsi="Arial" w:cs="Arial" w:eastAsia="Arial"/>
          <w:sz w:val="24"/>
          <w:szCs w:val="24"/>
          <w:spacing w:val="33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JM,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Wyman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BT,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aris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Hu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ter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Mc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eigh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ER.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“</w:t>
      </w:r>
      <w:r>
        <w:rPr>
          <w:rFonts w:ascii="Arial" w:hAnsi="Arial" w:cs="Arial" w:eastAsia="Arial"/>
          <w:sz w:val="24"/>
          <w:szCs w:val="24"/>
          <w:spacing w:val="-19"/>
          <w:w w:val="101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orsion</w:t>
      </w:r>
      <w:r>
        <w:rPr>
          <w:rFonts w:ascii="Arial" w:hAnsi="Arial" w:cs="Arial" w:eastAsia="Arial"/>
          <w:sz w:val="24"/>
          <w:szCs w:val="24"/>
          <w:spacing w:val="26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tricle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during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pac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ing</w:t>
      </w:r>
      <w:r>
        <w:rPr>
          <w:rFonts w:ascii="Arial" w:hAnsi="Arial" w:cs="Arial" w:eastAsia="Arial"/>
          <w:sz w:val="24"/>
          <w:szCs w:val="24"/>
          <w:spacing w:val="2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tagging.”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diovasc</w:t>
      </w:r>
      <w:r>
        <w:rPr>
          <w:rFonts w:ascii="Arial" w:hAnsi="Arial" w:cs="Arial" w:eastAsia="Arial"/>
          <w:sz w:val="24"/>
          <w:szCs w:val="24"/>
          <w:spacing w:val="3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-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8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7"/>
          <w:i/>
        </w:rPr>
        <w:t>eson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6205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2003.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b/>
          <w:bCs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(4):521–530.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[49]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ues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GC,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JCC,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Bellenger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NG,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Collins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Klein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HU,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ennell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DJ.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“Comparison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rstudy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-13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magnetic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resonance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o-dim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nsional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cardiograp</w:t>
      </w:r>
      <w:r>
        <w:rPr>
          <w:rFonts w:ascii="Arial" w:hAnsi="Arial" w:cs="Arial" w:eastAsia="Arial"/>
          <w:sz w:val="24"/>
          <w:szCs w:val="24"/>
          <w:spacing w:val="-4"/>
          <w:w w:val="93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y</w:t>
      </w:r>
      <w:r>
        <w:rPr>
          <w:rFonts w:ascii="Arial" w:hAnsi="Arial" w:cs="Arial" w:eastAsia="Arial"/>
          <w:sz w:val="24"/>
          <w:szCs w:val="24"/>
          <w:spacing w:val="31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normal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su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jects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failure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2002.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90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(1):29–34.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0002-9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49.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hyperlink r:id="rId118">
        <w:r>
          <w:rPr>
            <w:rFonts w:ascii="Arial" w:hAnsi="Arial" w:cs="Arial" w:eastAsia="Arial"/>
            <w:sz w:val="24"/>
            <w:szCs w:val="24"/>
            <w:spacing w:val="0"/>
            <w:w w:val="97"/>
          </w:rPr>
          <w:t>doi:</w:t>
        </w:r>
        <w:r>
          <w:rPr>
            <w:rFonts w:ascii="Arial" w:hAnsi="Arial" w:cs="Arial" w:eastAsia="Arial"/>
            <w:sz w:val="24"/>
            <w:szCs w:val="24"/>
            <w:spacing w:val="-5"/>
            <w:w w:val="97"/>
          </w:rPr>
          <w:t>h</w:t>
        </w:r>
        <w:r>
          <w:rPr>
            <w:rFonts w:ascii="Arial" w:hAnsi="Arial" w:cs="Arial" w:eastAsia="Arial"/>
            <w:sz w:val="24"/>
            <w:szCs w:val="24"/>
            <w:spacing w:val="0"/>
            <w:w w:val="105"/>
          </w:rPr>
          <w:t>ttp://dx.doi.org/10.</w:t>
        </w:r>
        <w:r>
          <w:rPr>
            <w:rFonts w:ascii="Arial" w:hAnsi="Arial" w:cs="Arial" w:eastAsia="Arial"/>
            <w:sz w:val="24"/>
            <w:szCs w:val="24"/>
            <w:spacing w:val="4"/>
            <w:w w:val="105"/>
          </w:rPr>
          <w:t>1</w:t>
        </w:r>
      </w:hyperlink>
      <w:r>
        <w:rPr>
          <w:rFonts w:ascii="Arial" w:hAnsi="Arial" w:cs="Arial" w:eastAsia="Arial"/>
          <w:sz w:val="24"/>
          <w:szCs w:val="24"/>
          <w:spacing w:val="0"/>
          <w:w w:val="100"/>
        </w:rPr>
        <w:t>016/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S0002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9(02)02381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roussard</w:t>
      </w:r>
      <w:r>
        <w:rPr>
          <w:rFonts w:ascii="Arial" w:hAnsi="Arial" w:cs="Arial" w:eastAsia="Arial"/>
          <w:sz w:val="24"/>
          <w:szCs w:val="24"/>
          <w:spacing w:val="4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JL,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Nelson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MD,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Kol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Bedia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IA,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aszkiewicz</w:t>
      </w:r>
      <w:r>
        <w:rPr>
          <w:rFonts w:ascii="Arial" w:hAnsi="Arial" w:cs="Arial" w:eastAsia="Arial"/>
          <w:sz w:val="24"/>
          <w:szCs w:val="24"/>
          <w:spacing w:val="4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RL,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Smith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L,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Szczepaniak</w:t>
      </w:r>
      <w:r>
        <w:rPr>
          <w:rFonts w:ascii="Arial" w:hAnsi="Arial" w:cs="Arial" w:eastAsia="Arial"/>
          <w:sz w:val="24"/>
          <w:szCs w:val="24"/>
          <w:spacing w:val="4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EW,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Ste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fan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vski</w:t>
      </w:r>
      <w:r>
        <w:rPr>
          <w:rFonts w:ascii="Arial" w:hAnsi="Arial" w:cs="Arial" w:eastAsia="Arial"/>
          <w:sz w:val="24"/>
          <w:szCs w:val="24"/>
          <w:spacing w:val="5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Szczepaniak</w:t>
      </w:r>
      <w:r>
        <w:rPr>
          <w:rFonts w:ascii="Arial" w:hAnsi="Arial" w:cs="Arial" w:eastAsia="Arial"/>
          <w:sz w:val="24"/>
          <w:szCs w:val="24"/>
          <w:spacing w:val="4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LS,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Bergman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“Rapid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elopme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dysfunction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canine</w:t>
      </w:r>
      <w:r>
        <w:rPr>
          <w:rFonts w:ascii="Arial" w:hAnsi="Arial" w:cs="Arial" w:eastAsia="Arial"/>
          <w:sz w:val="24"/>
          <w:szCs w:val="24"/>
          <w:spacing w:val="2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insulin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resistance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derate</w:t>
      </w:r>
      <w:r>
        <w:rPr>
          <w:rFonts w:ascii="Arial" w:hAnsi="Arial" w:cs="Arial" w:eastAsia="Arial"/>
          <w:sz w:val="24"/>
          <w:szCs w:val="24"/>
          <w:spacing w:val="3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Dia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etol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gia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9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2016.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b/>
          <w:bCs/>
        </w:rPr>
        <w:t>59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(1):197–207.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4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0012-186X.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5396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0"/>
        </w:rPr>
        <w:t>10.1007/s00125</w:t>
      </w:r>
      <w:r>
        <w:rPr>
          <w:rFonts w:ascii="Arial" w:hAnsi="Arial" w:cs="Arial" w:eastAsia="Arial"/>
          <w:sz w:val="24"/>
          <w:szCs w:val="24"/>
          <w:spacing w:val="12"/>
          <w:w w:val="9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015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3767</w:t>
      </w:r>
      <w:r>
        <w:rPr>
          <w:rFonts w:ascii="Arial" w:hAnsi="Arial" w:cs="Arial" w:eastAsia="Arial"/>
          <w:sz w:val="24"/>
          <w:szCs w:val="24"/>
          <w:spacing w:val="11"/>
          <w:w w:val="88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Kra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mer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DK,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Hagge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Binkley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ingly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Cassis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La,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reduces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ains,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torsion,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hro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mouse</w:t>
      </w:r>
      <w:r>
        <w:rPr>
          <w:rFonts w:ascii="Arial" w:hAnsi="Arial" w:cs="Arial" w:eastAsia="Arial"/>
          <w:sz w:val="24"/>
          <w:szCs w:val="24"/>
          <w:spacing w:val="53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dels: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ith</w:t>
      </w:r>
      <w:r>
        <w:rPr>
          <w:rFonts w:ascii="Arial" w:hAnsi="Arial" w:cs="Arial" w:eastAsia="Arial"/>
          <w:sz w:val="24"/>
          <w:szCs w:val="24"/>
          <w:spacing w:val="0"/>
          <w:w w:val="11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31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cardi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gnetic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resona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ce</w:t>
      </w:r>
      <w:r>
        <w:rPr>
          <w:rFonts w:ascii="Arial" w:hAnsi="Arial" w:cs="Arial" w:eastAsia="Arial"/>
          <w:sz w:val="24"/>
          <w:szCs w:val="24"/>
          <w:spacing w:val="-1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 </w:t>
      </w:r>
      <w:r>
        <w:rPr>
          <w:rFonts w:ascii="Arial" w:hAnsi="Arial" w:cs="Arial" w:eastAsia="Arial"/>
          <w:sz w:val="24"/>
          <w:szCs w:val="24"/>
          <w:spacing w:val="5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official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the</w:t>
      </w:r>
      <w:r>
        <w:rPr>
          <w:rFonts w:ascii="Arial" w:hAnsi="Arial" w:cs="Arial" w:eastAsia="Arial"/>
          <w:sz w:val="24"/>
          <w:szCs w:val="24"/>
          <w:spacing w:val="5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ciety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15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:109.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1532-429X.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5430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2"/>
        </w:rPr>
        <w:t>10.1186/1532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429X</w:t>
      </w:r>
      <w:r>
        <w:rPr>
          <w:rFonts w:ascii="Arial" w:hAnsi="Arial" w:cs="Arial" w:eastAsia="Arial"/>
          <w:sz w:val="24"/>
          <w:szCs w:val="24"/>
          <w:spacing w:val="11"/>
          <w:w w:val="94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15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109.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xenham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HC,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AA,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an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BR,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tles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TL,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Occlesh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1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CJ,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7"/>
          <w:w w:val="87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onseca</w:t>
      </w:r>
      <w:r>
        <w:rPr>
          <w:rFonts w:ascii="Arial" w:hAnsi="Arial" w:cs="Arial" w:eastAsia="Arial"/>
          <w:sz w:val="24"/>
          <w:szCs w:val="24"/>
          <w:spacing w:val="26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CG,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Doug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RN,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Shar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“Age-Related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Changes</w:t>
      </w:r>
      <w:r>
        <w:rPr>
          <w:rFonts w:ascii="Arial" w:hAnsi="Arial" w:cs="Arial" w:eastAsia="Arial"/>
          <w:sz w:val="24"/>
          <w:szCs w:val="24"/>
          <w:spacing w:val="3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Relaxation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Three-Dimensional</w:t>
      </w:r>
      <w:r>
        <w:rPr>
          <w:rFonts w:ascii="Arial" w:hAnsi="Arial" w:cs="Arial" w:eastAsia="Arial"/>
          <w:sz w:val="24"/>
          <w:szCs w:val="24"/>
          <w:spacing w:val="5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agged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Resonance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3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32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3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2003.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5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(3):421–430.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10976647.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5457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97"/>
        </w:rPr>
        <w:t>10.1081/JCMR</w:t>
      </w:r>
      <w:r>
        <w:rPr>
          <w:rFonts w:ascii="Arial" w:hAnsi="Arial" w:cs="Arial" w:eastAsia="Arial"/>
          <w:sz w:val="24"/>
          <w:szCs w:val="24"/>
          <w:spacing w:val="11"/>
          <w:w w:val="97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120022258.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etser</w:t>
      </w:r>
      <w:r>
        <w:rPr>
          <w:rFonts w:ascii="Arial" w:hAnsi="Arial" w:cs="Arial" w:eastAsia="Arial"/>
          <w:sz w:val="24"/>
          <w:szCs w:val="24"/>
          <w:spacing w:val="15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RM,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Kas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JM,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Lie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ML,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Starling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McCart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PM,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White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15"/>
        </w:rPr>
        <w:t>“</w:t>
      </w:r>
      <w:r>
        <w:rPr>
          <w:rFonts w:ascii="Arial" w:hAnsi="Arial" w:cs="Arial" w:eastAsia="Arial"/>
          <w:sz w:val="24"/>
          <w:szCs w:val="24"/>
          <w:spacing w:val="-6"/>
          <w:w w:val="115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ersiste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abnormal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systolic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ilated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cardio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partial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4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5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Tho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acic</w:t>
      </w:r>
      <w:r>
        <w:rPr>
          <w:rFonts w:ascii="Arial" w:hAnsi="Arial" w:cs="Arial" w:eastAsia="Arial"/>
          <w:sz w:val="24"/>
          <w:szCs w:val="24"/>
          <w:spacing w:val="4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Su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gery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2003.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126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(July):48–55.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00225223.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doi:10.1016/S0022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5223(03)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7368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w w:val="88"/>
        </w:rPr>
        <w:t>00050</w:t>
      </w:r>
      <w:r>
        <w:rPr>
          <w:rFonts w:ascii="Arial" w:hAnsi="Arial" w:cs="Arial" w:eastAsia="Arial"/>
          <w:sz w:val="24"/>
          <w:szCs w:val="24"/>
          <w:spacing w:val="11"/>
          <w:w w:val="88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Garot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ascal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O,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7"/>
        </w:rPr>
        <w:t>D</w:t>
      </w:r>
      <w:r>
        <w:rPr>
          <w:rFonts w:ascii="Arial" w:hAnsi="Arial" w:cs="Arial" w:eastAsia="Arial"/>
          <w:sz w:val="24"/>
          <w:szCs w:val="24"/>
          <w:spacing w:val="-6"/>
          <w:w w:val="107"/>
        </w:rPr>
        <w:t>i</w:t>
      </w:r>
      <w:r>
        <w:rPr>
          <w:rFonts w:ascii="Arial" w:hAnsi="Arial" w:cs="Arial" w:eastAsia="Arial"/>
          <w:sz w:val="24"/>
          <w:szCs w:val="24"/>
          <w:spacing w:val="-111"/>
          <w:w w:val="146"/>
        </w:rPr>
        <w:t>´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7"/>
          <w:w w:val="8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old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B,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Derumeaux</w:t>
      </w:r>
      <w:r>
        <w:rPr>
          <w:rFonts w:ascii="Arial" w:hAnsi="Arial" w:cs="Arial" w:eastAsia="Arial"/>
          <w:sz w:val="24"/>
          <w:szCs w:val="24"/>
          <w:spacing w:val="-8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Ger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er</w:t>
      </w:r>
      <w:r>
        <w:rPr>
          <w:rFonts w:ascii="Arial" w:hAnsi="Arial" w:cs="Arial" w:eastAsia="Arial"/>
          <w:sz w:val="24"/>
          <w:szCs w:val="24"/>
          <w:spacing w:val="-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Du</w:t>
      </w:r>
      <w:r>
        <w:rPr>
          <w:rFonts w:ascii="Arial" w:hAnsi="Arial" w:cs="Arial" w:eastAsia="Arial"/>
          <w:sz w:val="24"/>
          <w:szCs w:val="24"/>
          <w:spacing w:val="7"/>
          <w:w w:val="99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ois-Ran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-111"/>
          <w:w w:val="146"/>
        </w:rPr>
        <w:t>´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JL,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JaC,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G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-110"/>
          <w:w w:val="146"/>
        </w:rPr>
        <w:t>´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eret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“Alteratio</w:t>
      </w:r>
      <w:r>
        <w:rPr>
          <w:rFonts w:ascii="Arial" w:hAnsi="Arial" w:cs="Arial" w:eastAsia="Arial"/>
          <w:sz w:val="24"/>
          <w:szCs w:val="24"/>
          <w:spacing w:val="2"/>
          <w:w w:val="10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systolic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after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acute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infarction.”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meri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4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3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physiol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gy</w:t>
      </w:r>
      <w:r>
        <w:rPr>
          <w:rFonts w:ascii="Arial" w:hAnsi="Arial" w:cs="Arial" w:eastAsia="Arial"/>
          <w:sz w:val="24"/>
          <w:szCs w:val="24"/>
          <w:spacing w:val="52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art</w:t>
      </w:r>
      <w:r>
        <w:rPr>
          <w:rFonts w:ascii="Arial" w:hAnsi="Arial" w:cs="Arial" w:eastAsia="Arial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culatory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physiol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2002.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282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(1):H357–H362.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0363-6135.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 </w:t>
      </w:r>
      <w:r>
        <w:rPr>
          <w:rFonts w:ascii="Arial" w:hAnsi="Arial" w:cs="Arial" w:eastAsia="Arial"/>
          <w:sz w:val="24"/>
          <w:szCs w:val="24"/>
          <w:spacing w:val="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doi</w:t>
      </w:r>
      <w:r>
        <w:rPr>
          <w:rFonts w:ascii="Arial" w:hAnsi="Arial" w:cs="Arial" w:eastAsia="Arial"/>
          <w:sz w:val="24"/>
          <w:szCs w:val="24"/>
          <w:spacing w:val="1"/>
          <w:w w:val="97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10.1152/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jpheart.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704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00136.2001.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20"/>
          <w:pgSz w:w="12240" w:h="15840"/>
        </w:sectPr>
      </w:pPr>
      <w:rPr/>
    </w:p>
    <w:p>
      <w:pPr>
        <w:spacing w:before="54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JT,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Lamata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Hussain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ST,</w:t>
      </w:r>
      <w:r>
        <w:rPr>
          <w:rFonts w:ascii="Arial" w:hAnsi="Arial" w:cs="Arial" w:eastAsia="Arial"/>
          <w:sz w:val="24"/>
          <w:szCs w:val="24"/>
          <w:spacing w:val="6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Kut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Steinmetz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Sohns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JM,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89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asshauer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ab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U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ter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erg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-Bu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h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ald</w:t>
      </w:r>
      <w:r>
        <w:rPr>
          <w:rFonts w:ascii="Arial" w:hAnsi="Arial" w:cs="Arial" w:eastAsia="Arial"/>
          <w:sz w:val="24"/>
          <w:szCs w:val="24"/>
          <w:spacing w:val="51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Bigal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Lotz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Hasenfuß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uster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A.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torsion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diastolic</w:t>
      </w:r>
      <w:r>
        <w:rPr>
          <w:rFonts w:ascii="Arial" w:hAnsi="Arial" w:cs="Arial" w:eastAsia="Arial"/>
          <w:sz w:val="24"/>
          <w:szCs w:val="24"/>
          <w:spacing w:val="-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recoil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using</w:t>
      </w:r>
      <w:r>
        <w:rPr>
          <w:rFonts w:ascii="Arial" w:hAnsi="Arial" w:cs="Arial" w:eastAsia="Arial"/>
          <w:sz w:val="24"/>
          <w:szCs w:val="24"/>
          <w:spacing w:val="2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cardi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ascular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magne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ic</w:t>
      </w:r>
      <w:r>
        <w:rPr>
          <w:rFonts w:ascii="Arial" w:hAnsi="Arial" w:cs="Arial" w:eastAsia="Arial"/>
          <w:sz w:val="24"/>
          <w:szCs w:val="24"/>
          <w:spacing w:val="4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resonance</w:t>
      </w:r>
      <w:r>
        <w:rPr>
          <w:rFonts w:ascii="Arial" w:hAnsi="Arial" w:cs="Arial" w:eastAsia="Arial"/>
          <w:sz w:val="24"/>
          <w:szCs w:val="24"/>
          <w:spacing w:val="-1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0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rdial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feature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ing.”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PloS</w:t>
      </w:r>
      <w:r>
        <w:rPr>
          <w:rFonts w:ascii="Arial" w:hAnsi="Arial" w:cs="Arial" w:eastAsia="Arial"/>
          <w:sz w:val="24"/>
          <w:szCs w:val="24"/>
          <w:spacing w:val="9"/>
          <w:w w:val="92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9"/>
        </w:rPr>
        <w:t>2014.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  <w:b/>
          <w:bCs/>
        </w:rPr>
        <w:t>9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(10):e109164.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ISSN</w:t>
      </w:r>
      <w:r>
        <w:rPr>
          <w:rFonts w:ascii="Arial" w:hAnsi="Arial" w:cs="Arial" w:eastAsia="Arial"/>
          <w:sz w:val="24"/>
          <w:szCs w:val="24"/>
          <w:spacing w:val="3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1932-6203.</w:t>
      </w:r>
      <w:r>
        <w:rPr>
          <w:rFonts w:ascii="Arial" w:hAnsi="Arial" w:cs="Arial" w:eastAsia="Arial"/>
          <w:sz w:val="24"/>
          <w:szCs w:val="24"/>
          <w:spacing w:val="34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doi:10.1371/journal.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one.0109164.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eyhan</w:t>
      </w:r>
      <w:r>
        <w:rPr>
          <w:rFonts w:ascii="Arial" w:hAnsi="Arial" w:cs="Arial" w:eastAsia="Arial"/>
          <w:sz w:val="24"/>
          <w:szCs w:val="24"/>
          <w:spacing w:val="2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ML,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Kim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HJ,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Halnon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NJ,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Finn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Ennis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DB.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“Effect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free-breathing</w:t>
      </w:r>
      <w:r>
        <w:rPr>
          <w:rFonts w:ascii="Arial" w:hAnsi="Arial" w:cs="Arial" w:eastAsia="Arial"/>
          <w:sz w:val="24"/>
          <w:szCs w:val="24"/>
          <w:spacing w:val="35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icular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rotational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me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hanics</w:t>
      </w:r>
      <w:r>
        <w:rPr>
          <w:rFonts w:ascii="Arial" w:hAnsi="Arial" w:cs="Arial" w:eastAsia="Arial"/>
          <w:sz w:val="24"/>
          <w:szCs w:val="24"/>
          <w:spacing w:val="46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du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henne</w:t>
      </w:r>
      <w:r>
        <w:rPr>
          <w:rFonts w:ascii="Arial" w:hAnsi="Arial" w:cs="Arial" w:eastAsia="Arial"/>
          <w:sz w:val="24"/>
          <w:szCs w:val="24"/>
          <w:spacing w:val="1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uscular</w:t>
      </w:r>
      <w:r>
        <w:rPr>
          <w:rFonts w:ascii="Arial" w:hAnsi="Arial" w:cs="Arial" w:eastAsia="Arial"/>
          <w:sz w:val="24"/>
          <w:szCs w:val="24"/>
          <w:spacing w:val="5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dystrop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2017.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77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(2):864–869.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1522-2594.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doi:10.1002/mrm.26137.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nande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hibault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Ber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gerot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lin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Deru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meaux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Croisille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“Systolic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Dysfunction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1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9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Mellitus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Ide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26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aging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</w:t>
      </w:r>
      <w:r>
        <w:rPr>
          <w:rFonts w:ascii="Arial" w:hAnsi="Arial" w:cs="Arial" w:eastAsia="Arial"/>
          <w:sz w:val="24"/>
          <w:szCs w:val="24"/>
          <w:spacing w:val="1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laceme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7"/>
        </w:rPr>
        <w:t>t.”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2012.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265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(2):402–409.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doi:10.1148/radi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l.12112571/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/DC1.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40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tras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AH,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Ing</w:t>
      </w:r>
      <w:r>
        <w:rPr>
          <w:rFonts w:ascii="Arial" w:hAnsi="Arial" w:cs="Arial" w:eastAsia="Arial"/>
          <w:sz w:val="24"/>
          <w:szCs w:val="24"/>
          <w:spacing w:val="-12"/>
          <w:w w:val="96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anisorn</w:t>
      </w:r>
      <w:r>
        <w:rPr>
          <w:rFonts w:ascii="Arial" w:hAnsi="Arial" w:cs="Arial" w:eastAsia="Arial"/>
          <w:sz w:val="24"/>
          <w:szCs w:val="24"/>
          <w:spacing w:val="9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Mancini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Arai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AE.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“DENSE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SENSE.”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23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(San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go,</w:t>
      </w:r>
      <w:r>
        <w:rPr>
          <w:rFonts w:ascii="Arial" w:hAnsi="Arial" w:cs="Arial" w:eastAsia="Arial"/>
          <w:sz w:val="24"/>
          <w:szCs w:val="24"/>
          <w:spacing w:val="-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Calif</w:t>
      </w:r>
      <w:r>
        <w:rPr>
          <w:rFonts w:ascii="Arial" w:hAnsi="Arial" w:cs="Arial" w:eastAsia="Arial"/>
          <w:sz w:val="24"/>
          <w:szCs w:val="24"/>
          <w:spacing w:val="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1997)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2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005.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176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(1):99–106.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1090-7807.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doi:10.1016/j.jmr.2005.05.010.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[59]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Aa,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Kirton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“Generalized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spatiotem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imaging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46"/>
        </w:rPr>
        <w:t>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m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dicine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5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2012.</w:t>
      </w:r>
      <w:r>
        <w:rPr>
          <w:rFonts w:ascii="Arial" w:hAnsi="Arial" w:cs="Arial" w:eastAsia="Arial"/>
          <w:sz w:val="24"/>
          <w:szCs w:val="24"/>
          <w:spacing w:val="3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67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(6):1590–9.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1522-2594.</w:t>
      </w:r>
      <w:r>
        <w:rPr>
          <w:rFonts w:ascii="Arial" w:hAnsi="Arial" w:cs="Arial" w:eastAsia="Arial"/>
          <w:sz w:val="24"/>
          <w:szCs w:val="24"/>
          <w:spacing w:val="1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doi:10.1002/mrm.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23142.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K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10"/>
        </w:rPr>
        <w:t>ut</w:t>
      </w:r>
      <w:r>
        <w:rPr>
          <w:rFonts w:ascii="Arial" w:hAnsi="Arial" w:cs="Arial" w:eastAsia="Arial"/>
          <w:sz w:val="24"/>
          <w:szCs w:val="24"/>
          <w:spacing w:val="0"/>
          <w:w w:val="76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n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AK,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Cupps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Zhong</w:t>
      </w:r>
      <w:r>
        <w:rPr>
          <w:rFonts w:ascii="Arial" w:hAnsi="Arial" w:cs="Arial" w:eastAsia="Arial"/>
          <w:sz w:val="24"/>
          <w:szCs w:val="24"/>
          <w:spacing w:val="1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8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asque</w:t>
      </w:r>
      <w:r>
        <w:rPr>
          <w:rFonts w:ascii="Arial" w:hAnsi="Arial" w:cs="Arial" w:eastAsia="Arial"/>
          <w:sz w:val="24"/>
          <w:szCs w:val="24"/>
          <w:spacing w:val="2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MK.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“Three-dimensional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regional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computation</w:t>
      </w:r>
      <w:r>
        <w:rPr>
          <w:rFonts w:ascii="Arial" w:hAnsi="Arial" w:cs="Arial" w:eastAsia="Arial"/>
          <w:sz w:val="24"/>
          <w:szCs w:val="24"/>
          <w:spacing w:val="26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meth</w:t>
      </w:r>
      <w:r>
        <w:rPr>
          <w:rFonts w:ascii="Arial" w:hAnsi="Arial" w:cs="Arial" w:eastAsia="Arial"/>
          <w:sz w:val="24"/>
          <w:szCs w:val="24"/>
          <w:spacing w:val="7"/>
          <w:w w:val="96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</w:t>
      </w:r>
      <w:r>
        <w:rPr>
          <w:rFonts w:ascii="Arial" w:hAnsi="Arial" w:cs="Arial" w:eastAsia="Arial"/>
          <w:sz w:val="24"/>
          <w:szCs w:val="24"/>
          <w:spacing w:val="-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ng</w:t>
      </w:r>
      <w:r>
        <w:rPr>
          <w:rFonts w:ascii="Arial" w:hAnsi="Arial" w:cs="Arial" w:eastAsia="Arial"/>
          <w:sz w:val="24"/>
          <w:szCs w:val="24"/>
          <w:spacing w:val="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27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non-is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hemic,</w:t>
      </w:r>
      <w:r>
        <w:rPr>
          <w:rFonts w:ascii="Arial" w:hAnsi="Arial" w:cs="Arial" w:eastAsia="Arial"/>
          <w:sz w:val="24"/>
          <w:szCs w:val="24"/>
          <w:spacing w:val="2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non-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alvular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dilated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dio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opat</w:t>
      </w:r>
      <w:r>
        <w:rPr>
          <w:rFonts w:ascii="Arial" w:hAnsi="Arial" w:cs="Arial" w:eastAsia="Arial"/>
          <w:sz w:val="24"/>
          <w:szCs w:val="24"/>
          <w:spacing w:val="-5"/>
          <w:w w:val="96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y</w:t>
      </w:r>
      <w:r>
        <w:rPr>
          <w:rFonts w:ascii="Arial" w:hAnsi="Arial" w:cs="Arial" w:eastAsia="Arial"/>
          <w:sz w:val="24"/>
          <w:szCs w:val="24"/>
          <w:spacing w:val="27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su</w:t>
      </w:r>
      <w:r>
        <w:rPr>
          <w:rFonts w:ascii="Arial" w:hAnsi="Arial" w:cs="Arial" w:eastAsia="Arial"/>
          <w:sz w:val="24"/>
          <w:szCs w:val="24"/>
          <w:spacing w:val="12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jects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alidated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tagged</w:t>
      </w:r>
      <w:r>
        <w:rPr>
          <w:rFonts w:ascii="Arial" w:hAnsi="Arial" w:cs="Arial" w:eastAsia="Arial"/>
          <w:sz w:val="24"/>
          <w:szCs w:val="24"/>
          <w:spacing w:val="16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21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4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2014.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00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:1–11.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1522-2586.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doi:10.1002/jmri.24576.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ger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Zhong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FH,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S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ottis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“Mapping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rig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cardial</w:t>
      </w:r>
      <w:r>
        <w:rPr>
          <w:rFonts w:ascii="Arial" w:hAnsi="Arial" w:cs="Arial" w:eastAsia="Arial"/>
          <w:sz w:val="24"/>
          <w:szCs w:val="24"/>
          <w:spacing w:val="5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hanics</w:t>
      </w:r>
      <w:r>
        <w:rPr>
          <w:rFonts w:ascii="Arial" w:hAnsi="Arial" w:cs="Arial" w:eastAsia="Arial"/>
          <w:sz w:val="24"/>
          <w:szCs w:val="24"/>
          <w:spacing w:val="-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using</w:t>
      </w:r>
      <w:r>
        <w:rPr>
          <w:rFonts w:ascii="Arial" w:hAnsi="Arial" w:cs="Arial" w:eastAsia="Arial"/>
          <w:sz w:val="24"/>
          <w:szCs w:val="24"/>
          <w:spacing w:val="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cine</w:t>
      </w:r>
      <w:r>
        <w:rPr>
          <w:rFonts w:ascii="Arial" w:hAnsi="Arial" w:cs="Arial" w:eastAsia="Arial"/>
          <w:sz w:val="24"/>
          <w:szCs w:val="24"/>
          <w:spacing w:val="-8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DENSE</w:t>
      </w:r>
      <w:r>
        <w:rPr>
          <w:rFonts w:ascii="Arial" w:hAnsi="Arial" w:cs="Arial" w:eastAsia="Arial"/>
          <w:sz w:val="24"/>
          <w:szCs w:val="24"/>
          <w:spacing w:val="34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cardi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ascular</w:t>
      </w:r>
      <w:r>
        <w:rPr>
          <w:rFonts w:ascii="Arial" w:hAnsi="Arial" w:cs="Arial" w:eastAsia="Arial"/>
          <w:sz w:val="24"/>
          <w:szCs w:val="24"/>
          <w:spacing w:val="1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resonance.”</w:t>
      </w:r>
      <w:r>
        <w:rPr>
          <w:rFonts w:ascii="Arial" w:hAnsi="Arial" w:cs="Arial" w:eastAsia="Arial"/>
          <w:sz w:val="24"/>
          <w:szCs w:val="24"/>
          <w:spacing w:val="2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diovasc</w:t>
      </w:r>
      <w:r>
        <w:rPr>
          <w:rFonts w:ascii="Arial" w:hAnsi="Arial" w:cs="Arial" w:eastAsia="Arial"/>
          <w:sz w:val="24"/>
          <w:szCs w:val="24"/>
          <w:spacing w:val="39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Magn</w:t>
      </w:r>
      <w:r>
        <w:rPr>
          <w:rFonts w:ascii="Arial" w:hAnsi="Arial" w:cs="Arial" w:eastAsia="Arial"/>
          <w:sz w:val="24"/>
          <w:szCs w:val="24"/>
          <w:spacing w:val="28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eson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2012.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14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:4.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doi:10.1186/1532</w:t>
      </w:r>
      <w:r>
        <w:rPr>
          <w:rFonts w:ascii="Arial" w:hAnsi="Arial" w:cs="Arial" w:eastAsia="Arial"/>
          <w:sz w:val="24"/>
          <w:szCs w:val="24"/>
          <w:spacing w:val="13"/>
          <w:w w:val="93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42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9X</w:t>
      </w:r>
      <w:r>
        <w:rPr>
          <w:rFonts w:ascii="Arial" w:hAnsi="Arial" w:cs="Arial" w:eastAsia="Arial"/>
          <w:sz w:val="24"/>
          <w:szCs w:val="24"/>
          <w:spacing w:val="10"/>
          <w:w w:val="99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14</w:t>
      </w:r>
      <w:r>
        <w:rPr>
          <w:rFonts w:ascii="Arial" w:hAnsi="Arial" w:cs="Arial" w:eastAsia="Arial"/>
          <w:sz w:val="24"/>
          <w:szCs w:val="24"/>
          <w:spacing w:val="10"/>
          <w:w w:val="89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94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ehner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GJ,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Sue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er</w:t>
      </w:r>
      <w:r>
        <w:rPr>
          <w:rFonts w:ascii="Arial" w:hAnsi="Arial" w:cs="Arial" w:eastAsia="Arial"/>
          <w:sz w:val="24"/>
          <w:szCs w:val="24"/>
          <w:spacing w:val="2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JD,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Hagger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y</w:t>
      </w:r>
      <w:r>
        <w:rPr>
          <w:rFonts w:ascii="Arial" w:hAnsi="Arial" w:cs="Arial" w:eastAsia="Arial"/>
          <w:sz w:val="24"/>
          <w:szCs w:val="24"/>
          <w:spacing w:val="2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CM,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Jing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ell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Zh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ong</w:t>
      </w:r>
      <w:r>
        <w:rPr>
          <w:rFonts w:ascii="Arial" w:hAnsi="Arial" w:cs="Arial" w:eastAsia="Arial"/>
          <w:sz w:val="24"/>
          <w:szCs w:val="24"/>
          <w:spacing w:val="2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X,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Epstein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FH,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alt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BK.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“High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resolution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cine</w:t>
      </w:r>
      <w:r>
        <w:rPr>
          <w:rFonts w:ascii="Arial" w:hAnsi="Arial" w:cs="Arial" w:eastAsia="Arial"/>
          <w:sz w:val="24"/>
          <w:szCs w:val="24"/>
          <w:spacing w:val="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displaceme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enc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ding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ulated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</w:t>
      </w:r>
      <w:r>
        <w:rPr>
          <w:rFonts w:ascii="Arial" w:hAnsi="Arial" w:cs="Arial" w:eastAsia="Arial"/>
          <w:sz w:val="24"/>
          <w:szCs w:val="24"/>
          <w:spacing w:val="-5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h</w:t>
      </w:r>
      <w:r>
        <w:rPr>
          <w:rFonts w:ascii="Arial" w:hAnsi="Arial" w:cs="Arial" w:eastAsia="Arial"/>
          <w:sz w:val="24"/>
          <w:szCs w:val="24"/>
          <w:spacing w:val="6"/>
          <w:w w:val="8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8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(DENSE)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3T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feedba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qua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tification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hanics.”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Ca</w:t>
      </w:r>
      <w:r>
        <w:rPr>
          <w:rFonts w:ascii="Arial" w:hAnsi="Arial" w:cs="Arial" w:eastAsia="Arial"/>
          <w:sz w:val="24"/>
          <w:szCs w:val="24"/>
          <w:spacing w:val="-11"/>
          <w:w w:val="95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diovascular</w:t>
      </w:r>
      <w:r>
        <w:rPr>
          <w:rFonts w:ascii="Arial" w:hAnsi="Arial" w:cs="Arial" w:eastAsia="Arial"/>
          <w:sz w:val="24"/>
          <w:szCs w:val="24"/>
          <w:spacing w:val="48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agnetic</w:t>
      </w:r>
      <w:r>
        <w:rPr>
          <w:rFonts w:ascii="Arial" w:hAnsi="Arial" w:cs="Arial" w:eastAsia="Arial"/>
          <w:sz w:val="24"/>
          <w:szCs w:val="24"/>
          <w:spacing w:val="-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2014.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(Suppl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1):P48.</w:t>
      </w:r>
      <w:r>
        <w:rPr>
          <w:rFonts w:ascii="Arial" w:hAnsi="Arial" w:cs="Arial" w:eastAsia="Arial"/>
          <w:sz w:val="24"/>
          <w:szCs w:val="24"/>
          <w:spacing w:val="-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1532-429X.</w:t>
      </w:r>
      <w:r>
        <w:rPr>
          <w:rFonts w:ascii="Arial" w:hAnsi="Arial" w:cs="Arial" w:eastAsia="Arial"/>
          <w:sz w:val="24"/>
          <w:szCs w:val="24"/>
          <w:spacing w:val="4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doi:10.1186/1532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429X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16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S1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P48.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tu</w:t>
      </w:r>
      <w:r>
        <w:rPr>
          <w:rFonts w:ascii="Arial" w:hAnsi="Arial" w:cs="Arial" w:eastAsia="Arial"/>
          <w:sz w:val="24"/>
          <w:szCs w:val="24"/>
          <w:spacing w:val="7"/>
          <w:w w:val="95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piegel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her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88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heidegger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MB,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Danias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PG,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9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edersen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EM,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B</w:t>
      </w:r>
      <w:r>
        <w:rPr>
          <w:rFonts w:ascii="Arial" w:hAnsi="Arial" w:cs="Arial" w:eastAsia="Arial"/>
          <w:sz w:val="24"/>
          <w:szCs w:val="24"/>
          <w:spacing w:val="6"/>
          <w:w w:val="89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esiger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“Single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breath-hold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slice-foll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win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g</w:t>
      </w:r>
      <w:r>
        <w:rPr>
          <w:rFonts w:ascii="Arial" w:hAnsi="Arial" w:cs="Arial" w:eastAsia="Arial"/>
          <w:sz w:val="24"/>
          <w:szCs w:val="24"/>
          <w:spacing w:val="29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CS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AMM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tagging.”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GM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1999.</w:t>
      </w:r>
      <w:r>
        <w:rPr>
          <w:rFonts w:ascii="Arial" w:hAnsi="Arial" w:cs="Arial" w:eastAsia="Arial"/>
          <w:sz w:val="24"/>
          <w:szCs w:val="24"/>
          <w:spacing w:val="46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(1-2):85–91.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b</w:t>
      </w:r>
      <w:r>
        <w:rPr>
          <w:rFonts w:ascii="Arial" w:hAnsi="Arial" w:cs="Arial" w:eastAsia="Arial"/>
          <w:sz w:val="24"/>
          <w:szCs w:val="24"/>
          <w:spacing w:val="6"/>
          <w:w w:val="9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da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Larghat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Zaman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airbairn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ani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Gree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Plein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“Re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pr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1"/>
        </w:rPr>
        <w:t>ducibi</w:t>
      </w:r>
      <w:r>
        <w:rPr>
          <w:rFonts w:ascii="Arial" w:hAnsi="Arial" w:cs="Arial" w:eastAsia="Arial"/>
          <w:sz w:val="24"/>
          <w:szCs w:val="24"/>
          <w:spacing w:val="1"/>
          <w:w w:val="101"/>
        </w:rPr>
        <w:t>l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29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cardial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nd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left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tricular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wist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measured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using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compleme</w:t>
      </w:r>
      <w:r>
        <w:rPr>
          <w:rFonts w:ascii="Arial" w:hAnsi="Arial" w:cs="Arial" w:eastAsia="Arial"/>
          <w:sz w:val="24"/>
          <w:szCs w:val="24"/>
          <w:spacing w:val="-5"/>
          <w:w w:val="95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tary</w:t>
      </w:r>
      <w:r>
        <w:rPr>
          <w:rFonts w:ascii="Arial" w:hAnsi="Arial" w:cs="Arial" w:eastAsia="Arial"/>
          <w:sz w:val="24"/>
          <w:szCs w:val="24"/>
          <w:spacing w:val="2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dulation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magnetization.”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both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51" w:lineRule="auto"/>
        <w:ind w:left="921" w:right="4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2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39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3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2014.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39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(4):887–94.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15222586.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doi:10.1002/jmri.24223.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dy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WE,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ylor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RJ,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Ed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ards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NC,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ue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CD,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Umar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ylor</w:t>
      </w:r>
      <w:r>
        <w:rPr>
          <w:rFonts w:ascii="Arial" w:hAnsi="Arial" w:cs="Arial" w:eastAsia="Arial"/>
          <w:sz w:val="24"/>
          <w:szCs w:val="24"/>
          <w:spacing w:val="6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erro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CJ,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oung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wnend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JN,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Steeds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“Com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parison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magnetic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resonance</w:t>
      </w:r>
      <w:r>
        <w:rPr>
          <w:rFonts w:ascii="Arial" w:hAnsi="Arial" w:cs="Arial" w:eastAsia="Arial"/>
          <w:sz w:val="24"/>
          <w:szCs w:val="24"/>
          <w:spacing w:val="-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feature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systolic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diastolic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calculation</w:t>
      </w:r>
      <w:r>
        <w:rPr>
          <w:rFonts w:ascii="Arial" w:hAnsi="Arial" w:cs="Arial" w:eastAsia="Arial"/>
          <w:sz w:val="24"/>
          <w:szCs w:val="24"/>
          <w:spacing w:val="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spatial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dulation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netization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analysis.”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31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2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-16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:</w:t>
      </w:r>
      <w:r>
        <w:rPr>
          <w:rFonts w:ascii="Arial" w:hAnsi="Arial" w:cs="Arial" w:eastAsia="Arial"/>
          <w:sz w:val="24"/>
          <w:szCs w:val="24"/>
          <w:spacing w:val="6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JMR</w:t>
      </w:r>
      <w:r>
        <w:rPr>
          <w:rFonts w:ascii="Arial" w:hAnsi="Arial" w:cs="Arial" w:eastAsia="Arial"/>
          <w:sz w:val="24"/>
          <w:szCs w:val="24"/>
          <w:spacing w:val="1"/>
          <w:w w:val="100"/>
          <w:i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2015.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41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(4):1000–1012.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2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88"/>
        </w:rPr>
        <w:t>1522-2586</w:t>
      </w:r>
      <w:r>
        <w:rPr>
          <w:rFonts w:ascii="Arial" w:hAnsi="Arial" w:cs="Arial" w:eastAsia="Arial"/>
          <w:sz w:val="24"/>
          <w:szCs w:val="24"/>
          <w:spacing w:val="2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(Electronic).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doi:10.1002/jmri.24623.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igfridsson</w:t>
      </w:r>
      <w:r>
        <w:rPr>
          <w:rFonts w:ascii="Arial" w:hAnsi="Arial" w:cs="Arial" w:eastAsia="Arial"/>
          <w:sz w:val="24"/>
          <w:szCs w:val="24"/>
          <w:spacing w:val="32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Haraldsson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Eb</w:t>
      </w:r>
      <w:r>
        <w:rPr>
          <w:rFonts w:ascii="Arial" w:hAnsi="Arial" w:cs="Arial" w:eastAsia="Arial"/>
          <w:sz w:val="24"/>
          <w:szCs w:val="24"/>
          <w:spacing w:val="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ers</w:t>
      </w:r>
      <w:r>
        <w:rPr>
          <w:rFonts w:ascii="Arial" w:hAnsi="Arial" w:cs="Arial" w:eastAsia="Arial"/>
          <w:sz w:val="24"/>
          <w:szCs w:val="24"/>
          <w:spacing w:val="34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utsson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Sakuma</w:t>
      </w:r>
      <w:r>
        <w:rPr>
          <w:rFonts w:ascii="Arial" w:hAnsi="Arial" w:cs="Arial" w:eastAsia="Arial"/>
          <w:sz w:val="24"/>
          <w:szCs w:val="24"/>
          <w:spacing w:val="29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6"/>
        </w:rPr>
        <w:t>vi</w:t>
      </w:r>
      <w:r>
        <w:rPr>
          <w:rFonts w:ascii="Arial" w:hAnsi="Arial" w:cs="Arial" w:eastAsia="Arial"/>
          <w:sz w:val="24"/>
          <w:szCs w:val="24"/>
          <w:spacing w:val="-6"/>
          <w:w w:val="10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SNR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DENSE</w:t>
      </w:r>
      <w:r>
        <w:rPr>
          <w:rFonts w:ascii="Arial" w:hAnsi="Arial" w:cs="Arial" w:eastAsia="Arial"/>
          <w:sz w:val="24"/>
          <w:szCs w:val="24"/>
          <w:spacing w:val="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MRI;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tem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oral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gional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effects</w:t>
      </w:r>
      <w:r>
        <w:rPr>
          <w:rFonts w:ascii="Arial" w:hAnsi="Arial" w:cs="Arial" w:eastAsia="Arial"/>
          <w:sz w:val="24"/>
          <w:szCs w:val="24"/>
          <w:spacing w:val="41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field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strength,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recei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er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coil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sensitivi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flip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angle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strategies.”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23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2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29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(2):202–8.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2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1873-5894.</w:t>
      </w:r>
      <w:r>
        <w:rPr>
          <w:rFonts w:ascii="Arial" w:hAnsi="Arial" w:cs="Arial" w:eastAsia="Arial"/>
          <w:sz w:val="24"/>
          <w:szCs w:val="24"/>
          <w:spacing w:val="8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doi:10.1016/j.mri.2010.08.016.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ud</w:t>
      </w:r>
      <w:r>
        <w:rPr>
          <w:rFonts w:ascii="Arial" w:hAnsi="Arial" w:cs="Arial" w:eastAsia="Arial"/>
          <w:sz w:val="24"/>
          <w:szCs w:val="24"/>
          <w:spacing w:val="13"/>
          <w:w w:val="96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jartsson</w:t>
      </w:r>
      <w:r>
        <w:rPr>
          <w:rFonts w:ascii="Arial" w:hAnsi="Arial" w:cs="Arial" w:eastAsia="Arial"/>
          <w:sz w:val="24"/>
          <w:szCs w:val="24"/>
          <w:spacing w:val="-10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and</w:t>
      </w:r>
      <w:r>
        <w:rPr>
          <w:rFonts w:ascii="Arial" w:hAnsi="Arial" w:cs="Arial" w:eastAsia="Arial"/>
          <w:sz w:val="24"/>
          <w:szCs w:val="24"/>
          <w:spacing w:val="-1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atz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5"/>
        </w:rPr>
        <w:t>S.</w:t>
      </w:r>
      <w:r>
        <w:rPr>
          <w:rFonts w:ascii="Arial" w:hAnsi="Arial" w:cs="Arial" w:eastAsia="Arial"/>
          <w:sz w:val="24"/>
          <w:szCs w:val="24"/>
          <w:spacing w:val="6"/>
          <w:w w:val="8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“The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Rician</w:t>
      </w:r>
      <w:r>
        <w:rPr>
          <w:rFonts w:ascii="Arial" w:hAnsi="Arial" w:cs="Arial" w:eastAsia="Arial"/>
          <w:sz w:val="24"/>
          <w:szCs w:val="24"/>
          <w:spacing w:val="-11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Distribution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Noisy</w:t>
      </w:r>
      <w:r>
        <w:rPr>
          <w:rFonts w:ascii="Arial" w:hAnsi="Arial" w:cs="Arial" w:eastAsia="Arial"/>
          <w:sz w:val="24"/>
          <w:szCs w:val="24"/>
          <w:spacing w:val="-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Data.”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eson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M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1995.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34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(6):910–914.</w:t>
      </w:r>
      <w:r>
        <w:rPr>
          <w:rFonts w:ascii="Arial" w:hAnsi="Arial" w:cs="Arial" w:eastAsia="Arial"/>
          <w:sz w:val="24"/>
          <w:szCs w:val="24"/>
          <w:spacing w:val="5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15378276.</w:t>
      </w:r>
      <w:r>
        <w:rPr>
          <w:rFonts w:ascii="Arial" w:hAnsi="Arial" w:cs="Arial" w:eastAsia="Arial"/>
          <w:sz w:val="24"/>
          <w:szCs w:val="24"/>
          <w:spacing w:val="-1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doi:10.1016/j.biote</w:t>
      </w:r>
      <w:r>
        <w:rPr>
          <w:rFonts w:ascii="Arial" w:hAnsi="Arial" w:cs="Arial" w:eastAsia="Arial"/>
          <w:sz w:val="24"/>
          <w:szCs w:val="24"/>
          <w:spacing w:val="-3"/>
          <w:w w:val="96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hadv.2011.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08.021.Secreted.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euerlein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Klass</w:t>
      </w:r>
      <w:r>
        <w:rPr>
          <w:rFonts w:ascii="Arial" w:hAnsi="Arial" w:cs="Arial" w:eastAsia="Arial"/>
          <w:sz w:val="24"/>
          <w:szCs w:val="24"/>
          <w:spacing w:val="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O,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asquarelli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m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bs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HJ,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und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Duerk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JL,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hoff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AJ,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Hoffmann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MHK.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“Coronary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Biofeedba</w:t>
      </w:r>
      <w:r>
        <w:rPr>
          <w:rFonts w:ascii="Arial" w:hAnsi="Arial" w:cs="Arial" w:eastAsia="Arial"/>
          <w:sz w:val="24"/>
          <w:szCs w:val="24"/>
          <w:spacing w:val="-4"/>
          <w:w w:val="9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Increases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Efficiency-Ini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ial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Ex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erience.”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ad</w:t>
      </w:r>
      <w:r>
        <w:rPr>
          <w:rFonts w:ascii="Arial" w:hAnsi="Arial" w:cs="Arial" w:eastAsia="Arial"/>
          <w:sz w:val="24"/>
          <w:szCs w:val="24"/>
          <w:spacing w:val="2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adiol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2009.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16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(3):374–379.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doi:DOI10.1016/j.acr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.2008.08.015.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[69]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oti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Haas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6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Bremeri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Keegan</w:t>
      </w:r>
      <w:r>
        <w:rPr>
          <w:rFonts w:ascii="Arial" w:hAnsi="Arial" w:cs="Arial" w:eastAsia="Arial"/>
          <w:sz w:val="24"/>
          <w:szCs w:val="24"/>
          <w:spacing w:val="-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</w:t>
      </w:r>
      <w:r>
        <w:rPr>
          <w:rFonts w:ascii="Arial" w:hAnsi="Arial" w:cs="Arial" w:eastAsia="Arial"/>
          <w:sz w:val="24"/>
          <w:szCs w:val="24"/>
          <w:spacing w:val="-5"/>
          <w:w w:val="89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heffler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“Use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biofeedba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CL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WS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4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increased</w:t>
      </w:r>
      <w:r>
        <w:rPr>
          <w:rFonts w:ascii="Arial" w:hAnsi="Arial" w:cs="Arial" w:eastAsia="Arial"/>
          <w:sz w:val="24"/>
          <w:szCs w:val="24"/>
          <w:spacing w:val="5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efficiency</w:t>
      </w:r>
      <w:r>
        <w:rPr>
          <w:rFonts w:ascii="Arial" w:hAnsi="Arial" w:cs="Arial" w:eastAsia="Arial"/>
          <w:sz w:val="24"/>
          <w:szCs w:val="24"/>
          <w:spacing w:val="5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imaging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thoracic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aorta.”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</w:t>
      </w:r>
      <w:r>
        <w:rPr>
          <w:rFonts w:ascii="Arial" w:hAnsi="Arial" w:cs="Arial" w:eastAsia="Arial"/>
          <w:sz w:val="24"/>
          <w:szCs w:val="24"/>
          <w:spacing w:val="51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2011.</w:t>
      </w:r>
      <w:r>
        <w:rPr>
          <w:rFonts w:ascii="Arial" w:hAnsi="Arial" w:cs="Arial" w:eastAsia="Arial"/>
          <w:sz w:val="24"/>
          <w:szCs w:val="24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66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(6):1666–1673.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 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10.1002/mrm.22945.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[70]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eters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DC,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Nezafa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Eggers</w:t>
      </w:r>
      <w:r>
        <w:rPr>
          <w:rFonts w:ascii="Arial" w:hAnsi="Arial" w:cs="Arial" w:eastAsia="Arial"/>
          <w:sz w:val="24"/>
          <w:szCs w:val="24"/>
          <w:spacing w:val="55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Stehning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Manning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WJ.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46"/>
        </w:rPr>
        <w:t>“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2D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free-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breathing</w:t>
      </w:r>
      <w:r>
        <w:rPr>
          <w:rFonts w:ascii="Arial" w:hAnsi="Arial" w:cs="Arial" w:eastAsia="Arial"/>
          <w:sz w:val="24"/>
          <w:szCs w:val="24"/>
          <w:spacing w:val="-2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vigator-gated</w:t>
      </w:r>
      <w:r>
        <w:rPr>
          <w:rFonts w:ascii="Arial" w:hAnsi="Arial" w:cs="Arial" w:eastAsia="Arial"/>
          <w:sz w:val="24"/>
          <w:szCs w:val="24"/>
          <w:spacing w:val="2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</w:t>
      </w:r>
      <w:r>
        <w:rPr>
          <w:rFonts w:ascii="Arial" w:hAnsi="Arial" w:cs="Arial" w:eastAsia="Arial"/>
          <w:sz w:val="24"/>
          <w:szCs w:val="24"/>
          <w:spacing w:val="1"/>
          <w:w w:val="94"/>
        </w:rPr>
        <w:t>i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ac</w:t>
      </w:r>
      <w:r>
        <w:rPr>
          <w:rFonts w:ascii="Arial" w:hAnsi="Arial" w:cs="Arial" w:eastAsia="Arial"/>
          <w:sz w:val="24"/>
          <w:szCs w:val="24"/>
          <w:spacing w:val="-3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function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2"/>
          <w:w w:val="95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alidated</w:t>
      </w:r>
      <w:r>
        <w:rPr>
          <w:rFonts w:ascii="Arial" w:hAnsi="Arial" w:cs="Arial" w:eastAsia="Arial"/>
          <w:sz w:val="24"/>
          <w:szCs w:val="24"/>
          <w:spacing w:val="24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against</w:t>
      </w:r>
      <w:r>
        <w:rPr>
          <w:rFonts w:ascii="Arial" w:hAnsi="Arial" w:cs="Arial" w:eastAsia="Arial"/>
          <w:sz w:val="24"/>
          <w:szCs w:val="24"/>
          <w:spacing w:val="-8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breath-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hold</w:t>
      </w:r>
      <w:r>
        <w:rPr>
          <w:rFonts w:ascii="Arial" w:hAnsi="Arial" w:cs="Arial" w:eastAsia="Arial"/>
          <w:sz w:val="24"/>
          <w:szCs w:val="24"/>
          <w:spacing w:val="-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acquisition</w:t>
      </w:r>
      <w:r>
        <w:rPr>
          <w:rFonts w:ascii="Arial" w:hAnsi="Arial" w:cs="Arial" w:eastAsia="Arial"/>
          <w:sz w:val="24"/>
          <w:szCs w:val="24"/>
          <w:spacing w:val="2"/>
          <w:w w:val="96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46"/>
        </w:rPr>
        <w:t>”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Magn</w:t>
      </w:r>
      <w:r>
        <w:rPr>
          <w:rFonts w:ascii="Arial" w:hAnsi="Arial" w:cs="Arial" w:eastAsia="Arial"/>
          <w:sz w:val="24"/>
          <w:szCs w:val="24"/>
          <w:spacing w:val="24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1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eson</w:t>
      </w:r>
      <w:r>
        <w:rPr>
          <w:rFonts w:ascii="Arial" w:hAnsi="Arial" w:cs="Arial" w:eastAsia="Arial"/>
          <w:sz w:val="24"/>
          <w:szCs w:val="24"/>
          <w:spacing w:val="-5"/>
          <w:w w:val="91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,</w:t>
      </w:r>
      <w:r>
        <w:rPr>
          <w:rFonts w:ascii="Arial" w:hAnsi="Arial" w:cs="Arial" w:eastAsia="Arial"/>
          <w:sz w:val="24"/>
          <w:szCs w:val="24"/>
          <w:spacing w:val="4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2008.</w:t>
      </w:r>
      <w:r>
        <w:rPr>
          <w:rFonts w:ascii="Arial" w:hAnsi="Arial" w:cs="Arial" w:eastAsia="Arial"/>
          <w:sz w:val="24"/>
          <w:szCs w:val="24"/>
          <w:spacing w:val="-6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28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(3):773–777.</w:t>
      </w:r>
      <w:r>
        <w:rPr>
          <w:rFonts w:ascii="Arial" w:hAnsi="Arial" w:cs="Arial" w:eastAsia="Arial"/>
          <w:sz w:val="24"/>
          <w:szCs w:val="24"/>
          <w:spacing w:val="37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ISSN</w:t>
      </w:r>
      <w:r>
        <w:rPr>
          <w:rFonts w:ascii="Arial" w:hAnsi="Arial" w:cs="Arial" w:eastAsia="Arial"/>
          <w:sz w:val="24"/>
          <w:szCs w:val="24"/>
          <w:spacing w:val="5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1878-5832.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doi:10.1002/jmri.21417.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[71]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A</w:t>
      </w:r>
      <w:r>
        <w:rPr>
          <w:rFonts w:ascii="Arial" w:hAnsi="Arial" w:cs="Arial" w:eastAsia="Arial"/>
          <w:sz w:val="24"/>
          <w:szCs w:val="24"/>
          <w:spacing w:val="7"/>
          <w:w w:val="97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d-Elmoniem</w:t>
      </w:r>
      <w:r>
        <w:rPr>
          <w:rFonts w:ascii="Arial" w:hAnsi="Arial" w:cs="Arial" w:eastAsia="Arial"/>
          <w:sz w:val="24"/>
          <w:szCs w:val="24"/>
          <w:spacing w:val="18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KZ,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1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ele</w:t>
      </w:r>
      <w:r>
        <w:rPr>
          <w:rFonts w:ascii="Arial" w:hAnsi="Arial" w:cs="Arial" w:eastAsia="Arial"/>
          <w:sz w:val="24"/>
          <w:szCs w:val="24"/>
          <w:spacing w:val="14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CC,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Sibley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Matta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JR,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ettigrew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RI,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arib</w:t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AM.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“</w:t>
      </w:r>
      <w:r>
        <w:rPr>
          <w:rFonts w:ascii="Arial" w:hAnsi="Arial" w:cs="Arial" w:eastAsia="Arial"/>
          <w:sz w:val="24"/>
          <w:szCs w:val="24"/>
          <w:spacing w:val="-18"/>
          <w:w w:val="97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ree-breathing</w:t>
      </w:r>
      <w:r>
        <w:rPr>
          <w:rFonts w:ascii="Arial" w:hAnsi="Arial" w:cs="Arial" w:eastAsia="Arial"/>
          <w:sz w:val="24"/>
          <w:szCs w:val="24"/>
          <w:spacing w:val="5"/>
          <w:w w:val="9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single</w:t>
      </w:r>
      <w:r>
        <w:rPr>
          <w:rFonts w:ascii="Arial" w:hAnsi="Arial" w:cs="Arial" w:eastAsia="Arial"/>
          <w:sz w:val="24"/>
          <w:szCs w:val="24"/>
          <w:spacing w:val="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vigator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gated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cine</w:t>
      </w:r>
      <w:r>
        <w:rPr>
          <w:rFonts w:ascii="Arial" w:hAnsi="Arial" w:cs="Arial" w:eastAsia="Arial"/>
          <w:sz w:val="24"/>
          <w:szCs w:val="24"/>
          <w:spacing w:val="7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cardiac</w:t>
      </w:r>
      <w:r>
        <w:rPr>
          <w:rFonts w:ascii="Arial" w:hAnsi="Arial" w:cs="Arial" w:eastAsia="Arial"/>
          <w:sz w:val="24"/>
          <w:szCs w:val="24"/>
          <w:spacing w:val="34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magnetic</w:t>
      </w:r>
      <w:r>
        <w:rPr>
          <w:rFonts w:ascii="Arial" w:hAnsi="Arial" w:cs="Arial" w:eastAsia="Arial"/>
          <w:sz w:val="24"/>
          <w:szCs w:val="24"/>
          <w:spacing w:val="4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resonance</w:t>
      </w:r>
      <w:r>
        <w:rPr>
          <w:rFonts w:ascii="Arial" w:hAnsi="Arial" w:cs="Arial" w:eastAsia="Arial"/>
          <w:sz w:val="24"/>
          <w:szCs w:val="24"/>
          <w:spacing w:val="-2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51" w:lineRule="auto"/>
        <w:ind w:left="921" w:right="41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T: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feasi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ili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study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patie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ts.”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  <w:i/>
        </w:rPr>
        <w:t>Comput</w:t>
      </w:r>
      <w:r>
        <w:rPr>
          <w:rFonts w:ascii="Arial" w:hAnsi="Arial" w:cs="Arial" w:eastAsia="Arial"/>
          <w:sz w:val="24"/>
          <w:szCs w:val="24"/>
          <w:spacing w:val="12"/>
          <w:w w:val="95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Assist</w:t>
      </w:r>
      <w:r>
        <w:rPr>
          <w:rFonts w:ascii="Arial" w:hAnsi="Arial" w:cs="Arial" w:eastAsia="Arial"/>
          <w:sz w:val="24"/>
          <w:szCs w:val="24"/>
          <w:spacing w:val="-2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8"/>
          <w:w w:val="100"/>
          <w:i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gr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1.</w:t>
      </w:r>
      <w:r>
        <w:rPr>
          <w:rFonts w:ascii="Arial" w:hAnsi="Arial" w:cs="Arial" w:eastAsia="Arial"/>
          <w:sz w:val="24"/>
          <w:szCs w:val="24"/>
          <w:spacing w:val="32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b/>
          <w:bCs/>
        </w:rPr>
        <w:t>35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(3):382–386.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doi:10.1097/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.0b013e31821b0ade.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3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[72]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otthast</w:t>
      </w:r>
      <w:r>
        <w:rPr>
          <w:rFonts w:ascii="Arial" w:hAnsi="Arial" w:cs="Arial" w:eastAsia="Arial"/>
          <w:sz w:val="24"/>
          <w:szCs w:val="24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Mitsumori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L,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Stanescu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LA,</w:t>
      </w:r>
      <w:r>
        <w:rPr>
          <w:rFonts w:ascii="Arial" w:hAnsi="Arial" w:cs="Arial" w:eastAsia="Arial"/>
          <w:sz w:val="24"/>
          <w:szCs w:val="24"/>
          <w:spacing w:val="5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Ri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hardson</w:t>
      </w:r>
      <w:r>
        <w:rPr>
          <w:rFonts w:ascii="Arial" w:hAnsi="Arial" w:cs="Arial" w:eastAsia="Arial"/>
          <w:sz w:val="24"/>
          <w:szCs w:val="24"/>
          <w:spacing w:val="4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ML,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Bran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Dubinsky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TJ,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Maki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JH.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“Measuring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ortic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diameter</w:t>
      </w:r>
      <w:r>
        <w:rPr>
          <w:rFonts w:ascii="Arial" w:hAnsi="Arial" w:cs="Arial" w:eastAsia="Arial"/>
          <w:sz w:val="24"/>
          <w:szCs w:val="24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5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differe</w:t>
      </w:r>
      <w:r>
        <w:rPr>
          <w:rFonts w:ascii="Arial" w:hAnsi="Arial" w:cs="Arial" w:eastAsia="Arial"/>
          <w:sz w:val="24"/>
          <w:szCs w:val="24"/>
          <w:spacing w:val="-5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36"/>
        </w:rPr>
        <w:t>t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te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hniques: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Comparison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three-dimensional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(3D)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vigated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steady-sta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free-precession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(SSFP),</w:t>
      </w:r>
      <w:r>
        <w:rPr>
          <w:rFonts w:ascii="Arial" w:hAnsi="Arial" w:cs="Arial" w:eastAsia="Arial"/>
          <w:sz w:val="24"/>
          <w:szCs w:val="24"/>
          <w:spacing w:val="1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3D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co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trast-enhanced</w:t>
      </w:r>
      <w:r>
        <w:rPr>
          <w:rFonts w:ascii="Arial" w:hAnsi="Arial" w:cs="Arial" w:eastAsia="Arial"/>
          <w:sz w:val="24"/>
          <w:szCs w:val="24"/>
          <w:spacing w:val="59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magnetic</w:t>
      </w:r>
      <w:r>
        <w:rPr>
          <w:rFonts w:ascii="Arial" w:hAnsi="Arial" w:cs="Arial" w:eastAsia="Arial"/>
          <w:sz w:val="24"/>
          <w:szCs w:val="24"/>
          <w:spacing w:val="43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resonance</w:t>
      </w:r>
      <w:r>
        <w:rPr>
          <w:rFonts w:ascii="Arial" w:hAnsi="Arial" w:cs="Arial" w:eastAsia="Arial"/>
          <w:sz w:val="24"/>
          <w:szCs w:val="24"/>
          <w:spacing w:val="-2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angiograp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(CE-MRA),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T2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cine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SSFP.”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of</w:t>
      </w:r>
      <w:r>
        <w:rPr>
          <w:rFonts w:ascii="Arial" w:hAnsi="Arial" w:cs="Arial" w:eastAsia="Arial"/>
          <w:sz w:val="24"/>
          <w:szCs w:val="24"/>
          <w:spacing w:val="1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Magnetic</w:t>
      </w:r>
      <w:r>
        <w:rPr>
          <w:rFonts w:ascii="Arial" w:hAnsi="Arial" w:cs="Arial" w:eastAsia="Arial"/>
          <w:sz w:val="24"/>
          <w:szCs w:val="24"/>
          <w:spacing w:val="-2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esonan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</w:t>
      </w:r>
      <w:r>
        <w:rPr>
          <w:rFonts w:ascii="Arial" w:hAnsi="Arial" w:cs="Arial" w:eastAsia="Arial"/>
          <w:sz w:val="24"/>
          <w:szCs w:val="24"/>
          <w:spacing w:val="33"/>
          <w:w w:val="89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Imaging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0"/>
        </w:rPr>
        <w:t>2010.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31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(1):177–184.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2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10531807.</w:t>
      </w:r>
      <w:r>
        <w:rPr>
          <w:rFonts w:ascii="Arial" w:hAnsi="Arial" w:cs="Arial" w:eastAsia="Arial"/>
          <w:sz w:val="24"/>
          <w:szCs w:val="24"/>
          <w:spacing w:val="2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doi:10.1002/jmri.22016.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21" w:top="1400" w:bottom="1020" w:left="1720" w:right="1340"/>
          <w:pgSz w:w="12240" w:h="15840"/>
        </w:sectPr>
      </w:pPr>
      <w:rPr/>
    </w:p>
    <w:p>
      <w:pPr>
        <w:spacing w:before="54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[73]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rkl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Kilner</w:t>
      </w:r>
      <w:r>
        <w:rPr>
          <w:rFonts w:ascii="Arial" w:hAnsi="Arial" w:cs="Arial" w:eastAsia="Arial"/>
          <w:sz w:val="24"/>
          <w:szCs w:val="24"/>
          <w:spacing w:val="5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PJ,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ers</w:t>
      </w:r>
      <w:r>
        <w:rPr>
          <w:rFonts w:ascii="Arial" w:hAnsi="Arial" w:cs="Arial" w:eastAsia="Arial"/>
          <w:sz w:val="24"/>
          <w:szCs w:val="24"/>
          <w:spacing w:val="-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“Comprehensi</w:t>
      </w:r>
      <w:r>
        <w:rPr>
          <w:rFonts w:ascii="Arial" w:hAnsi="Arial" w:cs="Arial" w:eastAsia="Arial"/>
          <w:sz w:val="24"/>
          <w:szCs w:val="24"/>
          <w:spacing w:val="-4"/>
          <w:w w:val="9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4D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mapping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heart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great</w:t>
      </w:r>
      <w:r>
        <w:rPr>
          <w:rFonts w:ascii="Arial" w:hAnsi="Arial" w:cs="Arial" w:eastAsia="Arial"/>
          <w:sz w:val="24"/>
          <w:szCs w:val="24"/>
          <w:spacing w:val="56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86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86"/>
        </w:rPr>
        <w:t>essels</w:t>
      </w:r>
      <w:r>
        <w:rPr>
          <w:rFonts w:ascii="Arial" w:hAnsi="Arial" w:cs="Arial" w:eastAsia="Arial"/>
          <w:sz w:val="24"/>
          <w:szCs w:val="24"/>
          <w:spacing w:val="-11"/>
          <w:w w:val="86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car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12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ascular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magnetic</w:t>
      </w:r>
      <w:r>
        <w:rPr>
          <w:rFonts w:ascii="Arial" w:hAnsi="Arial" w:cs="Arial" w:eastAsia="Arial"/>
          <w:sz w:val="24"/>
          <w:szCs w:val="24"/>
          <w:spacing w:val="1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resonance.”</w:t>
      </w:r>
      <w:r>
        <w:rPr>
          <w:rFonts w:ascii="Arial" w:hAnsi="Arial" w:cs="Arial" w:eastAsia="Arial"/>
          <w:sz w:val="24"/>
          <w:szCs w:val="24"/>
          <w:spacing w:val="1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1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Ca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diovasc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Magn</w:t>
      </w:r>
      <w:r>
        <w:rPr>
          <w:rFonts w:ascii="Arial" w:hAnsi="Arial" w:cs="Arial" w:eastAsia="Arial"/>
          <w:sz w:val="24"/>
          <w:szCs w:val="24"/>
          <w:spacing w:val="-1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89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89"/>
          <w:i/>
        </w:rPr>
        <w:t>eson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,</w:t>
      </w:r>
      <w:r>
        <w:rPr>
          <w:rFonts w:ascii="Arial" w:hAnsi="Arial" w:cs="Arial" w:eastAsia="Arial"/>
          <w:sz w:val="24"/>
          <w:szCs w:val="24"/>
          <w:spacing w:val="2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2011.</w:t>
      </w:r>
      <w:r>
        <w:rPr>
          <w:rFonts w:ascii="Arial" w:hAnsi="Arial" w:cs="Arial" w:eastAsia="Arial"/>
          <w:sz w:val="24"/>
          <w:szCs w:val="24"/>
          <w:spacing w:val="39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13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:7.</w:t>
      </w:r>
      <w:r>
        <w:rPr>
          <w:rFonts w:ascii="Arial" w:hAnsi="Arial" w:cs="Arial" w:eastAsia="Arial"/>
          <w:sz w:val="24"/>
          <w:szCs w:val="24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doi:10.1186/1532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429X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13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7.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[74]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Y,</w:t>
      </w:r>
      <w:r>
        <w:rPr>
          <w:rFonts w:ascii="Arial" w:hAnsi="Arial" w:cs="Arial" w:eastAsia="Arial"/>
          <w:sz w:val="24"/>
          <w:szCs w:val="24"/>
          <w:spacing w:val="4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Rossman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PJ,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Grimm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Rc,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Riederer</w:t>
      </w:r>
      <w:r>
        <w:rPr>
          <w:rFonts w:ascii="Arial" w:hAnsi="Arial" w:cs="Arial" w:eastAsia="Arial"/>
          <w:sz w:val="24"/>
          <w:szCs w:val="24"/>
          <w:spacing w:val="3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SJ,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Ehman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RL.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5"/>
        </w:rPr>
        <w:t>“N</w:t>
      </w:r>
      <w:r>
        <w:rPr>
          <w:rFonts w:ascii="Arial" w:hAnsi="Arial" w:cs="Arial" w:eastAsia="Arial"/>
          <w:sz w:val="24"/>
          <w:szCs w:val="24"/>
          <w:spacing w:val="-6"/>
          <w:w w:val="105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vigator-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ho-based</w:t>
      </w:r>
      <w:r>
        <w:rPr>
          <w:rFonts w:ascii="Arial" w:hAnsi="Arial" w:cs="Arial" w:eastAsia="Arial"/>
          <w:sz w:val="24"/>
          <w:szCs w:val="24"/>
          <w:spacing w:val="-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Real-Time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riggering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Reduction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Respiration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</w:t>
      </w:r>
      <w:r>
        <w:rPr>
          <w:rFonts w:ascii="Arial" w:hAnsi="Arial" w:cs="Arial" w:eastAsia="Arial"/>
          <w:sz w:val="24"/>
          <w:szCs w:val="24"/>
          <w:spacing w:val="5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Three-dimensional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Coronary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Angiograp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adiol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gy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5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1996.</w:t>
      </w:r>
      <w:r>
        <w:rPr>
          <w:rFonts w:ascii="Arial" w:hAnsi="Arial" w:cs="Arial" w:eastAsia="Arial"/>
          <w:sz w:val="24"/>
          <w:szCs w:val="24"/>
          <w:spacing w:val="32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b/>
          <w:bCs/>
        </w:rPr>
        <w:t>198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:55–60.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[75]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JM,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Gol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2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CK,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Acosta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Nash</w:t>
      </w:r>
      <w:r>
        <w:rPr>
          <w:rFonts w:ascii="Arial" w:hAnsi="Arial" w:cs="Arial" w:eastAsia="Arial"/>
          <w:sz w:val="24"/>
          <w:szCs w:val="24"/>
          <w:spacing w:val="-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EF,</w:t>
      </w:r>
      <w:r>
        <w:rPr>
          <w:rFonts w:ascii="Arial" w:hAnsi="Arial" w:cs="Arial" w:eastAsia="Arial"/>
          <w:sz w:val="24"/>
          <w:szCs w:val="24"/>
          <w:spacing w:val="3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Kiraci</w:t>
      </w:r>
      <w:r>
        <w:rPr>
          <w:rFonts w:ascii="Arial" w:hAnsi="Arial" w:cs="Arial" w:eastAsia="Arial"/>
          <w:sz w:val="24"/>
          <w:szCs w:val="24"/>
          <w:spacing w:val="5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Williams</w:t>
      </w:r>
      <w:r>
        <w:rPr>
          <w:rFonts w:ascii="Arial" w:hAnsi="Arial" w:cs="Arial" w:eastAsia="Arial"/>
          <w:sz w:val="24"/>
          <w:szCs w:val="24"/>
          <w:spacing w:val="4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MA,</w:t>
      </w:r>
      <w:r>
        <w:rPr>
          <w:rFonts w:ascii="Arial" w:hAnsi="Arial" w:cs="Arial" w:eastAsia="Arial"/>
          <w:sz w:val="24"/>
          <w:szCs w:val="24"/>
          <w:spacing w:val="6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8"/>
        </w:rPr>
        <w:t>Ar</w:t>
      </w:r>
      <w:r>
        <w:rPr>
          <w:rFonts w:ascii="Arial" w:hAnsi="Arial" w:cs="Arial" w:eastAsia="Arial"/>
          <w:sz w:val="24"/>
          <w:szCs w:val="24"/>
          <w:spacing w:val="-13"/>
          <w:w w:val="108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anitis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TN,</w:t>
      </w:r>
      <w:r>
        <w:rPr>
          <w:rFonts w:ascii="Arial" w:hAnsi="Arial" w:cs="Arial" w:eastAsia="Arial"/>
          <w:sz w:val="24"/>
          <w:szCs w:val="24"/>
          <w:spacing w:val="2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Naidu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B.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“Ch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est</w:t>
      </w:r>
      <w:r>
        <w:rPr>
          <w:rFonts w:ascii="Arial" w:hAnsi="Arial" w:cs="Arial" w:eastAsia="Arial"/>
          <w:sz w:val="24"/>
          <w:szCs w:val="24"/>
          <w:spacing w:val="-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analysis</w:t>
      </w:r>
      <w:r>
        <w:rPr>
          <w:rFonts w:ascii="Arial" w:hAnsi="Arial" w:cs="Arial" w:eastAsia="Arial"/>
          <w:sz w:val="24"/>
          <w:szCs w:val="24"/>
          <w:spacing w:val="13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olu</w:t>
      </w:r>
      <w:r>
        <w:rPr>
          <w:rFonts w:ascii="Arial" w:hAnsi="Arial" w:cs="Arial" w:eastAsia="Arial"/>
          <w:sz w:val="24"/>
          <w:szCs w:val="24"/>
          <w:spacing w:val="-6"/>
          <w:w w:val="94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teers</w:t>
      </w:r>
      <w:r>
        <w:rPr>
          <w:rFonts w:ascii="Arial" w:hAnsi="Arial" w:cs="Arial" w:eastAsia="Arial"/>
          <w:sz w:val="24"/>
          <w:szCs w:val="24"/>
          <w:spacing w:val="12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with</w:t>
      </w:r>
      <w:r>
        <w:rPr>
          <w:rFonts w:ascii="Arial" w:hAnsi="Arial" w:cs="Arial" w:eastAsia="Arial"/>
          <w:sz w:val="24"/>
          <w:szCs w:val="24"/>
          <w:spacing w:val="2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cystic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fi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brosis</w:t>
      </w:r>
      <w:r>
        <w:rPr>
          <w:rFonts w:ascii="Arial" w:hAnsi="Arial" w:cs="Arial" w:eastAsia="Arial"/>
          <w:sz w:val="24"/>
          <w:szCs w:val="24"/>
          <w:spacing w:val="1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using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n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el</w:t>
      </w:r>
      <w:r>
        <w:rPr>
          <w:rFonts w:ascii="Arial" w:hAnsi="Arial" w:cs="Arial" w:eastAsia="Arial"/>
          <w:sz w:val="24"/>
          <w:szCs w:val="24"/>
          <w:spacing w:val="7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Kinect-based</w:t>
      </w:r>
      <w:r>
        <w:rPr>
          <w:rFonts w:ascii="Arial" w:hAnsi="Arial" w:cs="Arial" w:eastAsia="Arial"/>
          <w:sz w:val="24"/>
          <w:szCs w:val="24"/>
          <w:spacing w:val="22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tra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king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syste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m.”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&amp;</w:t>
      </w:r>
      <w:r>
        <w:rPr>
          <w:rFonts w:ascii="Arial" w:hAnsi="Arial" w:cs="Arial" w:eastAsia="Arial"/>
          <w:sz w:val="24"/>
          <w:szCs w:val="24"/>
          <w:spacing w:val="4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biol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gi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al</w:t>
      </w:r>
      <w:r>
        <w:rPr>
          <w:rFonts w:ascii="Arial" w:hAnsi="Arial" w:cs="Arial" w:eastAsia="Arial"/>
          <w:sz w:val="24"/>
          <w:szCs w:val="24"/>
          <w:spacing w:val="39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engin</w:t>
      </w:r>
      <w:r>
        <w:rPr>
          <w:rFonts w:ascii="Arial" w:hAnsi="Arial" w:cs="Arial" w:eastAsia="Arial"/>
          <w:sz w:val="24"/>
          <w:szCs w:val="24"/>
          <w:spacing w:val="-11"/>
          <w:w w:val="93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93"/>
          <w:i/>
        </w:rPr>
        <w:t>ering</w:t>
      </w:r>
      <w:r>
        <w:rPr>
          <w:rFonts w:ascii="Arial" w:hAnsi="Arial" w:cs="Arial" w:eastAsia="Arial"/>
          <w:sz w:val="24"/>
          <w:szCs w:val="24"/>
          <w:spacing w:val="30"/>
          <w:w w:val="93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&amp;</w:t>
      </w:r>
      <w:r>
        <w:rPr>
          <w:rFonts w:ascii="Arial" w:hAnsi="Arial" w:cs="Arial" w:eastAsia="Arial"/>
          <w:sz w:val="24"/>
          <w:szCs w:val="24"/>
          <w:spacing w:val="44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11"/>
          <w:w w:val="94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4"/>
          <w:i/>
        </w:rPr>
        <w:t>omputing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,</w:t>
      </w:r>
      <w:r>
        <w:rPr>
          <w:rFonts w:ascii="Arial" w:hAnsi="Arial" w:cs="Arial" w:eastAsia="Arial"/>
          <w:sz w:val="24"/>
          <w:szCs w:val="24"/>
          <w:spacing w:val="31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2016.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1741-0444</w:t>
      </w:r>
      <w:r>
        <w:rPr>
          <w:rFonts w:ascii="Arial" w:hAnsi="Arial" w:cs="Arial" w:eastAsia="Arial"/>
          <w:sz w:val="24"/>
          <w:szCs w:val="24"/>
          <w:spacing w:val="29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(Electronic).</w:t>
      </w:r>
      <w:r>
        <w:rPr>
          <w:rFonts w:ascii="Arial" w:hAnsi="Arial" w:cs="Arial" w:eastAsia="Arial"/>
          <w:sz w:val="24"/>
          <w:szCs w:val="24"/>
          <w:spacing w:val="5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3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10.1007/s11517</w:t>
      </w:r>
      <w:r>
        <w:rPr>
          <w:rFonts w:ascii="Arial" w:hAnsi="Arial" w:cs="Arial" w:eastAsia="Arial"/>
          <w:sz w:val="24"/>
          <w:szCs w:val="24"/>
          <w:spacing w:val="12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015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1433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-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1.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[76]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Heß</w:t>
      </w:r>
      <w:r>
        <w:rPr>
          <w:rFonts w:ascii="Arial" w:hAnsi="Arial" w:cs="Arial" w:eastAsia="Arial"/>
          <w:sz w:val="24"/>
          <w:szCs w:val="24"/>
          <w:spacing w:val="29"/>
          <w:w w:val="87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B</w:t>
      </w:r>
      <w:r>
        <w:rPr>
          <w:rFonts w:ascii="Arial" w:hAnsi="Arial" w:cs="Arial" w:eastAsia="Arial"/>
          <w:sz w:val="24"/>
          <w:szCs w:val="24"/>
          <w:spacing w:val="-124"/>
          <w:w w:val="97"/>
        </w:rPr>
        <w:t>u</w:t>
      </w:r>
      <w:r>
        <w:rPr>
          <w:rFonts w:ascii="Arial" w:hAnsi="Arial" w:cs="Arial" w:eastAsia="Arial"/>
          <w:sz w:val="24"/>
          <w:szCs w:val="24"/>
          <w:spacing w:val="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ther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Gigenga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k</w:t>
      </w:r>
      <w:r>
        <w:rPr>
          <w:rFonts w:ascii="Arial" w:hAnsi="Arial" w:cs="Arial" w:eastAsia="Arial"/>
          <w:sz w:val="24"/>
          <w:szCs w:val="24"/>
          <w:spacing w:val="2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F,</w:t>
      </w:r>
      <w:r>
        <w:rPr>
          <w:rFonts w:ascii="Arial" w:hAnsi="Arial" w:cs="Arial" w:eastAsia="Arial"/>
          <w:sz w:val="24"/>
          <w:szCs w:val="24"/>
          <w:spacing w:val="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3"/>
        </w:rPr>
        <w:t>w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6"/>
          <w:w w:val="93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</w:t>
      </w:r>
      <w:r>
        <w:rPr>
          <w:rFonts w:ascii="Arial" w:hAnsi="Arial" w:cs="Arial" w:eastAsia="Arial"/>
          <w:sz w:val="24"/>
          <w:szCs w:val="24"/>
          <w:spacing w:val="30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-117"/>
          <w:w w:val="146"/>
        </w:rPr>
        <w:t>¨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afers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dual-Kinect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approa</w:t>
      </w:r>
      <w:r>
        <w:rPr>
          <w:rFonts w:ascii="Arial" w:hAnsi="Arial" w:cs="Arial" w:eastAsia="Arial"/>
          <w:sz w:val="24"/>
          <w:szCs w:val="24"/>
          <w:spacing w:val="-5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</w:t>
      </w:r>
      <w:r>
        <w:rPr>
          <w:rFonts w:ascii="Arial" w:hAnsi="Arial" w:cs="Arial" w:eastAsia="Arial"/>
          <w:sz w:val="24"/>
          <w:szCs w:val="24"/>
          <w:spacing w:val="21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1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determine</w:t>
      </w:r>
      <w:r>
        <w:rPr>
          <w:rFonts w:ascii="Arial" w:hAnsi="Arial" w:cs="Arial" w:eastAsia="Arial"/>
          <w:sz w:val="24"/>
          <w:szCs w:val="24"/>
          <w:spacing w:val="14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rso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surface</w:t>
      </w:r>
      <w:r>
        <w:rPr>
          <w:rFonts w:ascii="Arial" w:hAnsi="Arial" w:cs="Arial" w:eastAsia="Arial"/>
          <w:sz w:val="24"/>
          <w:szCs w:val="24"/>
          <w:spacing w:val="1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for</w:t>
      </w:r>
      <w:r>
        <w:rPr>
          <w:rFonts w:ascii="Arial" w:hAnsi="Arial" w:cs="Arial" w:eastAsia="Arial"/>
          <w:sz w:val="24"/>
          <w:szCs w:val="24"/>
          <w:spacing w:val="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respiratory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correction</w:t>
      </w:r>
      <w:r>
        <w:rPr>
          <w:rFonts w:ascii="Arial" w:hAnsi="Arial" w:cs="Arial" w:eastAsia="Arial"/>
          <w:sz w:val="24"/>
          <w:szCs w:val="24"/>
          <w:spacing w:val="13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PET.”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al</w:t>
      </w:r>
      <w:r>
        <w:rPr>
          <w:rFonts w:ascii="Arial" w:hAnsi="Arial" w:cs="Arial" w:eastAsia="Arial"/>
          <w:sz w:val="24"/>
          <w:szCs w:val="24"/>
          <w:spacing w:val="-1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  <w:i/>
        </w:rPr>
        <w:t>Physics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,</w:t>
      </w:r>
      <w:r>
        <w:rPr>
          <w:rFonts w:ascii="Arial" w:hAnsi="Arial" w:cs="Arial" w:eastAsia="Arial"/>
          <w:sz w:val="24"/>
          <w:szCs w:val="24"/>
          <w:spacing w:val="28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2015.</w:t>
      </w:r>
      <w:r>
        <w:rPr>
          <w:rFonts w:ascii="Arial" w:hAnsi="Arial" w:cs="Arial" w:eastAsia="Arial"/>
          <w:sz w:val="24"/>
          <w:szCs w:val="24"/>
          <w:spacing w:val="-1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42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(5):2276–2286.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6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0094-2405.</w:t>
      </w:r>
      <w:r>
        <w:rPr>
          <w:rFonts w:ascii="Arial" w:hAnsi="Arial" w:cs="Arial" w:eastAsia="Arial"/>
          <w:sz w:val="24"/>
          <w:szCs w:val="24"/>
          <w:spacing w:val="38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doi:10.1118/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1.4917163.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[77]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Kim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T,</w:t>
      </w:r>
      <w:r>
        <w:rPr>
          <w:rFonts w:ascii="Arial" w:hAnsi="Arial" w:cs="Arial" w:eastAsia="Arial"/>
          <w:sz w:val="24"/>
          <w:szCs w:val="24"/>
          <w:spacing w:val="5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oll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S,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Lee</w:t>
      </w:r>
      <w:r>
        <w:rPr>
          <w:rFonts w:ascii="Arial" w:hAnsi="Arial" w:cs="Arial" w:eastAsia="Arial"/>
          <w:sz w:val="24"/>
          <w:szCs w:val="24"/>
          <w:spacing w:val="-1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D,</w:t>
      </w:r>
      <w:r>
        <w:rPr>
          <w:rFonts w:ascii="Arial" w:hAnsi="Arial" w:cs="Arial" w:eastAsia="Arial"/>
          <w:sz w:val="24"/>
          <w:szCs w:val="24"/>
          <w:spacing w:val="3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O’Brien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R,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Keall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“Audi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visual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biofeedba</w:t>
      </w:r>
      <w:r>
        <w:rPr>
          <w:rFonts w:ascii="Arial" w:hAnsi="Arial" w:cs="Arial" w:eastAsia="Arial"/>
          <w:sz w:val="24"/>
          <w:szCs w:val="24"/>
          <w:spacing w:val="-5"/>
          <w:w w:val="91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k</w:t>
      </w:r>
      <w:r>
        <w:rPr>
          <w:rFonts w:ascii="Arial" w:hAnsi="Arial" w:cs="Arial" w:eastAsia="Arial"/>
          <w:sz w:val="24"/>
          <w:szCs w:val="24"/>
          <w:spacing w:val="0"/>
          <w:w w:val="10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9"/>
        </w:rPr>
        <w:t>impr</w:t>
      </w:r>
      <w:r>
        <w:rPr>
          <w:rFonts w:ascii="Arial" w:hAnsi="Arial" w:cs="Arial" w:eastAsia="Arial"/>
          <w:sz w:val="24"/>
          <w:szCs w:val="24"/>
          <w:spacing w:val="-5"/>
          <w:w w:val="99"/>
        </w:rPr>
        <w:t>o</w:t>
      </w:r>
      <w:r>
        <w:rPr>
          <w:rFonts w:ascii="Arial" w:hAnsi="Arial" w:cs="Arial" w:eastAsia="Arial"/>
          <w:sz w:val="24"/>
          <w:szCs w:val="24"/>
          <w:spacing w:val="-7"/>
          <w:w w:val="102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77"/>
        </w:rPr>
        <w:t>es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</w:t>
      </w:r>
      <w:r>
        <w:rPr>
          <w:rFonts w:ascii="Arial" w:hAnsi="Arial" w:cs="Arial" w:eastAsia="Arial"/>
          <w:sz w:val="24"/>
          <w:szCs w:val="2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iaphragm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motion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repr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ducibili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t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5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4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MRI.”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    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d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3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Phys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2012.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91"/>
          <w:b/>
          <w:bCs/>
        </w:rPr>
        <w:t>39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(11):6921–6928.</w:t>
      </w:r>
      <w:r>
        <w:rPr>
          <w:rFonts w:ascii="Arial" w:hAnsi="Arial" w:cs="Arial" w:eastAsia="Arial"/>
          <w:sz w:val="24"/>
          <w:szCs w:val="24"/>
          <w:spacing w:val="52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doi:10.1118/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1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.4761866.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[78]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B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ettler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4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Ha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rtmann</w:t>
      </w:r>
      <w:r>
        <w:rPr>
          <w:rFonts w:ascii="Arial" w:hAnsi="Arial" w:cs="Arial" w:eastAsia="Arial"/>
          <w:sz w:val="24"/>
          <w:szCs w:val="24"/>
          <w:spacing w:val="3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M,</w:t>
      </w:r>
      <w:r>
        <w:rPr>
          <w:rFonts w:ascii="Arial" w:hAnsi="Arial" w:cs="Arial" w:eastAsia="Arial"/>
          <w:sz w:val="24"/>
          <w:szCs w:val="24"/>
          <w:spacing w:val="5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atzl</w:t>
      </w:r>
      <w:r>
        <w:rPr>
          <w:rFonts w:ascii="Arial" w:hAnsi="Arial" w:cs="Arial" w:eastAsia="Arial"/>
          <w:sz w:val="24"/>
          <w:szCs w:val="24"/>
          <w:spacing w:val="6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K,</w:t>
      </w:r>
      <w:r>
        <w:rPr>
          <w:rFonts w:ascii="Arial" w:hAnsi="Arial" w:cs="Arial" w:eastAsia="Arial"/>
          <w:sz w:val="24"/>
          <w:szCs w:val="24"/>
          <w:spacing w:val="6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Maroula</w:t>
      </w:r>
      <w:r>
        <w:rPr>
          <w:rFonts w:ascii="Arial" w:hAnsi="Arial" w:cs="Arial" w:eastAsia="Arial"/>
          <w:sz w:val="24"/>
          <w:szCs w:val="24"/>
          <w:spacing w:val="2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E,</w:t>
      </w:r>
      <w:r>
        <w:rPr>
          <w:rFonts w:ascii="Arial" w:hAnsi="Arial" w:cs="Arial" w:eastAsia="Arial"/>
          <w:sz w:val="24"/>
          <w:szCs w:val="24"/>
          <w:spacing w:val="4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3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83"/>
        </w:rPr>
        <w:t>c</w:t>
      </w:r>
      <w:r>
        <w:rPr>
          <w:rFonts w:ascii="Arial" w:hAnsi="Arial" w:cs="Arial" w:eastAsia="Arial"/>
          <w:sz w:val="24"/>
          <w:szCs w:val="24"/>
          <w:spacing w:val="-6"/>
          <w:w w:val="97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97"/>
        </w:rPr>
        <w:t>ulte-m</w:t>
      </w:r>
      <w:r>
        <w:rPr>
          <w:rFonts w:ascii="Arial" w:hAnsi="Arial" w:cs="Arial" w:eastAsia="Arial"/>
          <w:sz w:val="24"/>
          <w:szCs w:val="24"/>
          <w:spacing w:val="8"/>
          <w:w w:val="97"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87"/>
        </w:rPr>
        <w:t>e</w:t>
      </w:r>
      <w:r>
        <w:rPr>
          <w:rFonts w:ascii="Arial" w:hAnsi="Arial" w:cs="Arial" w:eastAsia="Arial"/>
          <w:sz w:val="24"/>
          <w:szCs w:val="24"/>
          <w:spacing w:val="-6"/>
          <w:w w:val="87"/>
        </w:rPr>
        <w:t>n</w:t>
      </w:r>
      <w:r>
        <w:rPr>
          <w:rFonts w:ascii="Arial" w:hAnsi="Arial" w:cs="Arial" w:eastAsia="Arial"/>
          <w:sz w:val="24"/>
          <w:szCs w:val="24"/>
          <w:spacing w:val="0"/>
          <w:w w:val="129"/>
        </w:rPr>
        <w:t>ti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ng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4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Knirs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W,</w:t>
      </w:r>
      <w:r>
        <w:rPr>
          <w:rFonts w:ascii="Arial" w:hAnsi="Arial" w:cs="Arial" w:eastAsia="Arial"/>
          <w:sz w:val="24"/>
          <w:szCs w:val="24"/>
          <w:spacing w:val="3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Ditt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S.</w:t>
      </w:r>
      <w:r>
        <w:rPr>
          <w:rFonts w:ascii="Arial" w:hAnsi="Arial" w:cs="Arial" w:eastAsia="Arial"/>
          <w:sz w:val="24"/>
          <w:szCs w:val="24"/>
          <w:spacing w:val="4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“Heart</w:t>
      </w:r>
      <w:r>
        <w:rPr>
          <w:rFonts w:ascii="Arial" w:hAnsi="Arial" w:cs="Arial" w:eastAsia="Arial"/>
          <w:sz w:val="24"/>
          <w:szCs w:val="24"/>
          <w:spacing w:val="5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Effects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on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Strain</w:t>
      </w:r>
      <w:r>
        <w:rPr>
          <w:rFonts w:ascii="Arial" w:hAnsi="Arial" w:cs="Arial" w:eastAsia="Arial"/>
          <w:sz w:val="24"/>
          <w:szCs w:val="24"/>
          <w:spacing w:val="2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Rate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in</w:t>
      </w:r>
      <w:r>
        <w:rPr>
          <w:rFonts w:ascii="Arial" w:hAnsi="Arial" w:cs="Arial" w:eastAsia="Arial"/>
          <w:sz w:val="24"/>
          <w:szCs w:val="24"/>
          <w:spacing w:val="3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Healt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h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Children.”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</w:t>
      </w:r>
      <w:r>
        <w:rPr>
          <w:rFonts w:ascii="Arial" w:hAnsi="Arial" w:cs="Arial" w:eastAsia="Arial"/>
          <w:sz w:val="24"/>
          <w:szCs w:val="24"/>
          <w:spacing w:val="29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</w:t>
      </w:r>
      <w:r>
        <w:rPr>
          <w:rFonts w:ascii="Arial" w:hAnsi="Arial" w:cs="Arial" w:eastAsia="Arial"/>
          <w:sz w:val="24"/>
          <w:szCs w:val="24"/>
          <w:spacing w:val="30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S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c</w:t>
      </w:r>
      <w:r>
        <w:rPr>
          <w:rFonts w:ascii="Arial" w:hAnsi="Arial" w:cs="Arial" w:eastAsia="Arial"/>
          <w:sz w:val="24"/>
          <w:szCs w:val="24"/>
          <w:spacing w:val="17"/>
          <w:w w:val="9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Ech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a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di</w:t>
      </w:r>
      <w:r>
        <w:rPr>
          <w:rFonts w:ascii="Arial" w:hAnsi="Arial" w:cs="Arial" w:eastAsia="Arial"/>
          <w:sz w:val="24"/>
          <w:szCs w:val="24"/>
          <w:spacing w:val="-11"/>
          <w:w w:val="90"/>
          <w:i/>
        </w:rPr>
        <w:t>o</w:t>
      </w:r>
      <w:r>
        <w:rPr>
          <w:rFonts w:ascii="Arial" w:hAnsi="Arial" w:cs="Arial" w:eastAsia="Arial"/>
          <w:sz w:val="24"/>
          <w:szCs w:val="24"/>
          <w:spacing w:val="0"/>
          <w:w w:val="90"/>
          <w:i/>
        </w:rPr>
        <w:t>gr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,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43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2005.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  <w:b/>
          <w:bCs/>
        </w:rPr>
        <w:t>18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:1121–1130.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ISSN</w:t>
      </w:r>
      <w:r>
        <w:rPr>
          <w:rFonts w:ascii="Arial" w:hAnsi="Arial" w:cs="Arial" w:eastAsia="Arial"/>
          <w:sz w:val="24"/>
          <w:szCs w:val="2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08947317.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2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0" w:after="0" w:line="240" w:lineRule="auto"/>
        <w:ind w:left="921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10.1016/j.e</w:t>
      </w:r>
      <w:r>
        <w:rPr>
          <w:rFonts w:ascii="Arial" w:hAnsi="Arial" w:cs="Arial" w:eastAsia="Arial"/>
          <w:sz w:val="24"/>
          <w:szCs w:val="24"/>
          <w:spacing w:val="-5"/>
          <w:w w:val="100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ho.2</w:t>
      </w:r>
      <w:r>
        <w:rPr>
          <w:rFonts w:ascii="Arial" w:hAnsi="Arial" w:cs="Arial" w:eastAsia="Arial"/>
          <w:sz w:val="24"/>
          <w:szCs w:val="24"/>
          <w:spacing w:val="1"/>
          <w:w w:val="100"/>
        </w:rPr>
        <w:t>0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05.08.014.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21" w:right="59" w:firstLine="-481"/>
        <w:jc w:val="both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spacing w:val="0"/>
          <w:w w:val="100"/>
        </w:rPr>
        <w:t>[79]</w:t>
      </w:r>
      <w:r>
        <w:rPr>
          <w:rFonts w:ascii="Arial" w:hAnsi="Arial" w:cs="Arial" w:eastAsia="Arial"/>
          <w:sz w:val="24"/>
          <w:szCs w:val="24"/>
          <w:spacing w:val="11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ran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S,</w:t>
      </w:r>
      <w:r>
        <w:rPr>
          <w:rFonts w:ascii="Arial" w:hAnsi="Arial" w:cs="Arial" w:eastAsia="Arial"/>
          <w:sz w:val="24"/>
          <w:szCs w:val="24"/>
          <w:spacing w:val="-8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9"/>
        </w:rPr>
        <w:t>Bassett</w:t>
      </w:r>
      <w:r>
        <w:rPr>
          <w:rFonts w:ascii="Arial" w:hAnsi="Arial" w:cs="Arial" w:eastAsia="Arial"/>
          <w:sz w:val="24"/>
          <w:szCs w:val="24"/>
          <w:spacing w:val="42"/>
          <w:w w:val="89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AS,</w:t>
      </w:r>
      <w:r>
        <w:rPr>
          <w:rFonts w:ascii="Arial" w:hAnsi="Arial" w:cs="Arial" w:eastAsia="Arial"/>
          <w:sz w:val="24"/>
          <w:szCs w:val="24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Gre</w:t>
      </w:r>
      <w:r>
        <w:rPr>
          <w:rFonts w:ascii="Arial" w:hAnsi="Arial" w:cs="Arial" w:eastAsia="Arial"/>
          <w:sz w:val="24"/>
          <w:szCs w:val="24"/>
          <w:spacing w:val="-6"/>
          <w:w w:val="95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5"/>
        </w:rPr>
        <w:t>al</w:t>
      </w:r>
      <w:r>
        <w:rPr>
          <w:rFonts w:ascii="Arial" w:hAnsi="Arial" w:cs="Arial" w:eastAsia="Arial"/>
          <w:sz w:val="24"/>
          <w:szCs w:val="24"/>
          <w:spacing w:val="1"/>
          <w:w w:val="95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J,</w:t>
      </w:r>
      <w:r>
        <w:rPr>
          <w:rFonts w:ascii="Arial" w:hAnsi="Arial" w:cs="Arial" w:eastAsia="Arial"/>
          <w:sz w:val="24"/>
          <w:szCs w:val="24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S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w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a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b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y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JA,</w:t>
      </w:r>
      <w:r>
        <w:rPr>
          <w:rFonts w:ascii="Arial" w:hAnsi="Arial" w:cs="Arial" w:eastAsia="Arial"/>
          <w:sz w:val="24"/>
          <w:szCs w:val="24"/>
          <w:spacing w:val="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Morel</w:t>
      </w:r>
      <w:r>
        <w:rPr>
          <w:rFonts w:ascii="Arial" w:hAnsi="Arial" w:cs="Arial" w:eastAsia="Arial"/>
          <w:sz w:val="24"/>
          <w:szCs w:val="24"/>
          <w:spacing w:val="-1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C,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Oe</w:t>
      </w:r>
      <w:r>
        <w:rPr>
          <w:rFonts w:ascii="Arial" w:hAnsi="Arial" w:cs="Arial" w:eastAsia="Arial"/>
          <w:sz w:val="24"/>
          <w:szCs w:val="24"/>
          <w:spacing w:val="-6"/>
          <w:w w:val="92"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92"/>
        </w:rPr>
        <w:t>hslin</w:t>
      </w:r>
      <w:r>
        <w:rPr>
          <w:rFonts w:ascii="Arial" w:hAnsi="Arial" w:cs="Arial" w:eastAsia="Arial"/>
          <w:sz w:val="24"/>
          <w:szCs w:val="24"/>
          <w:spacing w:val="7"/>
          <w:w w:val="92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EN,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6"/>
        </w:rPr>
        <w:t>Redington</w:t>
      </w:r>
      <w:r>
        <w:rPr>
          <w:rFonts w:ascii="Arial" w:hAnsi="Arial" w:cs="Arial" w:eastAsia="Arial"/>
          <w:sz w:val="24"/>
          <w:szCs w:val="24"/>
          <w:spacing w:val="-2"/>
          <w:w w:val="96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AN,</w:t>
      </w:r>
      <w:r>
        <w:rPr>
          <w:rFonts w:ascii="Arial" w:hAnsi="Arial" w:cs="Arial" w:eastAsia="Arial"/>
          <w:sz w:val="24"/>
          <w:szCs w:val="24"/>
          <w:spacing w:val="0"/>
          <w:w w:val="10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Liu</w:t>
      </w:r>
      <w:r>
        <w:rPr>
          <w:rFonts w:ascii="Arial" w:hAnsi="Arial" w:cs="Arial" w:eastAsia="Arial"/>
          <w:sz w:val="24"/>
          <w:szCs w:val="24"/>
          <w:spacing w:val="3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-19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Sil</w:t>
      </w:r>
      <w:r>
        <w:rPr>
          <w:rFonts w:ascii="Arial" w:hAnsi="Arial" w:cs="Arial" w:eastAsia="Arial"/>
          <w:sz w:val="24"/>
          <w:szCs w:val="24"/>
          <w:spacing w:val="-5"/>
          <w:w w:val="90"/>
        </w:rPr>
        <w:t>v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ersides</w:t>
      </w:r>
      <w:r>
        <w:rPr>
          <w:rFonts w:ascii="Arial" w:hAnsi="Arial" w:cs="Arial" w:eastAsia="Arial"/>
          <w:sz w:val="24"/>
          <w:szCs w:val="24"/>
          <w:spacing w:val="29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CK.</w:t>
      </w:r>
      <w:r>
        <w:rPr>
          <w:rFonts w:ascii="Arial" w:hAnsi="Arial" w:cs="Arial" w:eastAsia="Arial"/>
          <w:sz w:val="24"/>
          <w:szCs w:val="24"/>
          <w:spacing w:val="48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“</w:t>
      </w:r>
      <w:r>
        <w:rPr>
          <w:rFonts w:ascii="Arial" w:hAnsi="Arial" w:cs="Arial" w:eastAsia="Arial"/>
          <w:sz w:val="24"/>
          <w:szCs w:val="24"/>
          <w:spacing w:val="-6"/>
          <w:w w:val="100"/>
        </w:rPr>
        <w:t>P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atterns</w:t>
      </w:r>
      <w:r>
        <w:rPr>
          <w:rFonts w:ascii="Arial" w:hAnsi="Arial" w:cs="Arial" w:eastAsia="Arial"/>
          <w:sz w:val="24"/>
          <w:szCs w:val="24"/>
          <w:spacing w:val="2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2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4"/>
        </w:rPr>
        <w:t>cardiac</w:t>
      </w:r>
      <w:r>
        <w:rPr>
          <w:rFonts w:ascii="Arial" w:hAnsi="Arial" w:cs="Arial" w:eastAsia="Arial"/>
          <w:sz w:val="24"/>
          <w:szCs w:val="24"/>
          <w:spacing w:val="15"/>
          <w:w w:val="9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and</w:t>
      </w:r>
      <w:r>
        <w:rPr>
          <w:rFonts w:ascii="Arial" w:hAnsi="Arial" w:cs="Arial" w:eastAsia="Arial"/>
          <w:sz w:val="24"/>
          <w:szCs w:val="2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extraca</w:t>
      </w:r>
      <w:r>
        <w:rPr>
          <w:rFonts w:ascii="Arial" w:hAnsi="Arial" w:cs="Arial" w:eastAsia="Arial"/>
          <w:sz w:val="24"/>
          <w:szCs w:val="24"/>
          <w:spacing w:val="1"/>
          <w:w w:val="93"/>
        </w:rPr>
        <w:t>r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diac</w:t>
      </w:r>
      <w:r>
        <w:rPr>
          <w:rFonts w:ascii="Arial" w:hAnsi="Arial" w:cs="Arial" w:eastAsia="Arial"/>
          <w:sz w:val="24"/>
          <w:szCs w:val="24"/>
          <w:spacing w:val="46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3"/>
        </w:rPr>
        <w:t>anomalies</w:t>
      </w:r>
      <w:r>
        <w:rPr>
          <w:rFonts w:ascii="Arial" w:hAnsi="Arial" w:cs="Arial" w:eastAsia="Arial"/>
          <w:sz w:val="24"/>
          <w:szCs w:val="24"/>
          <w:spacing w:val="-5"/>
          <w:w w:val="93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in</w:t>
      </w:r>
      <w:r>
        <w:rPr>
          <w:rFonts w:ascii="Arial" w:hAnsi="Arial" w:cs="Arial" w:eastAsia="Arial"/>
          <w:sz w:val="24"/>
          <w:szCs w:val="24"/>
          <w:spacing w:val="0"/>
          <w:w w:val="104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adults</w:t>
      </w:r>
      <w:r>
        <w:rPr>
          <w:rFonts w:ascii="Arial" w:hAnsi="Arial" w:cs="Arial" w:eastAsia="Arial"/>
          <w:sz w:val="24"/>
          <w:szCs w:val="24"/>
          <w:spacing w:val="-1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wi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th</w:t>
      </w:r>
      <w:r>
        <w:rPr>
          <w:rFonts w:ascii="Arial" w:hAnsi="Arial" w:cs="Arial" w:eastAsia="Arial"/>
          <w:sz w:val="24"/>
          <w:szCs w:val="24"/>
          <w:spacing w:val="35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tetrology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of</w:t>
      </w:r>
      <w:r>
        <w:rPr>
          <w:rFonts w:ascii="Arial" w:hAnsi="Arial" w:cs="Arial" w:eastAsia="Arial"/>
          <w:sz w:val="24"/>
          <w:szCs w:val="24"/>
          <w:spacing w:val="-4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20"/>
          <w:w w:val="100"/>
        </w:rPr>
        <w:t>F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allot.”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19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-6"/>
          <w:w w:val="100"/>
          <w:i/>
        </w:rPr>
        <w:t>A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meri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c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an</w:t>
      </w:r>
      <w:r>
        <w:rPr>
          <w:rFonts w:ascii="Arial" w:hAnsi="Arial" w:cs="Arial" w:eastAsia="Arial"/>
          <w:sz w:val="24"/>
          <w:szCs w:val="24"/>
          <w:spacing w:val="-1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h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e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art</w:t>
      </w:r>
      <w:r>
        <w:rPr>
          <w:rFonts w:ascii="Arial" w:hAnsi="Arial" w:cs="Arial" w:eastAsia="Arial"/>
          <w:sz w:val="24"/>
          <w:szCs w:val="24"/>
          <w:spacing w:val="-12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  <w:i/>
        </w:rPr>
        <w:t>journal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,</w:t>
      </w:r>
      <w:r>
        <w:rPr>
          <w:rFonts w:ascii="Arial" w:hAnsi="Arial" w:cs="Arial" w:eastAsia="Arial"/>
          <w:sz w:val="24"/>
          <w:szCs w:val="24"/>
          <w:spacing w:val="7"/>
          <w:w w:val="10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2011</w:t>
      </w:r>
      <w:r>
        <w:rPr>
          <w:rFonts w:ascii="Arial" w:hAnsi="Arial" w:cs="Arial" w:eastAsia="Arial"/>
          <w:sz w:val="24"/>
          <w:szCs w:val="24"/>
          <w:spacing w:val="0"/>
          <w:w w:val="88"/>
        </w:rPr>
        <w:t>.</w:t>
      </w:r>
      <w:r>
        <w:rPr>
          <w:rFonts w:ascii="Arial" w:hAnsi="Arial" w:cs="Arial" w:eastAsia="Arial"/>
          <w:sz w:val="24"/>
          <w:szCs w:val="24"/>
          <w:spacing w:val="41"/>
          <w:w w:val="88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88"/>
          <w:b/>
          <w:bCs/>
        </w:rPr>
        <w:t>161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(1):131–137.</w:t>
      </w:r>
      <w:r>
        <w:rPr>
          <w:rFonts w:ascii="Arial" w:hAnsi="Arial" w:cs="Arial" w:eastAsia="Arial"/>
          <w:sz w:val="24"/>
          <w:szCs w:val="24"/>
          <w:spacing w:val="0"/>
          <w:w w:val="91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ISSN</w:t>
      </w:r>
      <w:r>
        <w:rPr>
          <w:rFonts w:ascii="Arial" w:hAnsi="Arial" w:cs="Arial" w:eastAsia="Arial"/>
          <w:sz w:val="24"/>
          <w:szCs w:val="24"/>
          <w:spacing w:val="30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90"/>
        </w:rPr>
        <w:t>1535-7228.</w:t>
      </w:r>
      <w:r>
        <w:rPr>
          <w:rFonts w:ascii="Arial" w:hAnsi="Arial" w:cs="Arial" w:eastAsia="Arial"/>
          <w:sz w:val="24"/>
          <w:szCs w:val="24"/>
          <w:spacing w:val="21"/>
          <w:w w:val="90"/>
        </w:rPr>
        <w:t> </w:t>
      </w:r>
      <w:r>
        <w:rPr>
          <w:rFonts w:ascii="Arial" w:hAnsi="Arial" w:cs="Arial" w:eastAsia="Arial"/>
          <w:sz w:val="24"/>
          <w:szCs w:val="24"/>
          <w:spacing w:val="0"/>
          <w:w w:val="100"/>
        </w:rPr>
        <w:t>doi:10.1016/j.ahj.2010.09.015.</w:t>
      </w:r>
      <w:r>
        <w:rPr>
          <w:rFonts w:ascii="Arial" w:hAnsi="Arial" w:cs="Arial" w:eastAsia="Arial"/>
          <w:sz w:val="24"/>
          <w:szCs w:val="24"/>
          <w:spacing w:val="0"/>
          <w:w w:val="100"/>
        </w:rPr>
      </w:r>
    </w:p>
    <w:sectPr>
      <w:pgMar w:header="0" w:footer="821" w:top="1400" w:bottom="1020" w:left="1720" w:right="132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eiryo">
    <w:altName w:val="Meiryo"/>
    <w:charset w:val="0"/>
    <w:family w:val="swiss"/>
    <w:pitch w:val="variable"/>
  </w:font>
  <w:font w:name="Myriad Pro">
    <w:altName w:val="Myriad Pr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9.072998pt;margin-top:739.930542pt;width:9.854266pt;height:13.9552pt;mso-position-horizontal-relative:page;mso-position-vertical-relative:page;z-index:-7633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147003pt;margin-top:739.930542pt;width:15.706533pt;height:13.9552pt;mso-position-horizontal-relative:page;mso-position-vertical-relative:page;z-index:-7625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78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134.837997pt;margin-top:455.47699pt;width:522.3250pt;height:.1pt;mso-position-horizontal-relative:page;mso-position-vertical-relative:page;z-index:-7624" coordorigin="2697,9110" coordsize="10447,2">
          <v:shape style="position:absolute;left:2697;top:9110;width:10447;height:2" coordorigin="2697,9110" coordsize="10447,0" path="m2697,9110l13143,9110e" filled="f" stroked="t" strokeweight=".936pt" strokecolor="#000000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9.815002pt;margin-top:456.099548pt;width:388.126677pt;height:13.9552pt;mso-position-horizontal-relative:page;mso-position-vertical-relative:page;z-index:-7623" type="#_x0000_t202" filled="f" stroked="f">
          <v:textbox inset="0,0,0,0">
            <w:txbxContent>
              <w:p>
                <w:pPr>
                  <w:spacing w:before="0" w:after="0" w:line="250" w:lineRule="exact"/>
                  <w:ind w:left="20" w:right="-56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</w:rPr>
                  <w:t>P-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3"/>
                  </w:rPr>
                  <w:t>v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1"/>
                  </w:rPr>
                  <w:t>alue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76"/>
                  </w:rPr>
                  <w:t>s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1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indicate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4"/>
                  </w:rPr>
                  <w:t>results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16"/>
                    <w:w w:val="9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from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test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2"/>
                  </w:rPr>
                  <w:t>comparing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52"/>
                    <w:w w:val="92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2"/>
                  </w:rPr>
                  <w:t>acceptance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9"/>
                    <w:w w:val="92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wind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</w:rPr>
                  <w:t>o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w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7"/>
                    <w:w w:val="100"/>
                  </w:rPr>
                  <w:t>p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ositions.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3.220001pt;margin-top:739.930542pt;width:21.560799pt;height:13.9552pt;mso-position-horizontal-relative:page;mso-position-vertical-relative:page;z-index:-7622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8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7.122986pt;margin-top:739.930542pt;width:13.755444pt;height:13.9552pt;mso-position-horizontal-relative:page;mso-position-vertical-relative:page;z-index:-7632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121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658997pt;margin-top:739.930542pt;width:14.648602pt;height:13.9552pt;mso-position-horizontal-relative:page;mso-position-vertical-relative:page;z-index:-7631" type="#_x0000_t202" filled="f" stroked="f">
          <v:textbox inset="0,0,0,0">
            <w:txbxContent>
              <w:p>
                <w:pPr>
                  <w:spacing w:before="0" w:after="0" w:line="250" w:lineRule="exact"/>
                  <w:ind w:left="20" w:right="-56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11"/>
                  </w:rPr>
                  <w:t>vii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4.033997pt;margin-top:739.930542pt;width:19.933891pt;height:13.9552pt;mso-position-horizontal-relative:page;mso-position-vertical-relative:page;z-index:-7630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113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1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147003pt;margin-top:739.930542pt;width:15.706533pt;height:13.9552pt;mso-position-horizontal-relative:page;mso-position-vertical-relative:page;z-index:-7629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pt;margin-top:686.094543pt;width:433.989958pt;height:67.7912pt;mso-position-horizontal-relative:page;mso-position-vertical-relative:page;z-index:-7628" type="#_x0000_t202" filled="f" stroked="f">
          <v:textbox inset="0,0,0,0">
            <w:txbxContent>
              <w:p>
                <w:pPr>
                  <w:spacing w:before="0" w:after="0" w:line="305" w:lineRule="exact"/>
                  <w:ind w:left="371" w:right="-67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spacing w:val="-20"/>
                    <w:w w:val="100"/>
                    <w:position w:val="4"/>
                  </w:rPr>
                  <w:t>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en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6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healt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5"/>
                    <w:w w:val="100"/>
                    <w:position w:val="4"/>
                  </w:rPr>
                  <w:t>h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y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1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  <w:position w:val="4"/>
                  </w:rPr>
                  <w:t>v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olu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  <w:position w:val="4"/>
                  </w:rPr>
                  <w:t>n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teers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26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(Age: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22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4"/>
                    <w:w w:val="100"/>
                    <w:position w:val="4"/>
                  </w:rPr>
                  <w:t> </w:t>
                </w:r>
                <w:r>
                  <w:rPr>
                    <w:rFonts w:ascii="Meiryo" w:hAnsi="Meiryo" w:cs="Meiryo" w:eastAsia="Meiryo"/>
                    <w:sz w:val="24"/>
                    <w:szCs w:val="24"/>
                    <w:spacing w:val="0"/>
                    <w:w w:val="100"/>
                    <w:i/>
                    <w:position w:val="4"/>
                  </w:rPr>
                  <w:t>±</w:t>
                </w:r>
                <w:r>
                  <w:rPr>
                    <w:rFonts w:ascii="Meiryo" w:hAnsi="Meiryo" w:cs="Meiryo" w:eastAsia="Meiryo"/>
                    <w:sz w:val="24"/>
                    <w:szCs w:val="24"/>
                    <w:spacing w:val="15"/>
                    <w:w w:val="100"/>
                    <w:i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6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0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  <w:position w:val="4"/>
                  </w:rPr>
                  <w:t>y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ears,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21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60%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4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female)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7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along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8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with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64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4"/>
                  </w:rPr>
                  <w:t>7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0"/>
                    <w:w w:val="100"/>
                    <w:position w:val="4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7"/>
                    <w:position w:val="4"/>
                  </w:rPr>
                  <w:t>patie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5"/>
                    <w:w w:val="97"/>
                    <w:position w:val="4"/>
                  </w:rPr>
                  <w:t>n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36"/>
                    <w:position w:val="4"/>
                  </w:rPr>
                  <w:t>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  <w:position w:val="0"/>
                  </w:rPr>
                </w:r>
              </w:p>
              <w:p>
                <w:pPr>
                  <w:spacing w:before="12" w:after="0" w:line="240" w:lineRule="auto"/>
                  <w:ind w:left="-23" w:right="-43"/>
                  <w:jc w:val="center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</w:rPr>
                  <w:t>v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olu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</w:rPr>
                  <w:t>n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teers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2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(Age: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57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4"/>
                    <w:w w:val="100"/>
                  </w:rPr>
                  <w:t> </w:t>
                </w:r>
                <w:r>
                  <w:rPr>
                    <w:rFonts w:ascii="Meiryo" w:hAnsi="Meiryo" w:cs="Meiryo" w:eastAsia="Meiryo"/>
                    <w:sz w:val="24"/>
                    <w:szCs w:val="24"/>
                    <w:spacing w:val="0"/>
                    <w:w w:val="100"/>
                    <w:i/>
                  </w:rPr>
                  <w:t>±</w:t>
                </w:r>
                <w:r>
                  <w:rPr>
                    <w:rFonts w:ascii="Meiryo" w:hAnsi="Meiryo" w:cs="Meiryo" w:eastAsia="Meiryo"/>
                    <w:sz w:val="24"/>
                    <w:szCs w:val="24"/>
                    <w:spacing w:val="16"/>
                    <w:w w:val="100"/>
                    <w:i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8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1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ears,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20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43%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3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female)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6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6"/>
                    <w:w w:val="100"/>
                  </w:rPr>
                  <w:t>w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ere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1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recruited.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5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One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healt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-5"/>
                    <w:w w:val="100"/>
                  </w:rPr>
                  <w:t>h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t>y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22"/>
                    <w:w w:val="100"/>
                  </w:rPr>
                  <w:t> 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0"/>
                  </w:rPr>
                  <w:t>su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14"/>
                    <w:w w:val="90"/>
                  </w:rPr>
                  <w:t>b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93"/>
                  </w:rPr>
                  <w:t>je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4"/>
                  </w:rPr>
                  <w:t>ct</w:t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  <w:p>
                <w:pPr>
                  <w:spacing w:before="8" w:after="0" w:line="260" w:lineRule="exact"/>
                  <w:jc w:val="left"/>
                  <w:rPr>
                    <w:sz w:val="26"/>
                    <w:szCs w:val="26"/>
                  </w:rPr>
                </w:pPr>
                <w:rPr/>
                <w:r>
                  <w:rPr>
                    <w:sz w:val="26"/>
                    <w:szCs w:val="26"/>
                  </w:rPr>
                </w:r>
              </w:p>
              <w:p>
                <w:pPr>
                  <w:spacing w:before="0" w:after="0" w:line="240" w:lineRule="auto"/>
                  <w:ind w:left="4185" w:right="4165"/>
                  <w:jc w:val="center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8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147003pt;margin-top:739.930542pt;width:15.706533pt;height:13.9552pt;mso-position-horizontal-relative:page;mso-position-vertical-relative:page;z-index:-7627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147003pt;margin-top:739.930542pt;width:15.706533pt;height:13.9552pt;mso-position-horizontal-relative:page;mso-position-vertical-relative:page;z-index:-7626" type="#_x0000_t202" filled="f" stroked="f">
          <v:textbox inset="0,0,0,0">
            <w:txbxContent>
              <w:p>
                <w:pPr>
                  <w:spacing w:before="0" w:after="0" w:line="250" w:lineRule="exact"/>
                  <w:ind w:left="40" w:right="-20"/>
                  <w:jc w:val="left"/>
                  <w:rPr>
                    <w:rFonts w:ascii="Arial" w:hAnsi="Arial" w:cs="Arial" w:eastAsia="Arial"/>
                    <w:sz w:val="24"/>
                    <w:szCs w:val="24"/>
                  </w:rPr>
                </w:pPr>
                <w:rPr/>
                <w:r>
                  <w:rPr>
                    <w:rFonts w:ascii="Arial" w:hAnsi="Arial" w:cs="Arial" w:eastAsia="Arial"/>
                    <w:sz w:val="24"/>
                    <w:szCs w:val="24"/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  <w:r>
                  <w:rPr>
                    <w:rFonts w:ascii="Arial" w:hAnsi="Arial" w:cs="Arial" w:eastAsia="Arial"/>
                    <w:sz w:val="24"/>
                    <w:szCs w:val="24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oter" Target="footer6.xml"/><Relationship Id="rId28" Type="http://schemas.openxmlformats.org/officeDocument/2006/relationships/footer" Target="footer7.xml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jp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footer" Target="footer8.xml"/><Relationship Id="rId85" Type="http://schemas.openxmlformats.org/officeDocument/2006/relationships/image" Target="media/image73.jp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footer" Target="footer9.xml"/><Relationship Id="rId115" Type="http://schemas.openxmlformats.org/officeDocument/2006/relationships/footer" Target="footer10.xml"/><Relationship Id="rId116" Type="http://schemas.openxmlformats.org/officeDocument/2006/relationships/footer" Target="footer11.xml"/><Relationship Id="rId117" Type="http://schemas.openxmlformats.org/officeDocument/2006/relationships/footer" Target="footer12.xml"/><Relationship Id="rId118" Type="http://schemas.openxmlformats.org/officeDocument/2006/relationships/hyperlink" Target="http://dx.doi.org/10.1016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"SeanMichaelHamlet"</dc:creator>
  <dc:title>"SeanHamlet'sThesis"</dc:title>
  <dcterms:created xsi:type="dcterms:W3CDTF">2017-05-04T12:37:15Z</dcterms:created>
  <dcterms:modified xsi:type="dcterms:W3CDTF">2017-05-04T12:37:15Z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2017-05-04T00:00:00Z</vt:filetime>
  </property>
  <property fmtid="{D5CDD505-2E9C-101B-9397-08002B2CF9AE}" pid="3" name="LastSaved">
    <vt:filetime>2017-05-04T00:00:00Z</vt:filetime>
  </property>
</Properties>
</file>